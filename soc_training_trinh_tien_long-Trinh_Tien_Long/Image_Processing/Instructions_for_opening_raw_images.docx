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70409895"/>
    <w:bookmarkStart w:id="1" w:name="_Toc470411474"/>
    <w:bookmarkStart w:id="2" w:name="_Toc470415771"/>
    <w:bookmarkStart w:id="3" w:name="_Toc470415849"/>
    <w:bookmarkStart w:id="4" w:name="_Toc470415867"/>
    <w:bookmarkStart w:id="5" w:name="_Toc470418184"/>
    <w:bookmarkStart w:id="6" w:name="_Toc470419507"/>
    <w:bookmarkStart w:id="7" w:name="_Toc470420385"/>
    <w:bookmarkStart w:id="8" w:name="_Toc470420538"/>
    <w:bookmarkStart w:id="9" w:name="_Toc470490683"/>
    <w:bookmarkStart w:id="10" w:name="_Toc470490890"/>
    <w:bookmarkStart w:id="11" w:name="_Toc470490894"/>
    <w:bookmarkStart w:id="12" w:name="_Toc470490913"/>
    <w:bookmarkStart w:id="13" w:name="_Toc470490961"/>
    <w:bookmarkStart w:id="14" w:name="_Toc470491028"/>
    <w:bookmarkStart w:id="15" w:name="_Toc470491032"/>
    <w:bookmarkStart w:id="16" w:name="_Toc470491036"/>
    <w:bookmarkStart w:id="17" w:name="_Toc470491162"/>
    <w:bookmarkStart w:id="18" w:name="_Toc470491232"/>
    <w:p w14:paraId="46EF1300" w14:textId="44948775" w:rsidR="00722CE8" w:rsidRPr="00F61673" w:rsidRDefault="00137E3B" w:rsidP="00722CE8">
      <w:pPr>
        <w:pStyle w:val="Header"/>
        <w:wordWrap w:val="0"/>
        <w:spacing w:line="240" w:lineRule="auto"/>
        <w:jc w:val="left"/>
        <w:rPr>
          <w:rFonts w:ascii="Times New Roman" w:hAnsi="Times New Roman"/>
          <w:sz w:val="38"/>
          <w:szCs w:val="28"/>
        </w:rPr>
      </w:pPr>
      <w:r w:rsidRPr="00F61673">
        <w:rPr>
          <w:rFonts w:ascii="Times New Roman" w:hAnsi="Times New Roman"/>
          <w:noProof/>
          <w:sz w:val="38"/>
          <w:szCs w:val="28"/>
          <w:lang w:eastAsia="en-US"/>
        </w:rPr>
        <mc:AlternateContent>
          <mc:Choice Requires="wps">
            <w:drawing>
              <wp:anchor distT="0" distB="0" distL="114300" distR="114300" simplePos="0" relativeHeight="251652608" behindDoc="0" locked="0" layoutInCell="1" allowOverlap="1" wp14:anchorId="27A86E64" wp14:editId="039FAC97">
                <wp:simplePos x="0" y="0"/>
                <wp:positionH relativeFrom="margin">
                  <wp:align>right</wp:align>
                </wp:positionH>
                <wp:positionV relativeFrom="paragraph">
                  <wp:posOffset>-99059</wp:posOffset>
                </wp:positionV>
                <wp:extent cx="1485900" cy="656590"/>
                <wp:effectExtent l="0" t="0" r="0" b="1016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2D8B6" w14:textId="77777777" w:rsidR="002B3BA7" w:rsidRPr="0012722E" w:rsidRDefault="002B3BA7" w:rsidP="00286204">
                            <w:pPr>
                              <w:pStyle w:val="R"/>
                              <w:rPr>
                                <w:color w:val="DDD9C3" w:themeColor="background2" w:themeShade="E6"/>
                                <w:szCs w:val="18"/>
                              </w:rPr>
                            </w:pPr>
                          </w:p>
                          <w:p w14:paraId="7CD09C73" w14:textId="77777777" w:rsidR="002B3BA7" w:rsidRPr="00BF2FB0" w:rsidRDefault="002B3BA7" w:rsidP="00286204">
                            <w:pPr>
                              <w:pStyle w:val="R"/>
                              <w:rPr>
                                <w:szCs w:val="18"/>
                              </w:rPr>
                            </w:pPr>
                            <w:r>
                              <w:rPr>
                                <w:szCs w:val="18"/>
                              </w:rPr>
                              <w:fldChar w:fldCharType="begin"/>
                            </w:r>
                            <w:r>
                              <w:rPr>
                                <w:szCs w:val="18"/>
                              </w:rPr>
                              <w:instrText xml:space="preserve"> DOCPROPERTY  Category  \* MERGEFORMAT </w:instrText>
                            </w:r>
                            <w:r>
                              <w:rPr>
                                <w:szCs w:val="18"/>
                              </w:rPr>
                              <w:fldChar w:fldCharType="separate"/>
                            </w:r>
                            <w:r w:rsidR="008D3326">
                              <w:rPr>
                                <w:szCs w:val="18"/>
                              </w:rPr>
                              <w:t>Rev. 1.00</w:t>
                            </w:r>
                            <w:r>
                              <w:rPr>
                                <w:szCs w:val="18"/>
                              </w:rPr>
                              <w:fldChar w:fldCharType="end"/>
                            </w:r>
                          </w:p>
                          <w:p w14:paraId="6A0EDBEA" w14:textId="38EB1DD5" w:rsidR="002B3BA7" w:rsidRPr="00BF2FB0" w:rsidRDefault="005749B6" w:rsidP="00286204">
                            <w:pPr>
                              <w:pStyle w:val="R"/>
                              <w:rPr>
                                <w:szCs w:val="18"/>
                              </w:rPr>
                            </w:pPr>
                            <w:r>
                              <w:rPr>
                                <w:szCs w:val="18"/>
                              </w:rPr>
                              <w:t>May</w:t>
                            </w:r>
                            <w:r w:rsidR="008D3326">
                              <w:rPr>
                                <w:szCs w:val="18"/>
                              </w:rPr>
                              <w:t>/</w:t>
                            </w:r>
                            <w:r>
                              <w:rPr>
                                <w:szCs w:val="18"/>
                              </w:rPr>
                              <w:t>16</w:t>
                            </w:r>
                            <w:r w:rsidR="008D3326">
                              <w:rPr>
                                <w:szCs w:val="18"/>
                              </w:rPr>
                              <w:t>/</w:t>
                            </w:r>
                            <w:r>
                              <w:rPr>
                                <w:szCs w:val="18"/>
                              </w:rPr>
                              <w:t>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7A86E64" id="_x0000_t202" coordsize="21600,21600" o:spt="202" path="m,l,21600r21600,l21600,xe">
                <v:stroke joinstyle="miter"/>
                <v:path gradientshapeok="t" o:connecttype="rect"/>
              </v:shapetype>
              <v:shape id="Text Box 7" o:spid="_x0000_s1026" type="#_x0000_t202" style="position:absolute;margin-left:65.8pt;margin-top:-7.8pt;width:117pt;height:51.7pt;z-index:251652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" filled="f" stroked="f">
                <v:textbox inset="0,0,0,0">
                  <w:txbxContent>
                    <w:p w14:paraId="5DD2D8B6" w14:textId="77777777" w:rsidR="002B3BA7" w:rsidRPr="0012722E" w:rsidRDefault="002B3BA7" w:rsidP="00286204">
                      <w:pPr>
                        <w:pStyle w:val="R"/>
                        <w:rPr>
                          <w:color w:val="DDD9C3" w:themeColor="background2" w:themeShade="E6"/>
                          <w:szCs w:val="18"/>
                        </w:rPr>
                      </w:pPr>
                    </w:p>
                    <w:p w14:paraId="7CD09C73" w14:textId="77777777" w:rsidR="002B3BA7" w:rsidRPr="00BF2FB0" w:rsidRDefault="002B3BA7" w:rsidP="00286204">
                      <w:pPr>
                        <w:pStyle w:val="R"/>
                        <w:rPr>
                          <w:szCs w:val="18"/>
                        </w:rPr>
                      </w:pPr>
                      <w:r>
                        <w:rPr>
                          <w:szCs w:val="18"/>
                        </w:rPr>
                        <w:fldChar w:fldCharType="begin"/>
                      </w:r>
                      <w:r>
                        <w:rPr>
                          <w:szCs w:val="18"/>
                        </w:rPr>
                        <w:instrText xml:space="preserve"> DOCPROPERTY  Category  \* MERGEFORMAT </w:instrText>
                      </w:r>
                      <w:r>
                        <w:rPr>
                          <w:szCs w:val="18"/>
                        </w:rPr>
                        <w:fldChar w:fldCharType="separate"/>
                      </w:r>
                      <w:r w:rsidR="008D3326">
                        <w:rPr>
                          <w:szCs w:val="18"/>
                        </w:rPr>
                        <w:t>Rev. 1.00</w:t>
                      </w:r>
                      <w:r>
                        <w:rPr>
                          <w:szCs w:val="18"/>
                        </w:rPr>
                        <w:fldChar w:fldCharType="end"/>
                      </w:r>
                    </w:p>
                    <w:p w14:paraId="6A0EDBEA" w14:textId="38EB1DD5" w:rsidR="002B3BA7" w:rsidRPr="00BF2FB0" w:rsidRDefault="005749B6" w:rsidP="00286204">
                      <w:pPr>
                        <w:pStyle w:val="R"/>
                        <w:rPr>
                          <w:szCs w:val="18"/>
                        </w:rPr>
                      </w:pPr>
                      <w:r>
                        <w:rPr>
                          <w:szCs w:val="18"/>
                        </w:rPr>
                        <w:t>May</w:t>
                      </w:r>
                      <w:r w:rsidR="008D3326">
                        <w:rPr>
                          <w:szCs w:val="18"/>
                        </w:rPr>
                        <w:t>/</w:t>
                      </w:r>
                      <w:r>
                        <w:rPr>
                          <w:szCs w:val="18"/>
                        </w:rPr>
                        <w:t>16</w:t>
                      </w:r>
                      <w:r w:rsidR="008D3326">
                        <w:rPr>
                          <w:szCs w:val="18"/>
                        </w:rPr>
                        <w:t>/</w:t>
                      </w:r>
                      <w:r>
                        <w:rPr>
                          <w:szCs w:val="18"/>
                        </w:rPr>
                        <w:t>2022</w:t>
                      </w:r>
                    </w:p>
                  </w:txbxContent>
                </v:textbox>
                <w10:wrap anchorx="margin"/>
              </v:shape>
            </w:pict>
          </mc:Fallback>
        </mc:AlternateContent>
      </w:r>
      <w:r w:rsidR="00722CE8" w:rsidRPr="00F61673">
        <w:rPr>
          <w:rFonts w:ascii="Times New Roman" w:hAnsi="Times New Roman"/>
          <w:sz w:val="38"/>
          <w:szCs w:val="28"/>
        </w:rPr>
        <w:t>Instructions for opening raw images with YUView and rawpixels web</w:t>
      </w:r>
    </w:p>
    <w:p w14:paraId="36959AFC" w14:textId="5CB8D0A6" w:rsidR="00286204" w:rsidRPr="00F61673" w:rsidRDefault="00286204" w:rsidP="00947914">
      <w:pPr>
        <w:pStyle w:val="Header"/>
        <w:wordWrap w:val="0"/>
        <w:spacing w:line="240" w:lineRule="auto"/>
        <w:jc w:val="left"/>
        <w:rPr>
          <w:rFonts w:ascii="Times New Roman" w:hAnsi="Times New Roman"/>
          <w:sz w:val="38"/>
          <w:szCs w:val="28"/>
        </w:rPr>
      </w:pPr>
    </w:p>
    <w:p w14:paraId="24679814" w14:textId="77777777" w:rsidR="00286204" w:rsidRPr="00F61673" w:rsidRDefault="00286204" w:rsidP="00286204">
      <w:pPr>
        <w:pStyle w:val="SP"/>
        <w:rPr>
          <w:sz w:val="30"/>
        </w:rPr>
      </w:pPr>
    </w:p>
    <w:bookmarkStart w:id="19" w:name="_Ref397607622"/>
    <w:p w14:paraId="35420BA3" w14:textId="77777777" w:rsidR="00853870" w:rsidRPr="00F61673" w:rsidRDefault="007179D2" w:rsidP="00947914">
      <w:pPr>
        <w:pStyle w:val="BodyText"/>
        <w:rPr>
          <w:sz w:val="30"/>
        </w:rPr>
      </w:pPr>
      <w:r w:rsidRPr="00F61673">
        <w:rPr>
          <w:noProof/>
          <w:sz w:val="30"/>
          <w:lang w:eastAsia="en-US"/>
        </w:rPr>
        <mc:AlternateContent>
          <mc:Choice Requires="wps">
            <w:drawing>
              <wp:anchor distT="0" distB="0" distL="114300" distR="114300" simplePos="0" relativeHeight="251646464" behindDoc="0" locked="0" layoutInCell="1" allowOverlap="1" wp14:anchorId="1FACC5CE" wp14:editId="422D40B9">
                <wp:simplePos x="0" y="0"/>
                <wp:positionH relativeFrom="page">
                  <wp:posOffset>614855</wp:posOffset>
                </wp:positionH>
                <wp:positionV relativeFrom="page">
                  <wp:posOffset>1686910</wp:posOffset>
                </wp:positionV>
                <wp:extent cx="6337738" cy="15766"/>
                <wp:effectExtent l="19050" t="19050" r="6350" b="22860"/>
                <wp:wrapNone/>
                <wp:docPr id="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7738" cy="15766"/>
                        </a:xfrm>
                        <a:prstGeom prst="line">
                          <a:avLst/>
                        </a:prstGeom>
                        <a:noFill/>
                        <a:ln w="28575">
                          <a:solidFill>
                            <a:srgbClr val="2A289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189374E" id="Line 5" o:spid="_x0000_s1026" style="position:absolute;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4pt,132.85pt" to="547.45pt,1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" strokecolor="#2a289d" strokeweight="2.25pt">
                <w10:wrap anchorx="page" anchory="page"/>
              </v:line>
            </w:pict>
          </mc:Fallback>
        </mc:AlternateContent>
      </w:r>
      <w:r w:rsidRPr="00F61673">
        <w:rPr>
          <w:noProof/>
          <w:sz w:val="30"/>
          <w:lang w:eastAsia="en-US"/>
        </w:rPr>
        <mc:AlternateContent>
          <mc:Choice Requires="wps">
            <w:drawing>
              <wp:anchor distT="0" distB="0" distL="114300" distR="114300" simplePos="0" relativeHeight="251647488" behindDoc="0" locked="0" layoutInCell="1" allowOverlap="1" wp14:anchorId="5D18C2F9" wp14:editId="19FCB0D0">
                <wp:simplePos x="0" y="0"/>
                <wp:positionH relativeFrom="page">
                  <wp:posOffset>669851</wp:posOffset>
                </wp:positionH>
                <wp:positionV relativeFrom="page">
                  <wp:posOffset>978195</wp:posOffset>
                </wp:positionV>
                <wp:extent cx="6337005" cy="0"/>
                <wp:effectExtent l="0" t="19050" r="6985" b="19050"/>
                <wp:wrapNone/>
                <wp:docPr id="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7005" cy="0"/>
                        </a:xfrm>
                        <a:prstGeom prst="line">
                          <a:avLst/>
                        </a:prstGeom>
                        <a:noFill/>
                        <a:ln w="28575">
                          <a:solidFill>
                            <a:srgbClr val="2A289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D4F7894" id="Line 6" o:spid="_x0000_s1026" style="position:absolute;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75pt,77pt" to="551.7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" strokecolor="#2a289d" strokeweight="2.25pt">
                <w10:wrap anchorx="page" anchory="page"/>
              </v:line>
            </w:pict>
          </mc:Fallback>
        </mc:AlternateContent>
      </w:r>
    </w:p>
    <w:p w14:paraId="41C533EC" w14:textId="77777777" w:rsidR="00AA3E82" w:rsidRPr="00F61673" w:rsidRDefault="00AA3E82" w:rsidP="00AA3E82">
      <w:pPr>
        <w:pStyle w:val="BodyText"/>
        <w:ind w:firstLine="0"/>
        <w:rPr>
          <w:sz w:val="30"/>
        </w:rPr>
      </w:pPr>
    </w:p>
    <w:p w14:paraId="4565B80E" w14:textId="55BB534B" w:rsidR="001D7F7A" w:rsidRPr="00F61673" w:rsidRDefault="00385394" w:rsidP="00776DEE">
      <w:pPr>
        <w:pStyle w:val="BodyText"/>
        <w:ind w:firstLine="0"/>
        <w:rPr>
          <w:sz w:val="30"/>
        </w:rPr>
      </w:pPr>
      <w:r w:rsidRPr="00F61673">
        <w:rPr>
          <w:sz w:val="30"/>
        </w:rPr>
        <w:t>This document describes</w:t>
      </w:r>
      <w:r w:rsidR="00722CE8" w:rsidRPr="00F61673">
        <w:rPr>
          <w:sz w:val="30"/>
        </w:rPr>
        <w:t xml:space="preserve"> how to open raw images with YUView and rawpixels web</w:t>
      </w:r>
    </w:p>
    <w:p w14:paraId="6A52CA53" w14:textId="77777777" w:rsidR="00776DEE" w:rsidRPr="00F61673" w:rsidRDefault="00776DEE" w:rsidP="00776DEE">
      <w:pPr>
        <w:pStyle w:val="BodyText"/>
        <w:ind w:firstLine="0"/>
        <w:rPr>
          <w:sz w:val="30"/>
        </w:rPr>
      </w:pPr>
    </w:p>
    <w:p w14:paraId="0528B8CF" w14:textId="77777777" w:rsidR="003876FD" w:rsidRPr="00F61673" w:rsidRDefault="00F07F47" w:rsidP="003876FD">
      <w:pPr>
        <w:pStyle w:val="BodyText"/>
        <w:ind w:firstLine="0"/>
        <w:rPr>
          <w:sz w:val="30"/>
        </w:rPr>
      </w:pPr>
      <w:r w:rsidRPr="00F61673">
        <w:rPr>
          <w:sz w:val="30"/>
        </w:rPr>
        <w:t>References</w:t>
      </w:r>
    </w:p>
    <w:p w14:paraId="06468AD6" w14:textId="77777777" w:rsidR="00211B2E" w:rsidRPr="00F61673" w:rsidRDefault="002D54E3" w:rsidP="00130C64">
      <w:pPr>
        <w:pStyle w:val="BodyText"/>
        <w:numPr>
          <w:ilvl w:val="0"/>
          <w:numId w:val="14"/>
        </w:numPr>
        <w:rPr>
          <w:sz w:val="30"/>
        </w:rPr>
      </w:pPr>
      <w:r w:rsidRPr="00F61673">
        <w:rPr>
          <w:sz w:val="30"/>
        </w:rPr>
        <w:t>N/A</w:t>
      </w:r>
    </w:p>
    <w:p w14:paraId="5B48D89B" w14:textId="77777777" w:rsidR="00B04487" w:rsidRPr="00F61673" w:rsidRDefault="00B04487" w:rsidP="002D54E3">
      <w:pPr>
        <w:pStyle w:val="BodyText"/>
        <w:rPr>
          <w:sz w:val="30"/>
        </w:rPr>
      </w:pPr>
    </w:p>
    <w:tbl>
      <w:tblPr>
        <w:tblW w:w="1000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391"/>
        <w:gridCol w:w="1350"/>
        <w:gridCol w:w="1350"/>
        <w:gridCol w:w="1350"/>
      </w:tblGrid>
      <w:tr w:rsidR="00F406F5" w:rsidRPr="00F61673" w14:paraId="3F5F287C" w14:textId="77777777" w:rsidTr="00F406F5">
        <w:tc>
          <w:tcPr>
            <w:tcW w:w="567" w:type="dxa"/>
            <w:shd w:val="clear" w:color="auto" w:fill="auto"/>
          </w:tcPr>
          <w:p w14:paraId="14AA9A3D" w14:textId="77777777" w:rsidR="00F406F5" w:rsidRPr="00F61673" w:rsidRDefault="00F406F5" w:rsidP="00DE60E3">
            <w:pPr>
              <w:widowControl/>
              <w:jc w:val="center"/>
              <w:rPr>
                <w:rFonts w:eastAsia="MS PGothic"/>
                <w:sz w:val="28"/>
                <w:szCs w:val="18"/>
              </w:rPr>
            </w:pPr>
            <w:r w:rsidRPr="00F61673">
              <w:rPr>
                <w:rFonts w:eastAsia="MS PGothic"/>
                <w:sz w:val="28"/>
                <w:szCs w:val="18"/>
              </w:rPr>
              <w:t>Rev.</w:t>
            </w:r>
          </w:p>
        </w:tc>
        <w:tc>
          <w:tcPr>
            <w:tcW w:w="5391" w:type="dxa"/>
            <w:shd w:val="clear" w:color="auto" w:fill="auto"/>
          </w:tcPr>
          <w:p w14:paraId="43446828" w14:textId="3FEF182A" w:rsidR="00F406F5" w:rsidRPr="00F61673" w:rsidRDefault="002E56BC" w:rsidP="00DE60E3">
            <w:pPr>
              <w:jc w:val="center"/>
              <w:rPr>
                <w:rFonts w:eastAsia="MS PGothic"/>
                <w:sz w:val="28"/>
                <w:szCs w:val="18"/>
              </w:rPr>
            </w:pPr>
            <w:r w:rsidRPr="00F61673">
              <w:rPr>
                <w:rFonts w:eastAsia="MS PGothic"/>
                <w:sz w:val="28"/>
                <w:szCs w:val="18"/>
              </w:rPr>
              <w:t>Modified points</w:t>
            </w:r>
          </w:p>
        </w:tc>
        <w:tc>
          <w:tcPr>
            <w:tcW w:w="1350" w:type="dxa"/>
          </w:tcPr>
          <w:p w14:paraId="325C8E8A" w14:textId="77777777" w:rsidR="00F406F5" w:rsidRPr="00F61673" w:rsidRDefault="00F406F5" w:rsidP="00DE60E3">
            <w:pPr>
              <w:widowControl/>
              <w:jc w:val="center"/>
              <w:rPr>
                <w:rFonts w:eastAsia="MS PGothic"/>
                <w:sz w:val="28"/>
                <w:szCs w:val="18"/>
              </w:rPr>
            </w:pPr>
            <w:r w:rsidRPr="00F61673">
              <w:rPr>
                <w:rFonts w:eastAsia="MS PGothic"/>
                <w:sz w:val="28"/>
                <w:szCs w:val="18"/>
              </w:rPr>
              <w:t>Approver</w:t>
            </w:r>
          </w:p>
        </w:tc>
        <w:tc>
          <w:tcPr>
            <w:tcW w:w="1350" w:type="dxa"/>
          </w:tcPr>
          <w:p w14:paraId="0C2FD0D7" w14:textId="2E266592" w:rsidR="00F406F5" w:rsidRPr="00F61673" w:rsidRDefault="00F406F5" w:rsidP="00DE60E3">
            <w:pPr>
              <w:widowControl/>
              <w:jc w:val="center"/>
              <w:rPr>
                <w:rFonts w:eastAsia="MS PGothic"/>
                <w:sz w:val="28"/>
                <w:szCs w:val="18"/>
              </w:rPr>
            </w:pPr>
            <w:r w:rsidRPr="00F61673">
              <w:rPr>
                <w:rFonts w:eastAsia="MS PGothic"/>
                <w:sz w:val="28"/>
                <w:szCs w:val="18"/>
              </w:rPr>
              <w:t>Checker</w:t>
            </w:r>
          </w:p>
        </w:tc>
        <w:tc>
          <w:tcPr>
            <w:tcW w:w="1350" w:type="dxa"/>
            <w:shd w:val="clear" w:color="auto" w:fill="auto"/>
          </w:tcPr>
          <w:p w14:paraId="23D50CF7" w14:textId="77FEFCA9" w:rsidR="00F406F5" w:rsidRPr="00F61673" w:rsidRDefault="00F406F5" w:rsidP="00DE60E3">
            <w:pPr>
              <w:widowControl/>
              <w:jc w:val="center"/>
              <w:rPr>
                <w:rFonts w:eastAsia="MS PGothic"/>
                <w:sz w:val="28"/>
                <w:szCs w:val="18"/>
              </w:rPr>
            </w:pPr>
            <w:r w:rsidRPr="00F61673">
              <w:rPr>
                <w:rFonts w:eastAsia="MS PGothic"/>
                <w:sz w:val="28"/>
                <w:szCs w:val="18"/>
              </w:rPr>
              <w:t>Author</w:t>
            </w:r>
          </w:p>
        </w:tc>
      </w:tr>
      <w:tr w:rsidR="00F406F5" w:rsidRPr="00F61673" w14:paraId="7D13531E" w14:textId="77777777" w:rsidTr="00F406F5">
        <w:tc>
          <w:tcPr>
            <w:tcW w:w="567" w:type="dxa"/>
            <w:shd w:val="clear" w:color="auto" w:fill="auto"/>
          </w:tcPr>
          <w:p w14:paraId="40A10533" w14:textId="77777777" w:rsidR="00F406F5" w:rsidRPr="00F61673" w:rsidRDefault="00F406F5" w:rsidP="008D3326">
            <w:pPr>
              <w:widowControl/>
              <w:jc w:val="center"/>
              <w:rPr>
                <w:sz w:val="28"/>
                <w:szCs w:val="18"/>
              </w:rPr>
            </w:pPr>
            <w:r w:rsidRPr="00F61673">
              <w:rPr>
                <w:sz w:val="28"/>
                <w:szCs w:val="18"/>
              </w:rPr>
              <w:t>1.0</w:t>
            </w:r>
          </w:p>
        </w:tc>
        <w:tc>
          <w:tcPr>
            <w:tcW w:w="5391" w:type="dxa"/>
            <w:shd w:val="clear" w:color="auto" w:fill="auto"/>
          </w:tcPr>
          <w:p w14:paraId="5361FD38" w14:textId="77777777" w:rsidR="00F406F5" w:rsidRPr="00F61673" w:rsidRDefault="00F406F5" w:rsidP="008D3326">
            <w:pPr>
              <w:widowControl/>
              <w:rPr>
                <w:sz w:val="28"/>
                <w:szCs w:val="18"/>
              </w:rPr>
            </w:pPr>
            <w:r w:rsidRPr="00F61673">
              <w:rPr>
                <w:sz w:val="28"/>
                <w:szCs w:val="18"/>
              </w:rPr>
              <w:t>Newly created</w:t>
            </w:r>
          </w:p>
        </w:tc>
        <w:tc>
          <w:tcPr>
            <w:tcW w:w="1350" w:type="dxa"/>
          </w:tcPr>
          <w:p w14:paraId="010F44B7" w14:textId="77777777" w:rsidR="00F406F5" w:rsidRPr="00F61673" w:rsidRDefault="00916025" w:rsidP="008D3326">
            <w:pPr>
              <w:widowControl/>
              <w:jc w:val="center"/>
              <w:rPr>
                <w:sz w:val="28"/>
                <w:szCs w:val="18"/>
              </w:rPr>
            </w:pPr>
            <w:r w:rsidRPr="00F61673">
              <w:rPr>
                <w:sz w:val="28"/>
                <w:szCs w:val="18"/>
              </w:rPr>
              <w:t>Bac Huynh</w:t>
            </w:r>
          </w:p>
          <w:p w14:paraId="2EF3E280" w14:textId="589D3A63" w:rsidR="00916025" w:rsidRPr="00F61673" w:rsidRDefault="00916025" w:rsidP="008D3326">
            <w:pPr>
              <w:widowControl/>
              <w:jc w:val="center"/>
              <w:rPr>
                <w:sz w:val="28"/>
                <w:szCs w:val="18"/>
              </w:rPr>
            </w:pPr>
            <w:r w:rsidRPr="00F61673">
              <w:rPr>
                <w:sz w:val="28"/>
                <w:szCs w:val="18"/>
              </w:rPr>
              <w:t>(Dec/03/2022)</w:t>
            </w:r>
          </w:p>
        </w:tc>
        <w:tc>
          <w:tcPr>
            <w:tcW w:w="1350" w:type="dxa"/>
          </w:tcPr>
          <w:p w14:paraId="337C5449" w14:textId="17665722" w:rsidR="00F406F5" w:rsidRPr="00F61673" w:rsidRDefault="00B37E62" w:rsidP="00F406F5">
            <w:pPr>
              <w:widowControl/>
              <w:jc w:val="center"/>
              <w:rPr>
                <w:sz w:val="28"/>
                <w:szCs w:val="18"/>
              </w:rPr>
            </w:pPr>
            <w:r w:rsidRPr="00F61673">
              <w:rPr>
                <w:sz w:val="28"/>
                <w:szCs w:val="18"/>
              </w:rPr>
              <w:t>Hung Bui</w:t>
            </w:r>
            <w:r w:rsidRPr="00F61673">
              <w:rPr>
                <w:sz w:val="28"/>
                <w:szCs w:val="18"/>
              </w:rPr>
              <w:br/>
              <w:t>(Nov/30/2022)</w:t>
            </w:r>
          </w:p>
        </w:tc>
        <w:tc>
          <w:tcPr>
            <w:tcW w:w="1350" w:type="dxa"/>
            <w:shd w:val="clear" w:color="auto" w:fill="auto"/>
          </w:tcPr>
          <w:p w14:paraId="1A55C6BF" w14:textId="37DDBBCC" w:rsidR="00F406F5" w:rsidRPr="00F61673" w:rsidRDefault="00B227B5" w:rsidP="008D3326">
            <w:pPr>
              <w:widowControl/>
              <w:jc w:val="center"/>
              <w:rPr>
                <w:sz w:val="28"/>
                <w:szCs w:val="18"/>
                <w:lang w:val="vi-VN"/>
              </w:rPr>
            </w:pPr>
            <w:r w:rsidRPr="00F61673">
              <w:rPr>
                <w:sz w:val="28"/>
                <w:szCs w:val="18"/>
              </w:rPr>
              <w:t>Tran</w:t>
            </w:r>
            <w:r w:rsidRPr="00F61673">
              <w:rPr>
                <w:sz w:val="28"/>
                <w:szCs w:val="18"/>
                <w:lang w:val="vi-VN"/>
              </w:rPr>
              <w:t xml:space="preserve"> Co Tam</w:t>
            </w:r>
          </w:p>
          <w:p w14:paraId="4093B1A8" w14:textId="43098CE4" w:rsidR="00F406F5" w:rsidRPr="00F61673" w:rsidRDefault="00F406F5" w:rsidP="008D3326">
            <w:pPr>
              <w:widowControl/>
              <w:jc w:val="center"/>
              <w:rPr>
                <w:sz w:val="28"/>
                <w:szCs w:val="18"/>
              </w:rPr>
            </w:pPr>
            <w:r w:rsidRPr="00F61673">
              <w:rPr>
                <w:sz w:val="28"/>
                <w:szCs w:val="18"/>
              </w:rPr>
              <w:t>(May/</w:t>
            </w:r>
            <w:r w:rsidR="00B227B5" w:rsidRPr="00F61673">
              <w:rPr>
                <w:sz w:val="28"/>
                <w:szCs w:val="18"/>
              </w:rPr>
              <w:t>10</w:t>
            </w:r>
            <w:r w:rsidRPr="00F61673">
              <w:rPr>
                <w:sz w:val="28"/>
                <w:szCs w:val="18"/>
              </w:rPr>
              <w:t>/2022)</w:t>
            </w:r>
          </w:p>
        </w:tc>
      </w:tr>
      <w:tr w:rsidR="00F406F5" w:rsidRPr="00F61673" w14:paraId="6B73BB42" w14:textId="77777777" w:rsidTr="00F406F5">
        <w:tc>
          <w:tcPr>
            <w:tcW w:w="567" w:type="dxa"/>
            <w:tcBorders>
              <w:top w:val="single" w:sz="4" w:space="0" w:color="auto"/>
              <w:left w:val="single" w:sz="4" w:space="0" w:color="auto"/>
              <w:bottom w:val="single" w:sz="4" w:space="0" w:color="auto"/>
              <w:right w:val="single" w:sz="4" w:space="0" w:color="auto"/>
            </w:tcBorders>
            <w:shd w:val="clear" w:color="auto" w:fill="auto"/>
          </w:tcPr>
          <w:p w14:paraId="6968A4FA" w14:textId="77777777" w:rsidR="00F406F5" w:rsidRPr="00F61673" w:rsidRDefault="00F406F5" w:rsidP="005A2999">
            <w:pPr>
              <w:widowControl/>
              <w:jc w:val="center"/>
              <w:rPr>
                <w:sz w:val="28"/>
                <w:szCs w:val="18"/>
              </w:rPr>
            </w:pPr>
          </w:p>
        </w:tc>
        <w:tc>
          <w:tcPr>
            <w:tcW w:w="5391" w:type="dxa"/>
            <w:tcBorders>
              <w:top w:val="single" w:sz="4" w:space="0" w:color="auto"/>
              <w:left w:val="single" w:sz="4" w:space="0" w:color="auto"/>
              <w:bottom w:val="single" w:sz="4" w:space="0" w:color="auto"/>
              <w:right w:val="single" w:sz="4" w:space="0" w:color="auto"/>
            </w:tcBorders>
            <w:shd w:val="clear" w:color="auto" w:fill="auto"/>
          </w:tcPr>
          <w:p w14:paraId="54E5F4ED" w14:textId="77777777" w:rsidR="00F406F5" w:rsidRPr="00F61673" w:rsidRDefault="00F406F5" w:rsidP="00FE38B7">
            <w:pPr>
              <w:widowControl/>
              <w:rPr>
                <w:sz w:val="30"/>
              </w:rPr>
            </w:pPr>
          </w:p>
        </w:tc>
        <w:tc>
          <w:tcPr>
            <w:tcW w:w="1350" w:type="dxa"/>
            <w:tcBorders>
              <w:top w:val="single" w:sz="4" w:space="0" w:color="auto"/>
              <w:left w:val="single" w:sz="4" w:space="0" w:color="auto"/>
              <w:bottom w:val="single" w:sz="4" w:space="0" w:color="auto"/>
              <w:right w:val="single" w:sz="4" w:space="0" w:color="auto"/>
            </w:tcBorders>
          </w:tcPr>
          <w:p w14:paraId="14F21738" w14:textId="77777777" w:rsidR="00F406F5" w:rsidRPr="00F61673" w:rsidRDefault="00F406F5" w:rsidP="005A2999">
            <w:pPr>
              <w:widowControl/>
              <w:jc w:val="center"/>
              <w:rPr>
                <w:sz w:val="28"/>
                <w:szCs w:val="18"/>
              </w:rPr>
            </w:pPr>
          </w:p>
        </w:tc>
        <w:tc>
          <w:tcPr>
            <w:tcW w:w="1350" w:type="dxa"/>
            <w:tcBorders>
              <w:top w:val="single" w:sz="4" w:space="0" w:color="auto"/>
              <w:left w:val="single" w:sz="4" w:space="0" w:color="auto"/>
              <w:bottom w:val="single" w:sz="4" w:space="0" w:color="auto"/>
              <w:right w:val="single" w:sz="4" w:space="0" w:color="auto"/>
            </w:tcBorders>
          </w:tcPr>
          <w:p w14:paraId="5AD34E52" w14:textId="77777777" w:rsidR="00F406F5" w:rsidRPr="00F61673" w:rsidRDefault="00F406F5" w:rsidP="005A2999">
            <w:pPr>
              <w:widowControl/>
              <w:jc w:val="center"/>
              <w:rPr>
                <w:sz w:val="28"/>
                <w:szCs w:val="1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6718122" w14:textId="43BA3D6D" w:rsidR="00F406F5" w:rsidRPr="00F61673" w:rsidRDefault="00F406F5" w:rsidP="005A2999">
            <w:pPr>
              <w:widowControl/>
              <w:jc w:val="center"/>
              <w:rPr>
                <w:sz w:val="28"/>
                <w:szCs w:val="18"/>
              </w:rPr>
            </w:pPr>
          </w:p>
        </w:tc>
      </w:tr>
    </w:tbl>
    <w:p w14:paraId="0D6639A0" w14:textId="105CB256" w:rsidR="00916025" w:rsidRPr="00F61673" w:rsidRDefault="00916025">
      <w:pPr>
        <w:widowControl/>
        <w:overflowPunct/>
        <w:autoSpaceDE/>
        <w:autoSpaceDN/>
        <w:adjustRightInd/>
        <w:spacing w:line="240" w:lineRule="auto"/>
        <w:textAlignment w:val="auto"/>
        <w:rPr>
          <w:sz w:val="30"/>
        </w:rPr>
      </w:pPr>
    </w:p>
    <w:p w14:paraId="4F324404" w14:textId="77777777" w:rsidR="00916025" w:rsidRPr="00F61673" w:rsidRDefault="00916025">
      <w:pPr>
        <w:widowControl/>
        <w:overflowPunct/>
        <w:autoSpaceDE/>
        <w:autoSpaceDN/>
        <w:adjustRightInd/>
        <w:spacing w:line="240" w:lineRule="auto"/>
        <w:textAlignment w:val="auto"/>
        <w:rPr>
          <w:sz w:val="30"/>
        </w:rPr>
      </w:pPr>
      <w:r w:rsidRPr="00F61673">
        <w:rPr>
          <w:sz w:val="30"/>
        </w:rPr>
        <w:br w:type="page"/>
      </w:r>
    </w:p>
    <w:sdt>
      <w:sdtPr>
        <w:rPr>
          <w:rFonts w:ascii="Times New Roman" w:eastAsia="MS Mincho" w:hAnsi="Times New Roman" w:cs="Times New Roman"/>
          <w:color w:val="auto"/>
          <w:sz w:val="30"/>
          <w:szCs w:val="20"/>
          <w:lang w:val="ja-JP"/>
        </w:rPr>
        <w:id w:val="1388221384"/>
        <w:docPartObj>
          <w:docPartGallery w:val="Table of Contents"/>
          <w:docPartUnique/>
        </w:docPartObj>
      </w:sdtPr>
      <w:sdtEndPr>
        <w:rPr>
          <w:b/>
          <w:bCs/>
        </w:rPr>
      </w:sdtEndPr>
      <w:sdtContent>
        <w:p w14:paraId="25BD648D" w14:textId="77777777" w:rsidR="00F06986" w:rsidRPr="00F61673" w:rsidRDefault="00920F7A">
          <w:pPr>
            <w:pStyle w:val="TOCHeading"/>
            <w:rPr>
              <w:rFonts w:ascii="Times New Roman" w:hAnsi="Times New Roman" w:cs="Times New Roman"/>
              <w:color w:val="auto"/>
              <w:sz w:val="42"/>
            </w:rPr>
          </w:pPr>
          <w:r w:rsidRPr="00F61673">
            <w:rPr>
              <w:rFonts w:ascii="Times New Roman" w:hAnsi="Times New Roman" w:cs="Times New Roman"/>
              <w:color w:val="auto"/>
              <w:sz w:val="42"/>
              <w:lang w:val="ja-JP"/>
            </w:rPr>
            <w:t>Table of Contents</w:t>
          </w:r>
        </w:p>
        <w:p w14:paraId="63A1B22C" w14:textId="3553E5FF" w:rsidR="00916025" w:rsidRPr="00F61673" w:rsidRDefault="00F06986">
          <w:pPr>
            <w:pStyle w:val="TOC1"/>
            <w:rPr>
              <w:rFonts w:asciiTheme="minorHAnsi" w:eastAsiaTheme="minorEastAsia" w:hAnsiTheme="minorHAnsi" w:cstheme="minorBidi"/>
              <w:sz w:val="32"/>
              <w:szCs w:val="22"/>
              <w:lang w:eastAsia="en-US"/>
            </w:rPr>
          </w:pPr>
          <w:r w:rsidRPr="00F61673">
            <w:rPr>
              <w:rFonts w:ascii="Times New Roman" w:hAnsi="Times New Roman"/>
              <w:sz w:val="30"/>
            </w:rPr>
            <w:fldChar w:fldCharType="begin"/>
          </w:r>
          <w:r w:rsidRPr="00F61673">
            <w:rPr>
              <w:rFonts w:ascii="Times New Roman" w:hAnsi="Times New Roman"/>
              <w:sz w:val="30"/>
            </w:rPr>
            <w:instrText xml:space="preserve"> TOC \o "1-4" \h \z \u </w:instrText>
          </w:r>
          <w:r w:rsidRPr="00F61673">
            <w:rPr>
              <w:rFonts w:ascii="Times New Roman" w:hAnsi="Times New Roman"/>
              <w:sz w:val="30"/>
            </w:rPr>
            <w:fldChar w:fldCharType="separate"/>
          </w:r>
          <w:hyperlink w:anchor="_Toc120960956" w:history="1">
            <w:r w:rsidR="00916025" w:rsidRPr="00F61673">
              <w:rPr>
                <w:rStyle w:val="Hyperlink"/>
                <w:sz w:val="30"/>
              </w:rPr>
              <w:t>1.</w:t>
            </w:r>
            <w:r w:rsidR="00916025" w:rsidRPr="00F61673">
              <w:rPr>
                <w:rFonts w:asciiTheme="minorHAnsi" w:eastAsiaTheme="minorEastAsia" w:hAnsiTheme="minorHAnsi" w:cstheme="minorBidi"/>
                <w:sz w:val="32"/>
                <w:szCs w:val="22"/>
                <w:lang w:eastAsia="en-US"/>
              </w:rPr>
              <w:tab/>
            </w:r>
            <w:r w:rsidR="00916025" w:rsidRPr="00F61673">
              <w:rPr>
                <w:rStyle w:val="Hyperlink"/>
                <w:sz w:val="30"/>
              </w:rPr>
              <w:t>Open raw images with YUView</w:t>
            </w:r>
            <w:r w:rsidR="00916025" w:rsidRPr="00F61673">
              <w:rPr>
                <w:webHidden/>
                <w:sz w:val="30"/>
              </w:rPr>
              <w:tab/>
            </w:r>
            <w:r w:rsidR="00916025" w:rsidRPr="00F61673">
              <w:rPr>
                <w:webHidden/>
                <w:sz w:val="30"/>
              </w:rPr>
              <w:fldChar w:fldCharType="begin"/>
            </w:r>
            <w:r w:rsidR="00916025" w:rsidRPr="00F61673">
              <w:rPr>
                <w:webHidden/>
                <w:sz w:val="30"/>
              </w:rPr>
              <w:instrText xml:space="preserve"> PAGEREF _Toc120960956 \h </w:instrText>
            </w:r>
            <w:r w:rsidR="00916025" w:rsidRPr="00F61673">
              <w:rPr>
                <w:webHidden/>
                <w:sz w:val="30"/>
              </w:rPr>
            </w:r>
            <w:r w:rsidR="00916025" w:rsidRPr="00F61673">
              <w:rPr>
                <w:webHidden/>
                <w:sz w:val="30"/>
              </w:rPr>
              <w:fldChar w:fldCharType="separate"/>
            </w:r>
            <w:r w:rsidR="00916025" w:rsidRPr="00F61673">
              <w:rPr>
                <w:webHidden/>
                <w:sz w:val="30"/>
              </w:rPr>
              <w:t>3</w:t>
            </w:r>
            <w:r w:rsidR="00916025" w:rsidRPr="00F61673">
              <w:rPr>
                <w:webHidden/>
                <w:sz w:val="30"/>
              </w:rPr>
              <w:fldChar w:fldCharType="end"/>
            </w:r>
          </w:hyperlink>
        </w:p>
        <w:p w14:paraId="4D3D3347" w14:textId="7986BC1F" w:rsidR="00916025" w:rsidRPr="00F61673" w:rsidRDefault="00617057">
          <w:pPr>
            <w:pStyle w:val="TOC2"/>
            <w:rPr>
              <w:rFonts w:asciiTheme="minorHAnsi" w:eastAsiaTheme="minorEastAsia" w:hAnsiTheme="minorHAnsi" w:cstheme="minorBidi"/>
              <w:sz w:val="32"/>
              <w:szCs w:val="22"/>
              <w:lang w:eastAsia="en-US"/>
            </w:rPr>
          </w:pPr>
          <w:hyperlink w:anchor="_Toc120960957" w:history="1">
            <w:r w:rsidR="00916025" w:rsidRPr="00F61673">
              <w:rPr>
                <w:rStyle w:val="Hyperlink"/>
                <w:rFonts w:ascii="Arial" w:hAnsi="Arial"/>
                <w:sz w:val="30"/>
              </w:rPr>
              <w:t>1.1</w:t>
            </w:r>
            <w:r w:rsidR="00916025" w:rsidRPr="00F61673">
              <w:rPr>
                <w:rFonts w:asciiTheme="minorHAnsi" w:eastAsiaTheme="minorEastAsia" w:hAnsiTheme="minorHAnsi" w:cstheme="minorBidi"/>
                <w:sz w:val="32"/>
                <w:szCs w:val="22"/>
                <w:lang w:eastAsia="en-US"/>
              </w:rPr>
              <w:tab/>
            </w:r>
            <w:r w:rsidR="00916025" w:rsidRPr="00F61673">
              <w:rPr>
                <w:rStyle w:val="Hyperlink"/>
                <w:sz w:val="30"/>
              </w:rPr>
              <w:t>Description</w:t>
            </w:r>
            <w:r w:rsidR="00916025" w:rsidRPr="00F61673">
              <w:rPr>
                <w:webHidden/>
                <w:sz w:val="30"/>
              </w:rPr>
              <w:tab/>
            </w:r>
            <w:r w:rsidR="00916025" w:rsidRPr="00F61673">
              <w:rPr>
                <w:webHidden/>
                <w:sz w:val="30"/>
              </w:rPr>
              <w:fldChar w:fldCharType="begin"/>
            </w:r>
            <w:r w:rsidR="00916025" w:rsidRPr="00F61673">
              <w:rPr>
                <w:webHidden/>
                <w:sz w:val="30"/>
              </w:rPr>
              <w:instrText xml:space="preserve"> PAGEREF _Toc120960957 \h </w:instrText>
            </w:r>
            <w:r w:rsidR="00916025" w:rsidRPr="00F61673">
              <w:rPr>
                <w:webHidden/>
                <w:sz w:val="30"/>
              </w:rPr>
            </w:r>
            <w:r w:rsidR="00916025" w:rsidRPr="00F61673">
              <w:rPr>
                <w:webHidden/>
                <w:sz w:val="30"/>
              </w:rPr>
              <w:fldChar w:fldCharType="separate"/>
            </w:r>
            <w:r w:rsidR="00916025" w:rsidRPr="00F61673">
              <w:rPr>
                <w:webHidden/>
                <w:sz w:val="30"/>
              </w:rPr>
              <w:t>3</w:t>
            </w:r>
            <w:r w:rsidR="00916025" w:rsidRPr="00F61673">
              <w:rPr>
                <w:webHidden/>
                <w:sz w:val="30"/>
              </w:rPr>
              <w:fldChar w:fldCharType="end"/>
            </w:r>
          </w:hyperlink>
        </w:p>
        <w:p w14:paraId="3FE4F6D8" w14:textId="364866C8" w:rsidR="00916025" w:rsidRPr="00F61673" w:rsidRDefault="00617057">
          <w:pPr>
            <w:pStyle w:val="TOC2"/>
            <w:rPr>
              <w:rFonts w:asciiTheme="minorHAnsi" w:eastAsiaTheme="minorEastAsia" w:hAnsiTheme="minorHAnsi" w:cstheme="minorBidi"/>
              <w:sz w:val="32"/>
              <w:szCs w:val="22"/>
              <w:lang w:eastAsia="en-US"/>
            </w:rPr>
          </w:pPr>
          <w:hyperlink w:anchor="_Toc120960958" w:history="1">
            <w:r w:rsidR="00916025" w:rsidRPr="00F61673">
              <w:rPr>
                <w:rStyle w:val="Hyperlink"/>
                <w:rFonts w:ascii="Arial" w:hAnsi="Arial"/>
                <w:sz w:val="30"/>
              </w:rPr>
              <w:t>1.2</w:t>
            </w:r>
            <w:r w:rsidR="00916025" w:rsidRPr="00F61673">
              <w:rPr>
                <w:rFonts w:asciiTheme="minorHAnsi" w:eastAsiaTheme="minorEastAsia" w:hAnsiTheme="minorHAnsi" w:cstheme="minorBidi"/>
                <w:sz w:val="32"/>
                <w:szCs w:val="22"/>
                <w:lang w:eastAsia="en-US"/>
              </w:rPr>
              <w:tab/>
            </w:r>
            <w:r w:rsidR="00916025" w:rsidRPr="00F61673">
              <w:rPr>
                <w:rStyle w:val="Hyperlink"/>
                <w:sz w:val="30"/>
              </w:rPr>
              <w:t>Download</w:t>
            </w:r>
            <w:r w:rsidR="00916025" w:rsidRPr="00F61673">
              <w:rPr>
                <w:webHidden/>
                <w:sz w:val="30"/>
              </w:rPr>
              <w:tab/>
            </w:r>
            <w:r w:rsidR="00916025" w:rsidRPr="00F61673">
              <w:rPr>
                <w:webHidden/>
                <w:sz w:val="30"/>
              </w:rPr>
              <w:fldChar w:fldCharType="begin"/>
            </w:r>
            <w:r w:rsidR="00916025" w:rsidRPr="00F61673">
              <w:rPr>
                <w:webHidden/>
                <w:sz w:val="30"/>
              </w:rPr>
              <w:instrText xml:space="preserve"> PAGEREF _Toc120960958 \h </w:instrText>
            </w:r>
            <w:r w:rsidR="00916025" w:rsidRPr="00F61673">
              <w:rPr>
                <w:webHidden/>
                <w:sz w:val="30"/>
              </w:rPr>
            </w:r>
            <w:r w:rsidR="00916025" w:rsidRPr="00F61673">
              <w:rPr>
                <w:webHidden/>
                <w:sz w:val="30"/>
              </w:rPr>
              <w:fldChar w:fldCharType="separate"/>
            </w:r>
            <w:r w:rsidR="00916025" w:rsidRPr="00F61673">
              <w:rPr>
                <w:webHidden/>
                <w:sz w:val="30"/>
              </w:rPr>
              <w:t>3</w:t>
            </w:r>
            <w:r w:rsidR="00916025" w:rsidRPr="00F61673">
              <w:rPr>
                <w:webHidden/>
                <w:sz w:val="30"/>
              </w:rPr>
              <w:fldChar w:fldCharType="end"/>
            </w:r>
          </w:hyperlink>
        </w:p>
        <w:p w14:paraId="4DDEA452" w14:textId="0E450A41" w:rsidR="00916025" w:rsidRPr="00F61673" w:rsidRDefault="00617057">
          <w:pPr>
            <w:pStyle w:val="TOC2"/>
            <w:rPr>
              <w:rFonts w:asciiTheme="minorHAnsi" w:eastAsiaTheme="minorEastAsia" w:hAnsiTheme="minorHAnsi" w:cstheme="minorBidi"/>
              <w:sz w:val="32"/>
              <w:szCs w:val="22"/>
              <w:lang w:eastAsia="en-US"/>
            </w:rPr>
          </w:pPr>
          <w:hyperlink w:anchor="_Toc120960959" w:history="1">
            <w:r w:rsidR="00916025" w:rsidRPr="00F61673">
              <w:rPr>
                <w:rStyle w:val="Hyperlink"/>
                <w:rFonts w:ascii="Arial" w:hAnsi="Arial"/>
                <w:sz w:val="30"/>
              </w:rPr>
              <w:t>1.3</w:t>
            </w:r>
            <w:r w:rsidR="00916025" w:rsidRPr="00F61673">
              <w:rPr>
                <w:rFonts w:asciiTheme="minorHAnsi" w:eastAsiaTheme="minorEastAsia" w:hAnsiTheme="minorHAnsi" w:cstheme="minorBidi"/>
                <w:sz w:val="32"/>
                <w:szCs w:val="22"/>
                <w:lang w:eastAsia="en-US"/>
              </w:rPr>
              <w:tab/>
            </w:r>
            <w:r w:rsidR="00916025" w:rsidRPr="00F61673">
              <w:rPr>
                <w:rStyle w:val="Hyperlink"/>
                <w:sz w:val="30"/>
              </w:rPr>
              <w:t>Open YUView</w:t>
            </w:r>
            <w:r w:rsidR="00916025" w:rsidRPr="00F61673">
              <w:rPr>
                <w:webHidden/>
                <w:sz w:val="30"/>
              </w:rPr>
              <w:tab/>
            </w:r>
            <w:r w:rsidR="00916025" w:rsidRPr="00F61673">
              <w:rPr>
                <w:webHidden/>
                <w:sz w:val="30"/>
              </w:rPr>
              <w:fldChar w:fldCharType="begin"/>
            </w:r>
            <w:r w:rsidR="00916025" w:rsidRPr="00F61673">
              <w:rPr>
                <w:webHidden/>
                <w:sz w:val="30"/>
              </w:rPr>
              <w:instrText xml:space="preserve"> PAGEREF _Toc120960959 \h </w:instrText>
            </w:r>
            <w:r w:rsidR="00916025" w:rsidRPr="00F61673">
              <w:rPr>
                <w:webHidden/>
                <w:sz w:val="30"/>
              </w:rPr>
            </w:r>
            <w:r w:rsidR="00916025" w:rsidRPr="00F61673">
              <w:rPr>
                <w:webHidden/>
                <w:sz w:val="30"/>
              </w:rPr>
              <w:fldChar w:fldCharType="separate"/>
            </w:r>
            <w:r w:rsidR="00916025" w:rsidRPr="00F61673">
              <w:rPr>
                <w:webHidden/>
                <w:sz w:val="30"/>
              </w:rPr>
              <w:t>3</w:t>
            </w:r>
            <w:r w:rsidR="00916025" w:rsidRPr="00F61673">
              <w:rPr>
                <w:webHidden/>
                <w:sz w:val="30"/>
              </w:rPr>
              <w:fldChar w:fldCharType="end"/>
            </w:r>
          </w:hyperlink>
        </w:p>
        <w:p w14:paraId="7152AE2F" w14:textId="6A086976" w:rsidR="00916025" w:rsidRPr="00F61673" w:rsidRDefault="00617057">
          <w:pPr>
            <w:pStyle w:val="TOC2"/>
            <w:rPr>
              <w:rFonts w:asciiTheme="minorHAnsi" w:eastAsiaTheme="minorEastAsia" w:hAnsiTheme="minorHAnsi" w:cstheme="minorBidi"/>
              <w:sz w:val="32"/>
              <w:szCs w:val="22"/>
              <w:lang w:eastAsia="en-US"/>
            </w:rPr>
          </w:pPr>
          <w:hyperlink w:anchor="_Toc120960960" w:history="1">
            <w:r w:rsidR="00916025" w:rsidRPr="00F61673">
              <w:rPr>
                <w:rStyle w:val="Hyperlink"/>
                <w:rFonts w:ascii="Arial" w:hAnsi="Arial"/>
                <w:sz w:val="30"/>
              </w:rPr>
              <w:t>1.4</w:t>
            </w:r>
            <w:r w:rsidR="00916025" w:rsidRPr="00F61673">
              <w:rPr>
                <w:rFonts w:asciiTheme="minorHAnsi" w:eastAsiaTheme="minorEastAsia" w:hAnsiTheme="minorHAnsi" w:cstheme="minorBidi"/>
                <w:sz w:val="32"/>
                <w:szCs w:val="22"/>
                <w:lang w:eastAsia="en-US"/>
              </w:rPr>
              <w:tab/>
            </w:r>
            <w:r w:rsidR="00916025" w:rsidRPr="00F61673">
              <w:rPr>
                <w:rStyle w:val="Hyperlink"/>
                <w:sz w:val="30"/>
              </w:rPr>
              <w:t>Result</w:t>
            </w:r>
            <w:r w:rsidR="00916025" w:rsidRPr="00F61673">
              <w:rPr>
                <w:webHidden/>
                <w:sz w:val="30"/>
              </w:rPr>
              <w:tab/>
            </w:r>
            <w:r w:rsidR="00916025" w:rsidRPr="00F61673">
              <w:rPr>
                <w:webHidden/>
                <w:sz w:val="30"/>
              </w:rPr>
              <w:fldChar w:fldCharType="begin"/>
            </w:r>
            <w:r w:rsidR="00916025" w:rsidRPr="00F61673">
              <w:rPr>
                <w:webHidden/>
                <w:sz w:val="30"/>
              </w:rPr>
              <w:instrText xml:space="preserve"> PAGEREF _Toc120960960 \h </w:instrText>
            </w:r>
            <w:r w:rsidR="00916025" w:rsidRPr="00F61673">
              <w:rPr>
                <w:webHidden/>
                <w:sz w:val="30"/>
              </w:rPr>
            </w:r>
            <w:r w:rsidR="00916025" w:rsidRPr="00F61673">
              <w:rPr>
                <w:webHidden/>
                <w:sz w:val="30"/>
              </w:rPr>
              <w:fldChar w:fldCharType="separate"/>
            </w:r>
            <w:r w:rsidR="00916025" w:rsidRPr="00F61673">
              <w:rPr>
                <w:webHidden/>
                <w:sz w:val="30"/>
              </w:rPr>
              <w:t>7</w:t>
            </w:r>
            <w:r w:rsidR="00916025" w:rsidRPr="00F61673">
              <w:rPr>
                <w:webHidden/>
                <w:sz w:val="30"/>
              </w:rPr>
              <w:fldChar w:fldCharType="end"/>
            </w:r>
          </w:hyperlink>
        </w:p>
        <w:p w14:paraId="0BF13D75" w14:textId="23CCE5EA" w:rsidR="00916025" w:rsidRPr="00F61673" w:rsidRDefault="00617057">
          <w:pPr>
            <w:pStyle w:val="TOC1"/>
            <w:rPr>
              <w:rFonts w:asciiTheme="minorHAnsi" w:eastAsiaTheme="minorEastAsia" w:hAnsiTheme="minorHAnsi" w:cstheme="minorBidi"/>
              <w:sz w:val="32"/>
              <w:szCs w:val="22"/>
              <w:lang w:eastAsia="en-US"/>
            </w:rPr>
          </w:pPr>
          <w:hyperlink w:anchor="_Toc120960961" w:history="1">
            <w:r w:rsidR="00916025" w:rsidRPr="00F61673">
              <w:rPr>
                <w:rStyle w:val="Hyperlink"/>
                <w:sz w:val="30"/>
              </w:rPr>
              <w:t>2.</w:t>
            </w:r>
            <w:r w:rsidR="00916025" w:rsidRPr="00F61673">
              <w:rPr>
                <w:rFonts w:asciiTheme="minorHAnsi" w:eastAsiaTheme="minorEastAsia" w:hAnsiTheme="minorHAnsi" w:cstheme="minorBidi"/>
                <w:sz w:val="32"/>
                <w:szCs w:val="22"/>
                <w:lang w:eastAsia="en-US"/>
              </w:rPr>
              <w:tab/>
            </w:r>
            <w:r w:rsidR="00916025" w:rsidRPr="00F61673">
              <w:rPr>
                <w:rStyle w:val="Hyperlink"/>
                <w:sz w:val="30"/>
              </w:rPr>
              <w:t>Open raw images with rawpixels web</w:t>
            </w:r>
            <w:r w:rsidR="00916025" w:rsidRPr="00F61673">
              <w:rPr>
                <w:webHidden/>
                <w:sz w:val="30"/>
              </w:rPr>
              <w:tab/>
            </w:r>
            <w:r w:rsidR="00916025" w:rsidRPr="00F61673">
              <w:rPr>
                <w:webHidden/>
                <w:sz w:val="30"/>
              </w:rPr>
              <w:fldChar w:fldCharType="begin"/>
            </w:r>
            <w:r w:rsidR="00916025" w:rsidRPr="00F61673">
              <w:rPr>
                <w:webHidden/>
                <w:sz w:val="30"/>
              </w:rPr>
              <w:instrText xml:space="preserve"> PAGEREF _Toc120960961 \h </w:instrText>
            </w:r>
            <w:r w:rsidR="00916025" w:rsidRPr="00F61673">
              <w:rPr>
                <w:webHidden/>
                <w:sz w:val="30"/>
              </w:rPr>
            </w:r>
            <w:r w:rsidR="00916025" w:rsidRPr="00F61673">
              <w:rPr>
                <w:webHidden/>
                <w:sz w:val="30"/>
              </w:rPr>
              <w:fldChar w:fldCharType="separate"/>
            </w:r>
            <w:r w:rsidR="00916025" w:rsidRPr="00F61673">
              <w:rPr>
                <w:webHidden/>
                <w:sz w:val="30"/>
              </w:rPr>
              <w:t>8</w:t>
            </w:r>
            <w:r w:rsidR="00916025" w:rsidRPr="00F61673">
              <w:rPr>
                <w:webHidden/>
                <w:sz w:val="30"/>
              </w:rPr>
              <w:fldChar w:fldCharType="end"/>
            </w:r>
          </w:hyperlink>
        </w:p>
        <w:p w14:paraId="40CF7910" w14:textId="7B5562CD" w:rsidR="00916025" w:rsidRPr="00F61673" w:rsidRDefault="00617057">
          <w:pPr>
            <w:pStyle w:val="TOC2"/>
            <w:rPr>
              <w:rFonts w:asciiTheme="minorHAnsi" w:eastAsiaTheme="minorEastAsia" w:hAnsiTheme="minorHAnsi" w:cstheme="minorBidi"/>
              <w:sz w:val="32"/>
              <w:szCs w:val="22"/>
              <w:lang w:eastAsia="en-US"/>
            </w:rPr>
          </w:pPr>
          <w:hyperlink w:anchor="_Toc120960962" w:history="1">
            <w:r w:rsidR="00916025" w:rsidRPr="00F61673">
              <w:rPr>
                <w:rStyle w:val="Hyperlink"/>
                <w:rFonts w:ascii="Arial" w:hAnsi="Arial"/>
                <w:sz w:val="30"/>
              </w:rPr>
              <w:t>2.1</w:t>
            </w:r>
            <w:r w:rsidR="00916025" w:rsidRPr="00F61673">
              <w:rPr>
                <w:rFonts w:asciiTheme="minorHAnsi" w:eastAsiaTheme="minorEastAsia" w:hAnsiTheme="minorHAnsi" w:cstheme="minorBidi"/>
                <w:sz w:val="32"/>
                <w:szCs w:val="22"/>
                <w:lang w:eastAsia="en-US"/>
              </w:rPr>
              <w:tab/>
            </w:r>
            <w:r w:rsidR="00916025" w:rsidRPr="00F61673">
              <w:rPr>
                <w:rStyle w:val="Hyperlink"/>
                <w:sz w:val="30"/>
              </w:rPr>
              <w:t>Description</w:t>
            </w:r>
            <w:r w:rsidR="00916025" w:rsidRPr="00F61673">
              <w:rPr>
                <w:webHidden/>
                <w:sz w:val="30"/>
              </w:rPr>
              <w:tab/>
            </w:r>
            <w:r w:rsidR="00916025" w:rsidRPr="00F61673">
              <w:rPr>
                <w:webHidden/>
                <w:sz w:val="30"/>
              </w:rPr>
              <w:fldChar w:fldCharType="begin"/>
            </w:r>
            <w:r w:rsidR="00916025" w:rsidRPr="00F61673">
              <w:rPr>
                <w:webHidden/>
                <w:sz w:val="30"/>
              </w:rPr>
              <w:instrText xml:space="preserve"> PAGEREF _Toc120960962 \h </w:instrText>
            </w:r>
            <w:r w:rsidR="00916025" w:rsidRPr="00F61673">
              <w:rPr>
                <w:webHidden/>
                <w:sz w:val="30"/>
              </w:rPr>
            </w:r>
            <w:r w:rsidR="00916025" w:rsidRPr="00F61673">
              <w:rPr>
                <w:webHidden/>
                <w:sz w:val="30"/>
              </w:rPr>
              <w:fldChar w:fldCharType="separate"/>
            </w:r>
            <w:r w:rsidR="00916025" w:rsidRPr="00F61673">
              <w:rPr>
                <w:webHidden/>
                <w:sz w:val="30"/>
              </w:rPr>
              <w:t>8</w:t>
            </w:r>
            <w:r w:rsidR="00916025" w:rsidRPr="00F61673">
              <w:rPr>
                <w:webHidden/>
                <w:sz w:val="30"/>
              </w:rPr>
              <w:fldChar w:fldCharType="end"/>
            </w:r>
          </w:hyperlink>
        </w:p>
        <w:p w14:paraId="72642031" w14:textId="1F163C7A" w:rsidR="00916025" w:rsidRPr="00F61673" w:rsidRDefault="00617057">
          <w:pPr>
            <w:pStyle w:val="TOC2"/>
            <w:rPr>
              <w:rFonts w:asciiTheme="minorHAnsi" w:eastAsiaTheme="minorEastAsia" w:hAnsiTheme="minorHAnsi" w:cstheme="minorBidi"/>
              <w:sz w:val="32"/>
              <w:szCs w:val="22"/>
              <w:lang w:eastAsia="en-US"/>
            </w:rPr>
          </w:pPr>
          <w:hyperlink w:anchor="_Toc120960963" w:history="1">
            <w:r w:rsidR="00916025" w:rsidRPr="00F61673">
              <w:rPr>
                <w:rStyle w:val="Hyperlink"/>
                <w:rFonts w:ascii="Arial" w:hAnsi="Arial"/>
                <w:sz w:val="30"/>
              </w:rPr>
              <w:t>2.2</w:t>
            </w:r>
            <w:r w:rsidR="00916025" w:rsidRPr="00F61673">
              <w:rPr>
                <w:rFonts w:asciiTheme="minorHAnsi" w:eastAsiaTheme="minorEastAsia" w:hAnsiTheme="minorHAnsi" w:cstheme="minorBidi"/>
                <w:sz w:val="32"/>
                <w:szCs w:val="22"/>
                <w:lang w:eastAsia="en-US"/>
              </w:rPr>
              <w:tab/>
            </w:r>
            <w:r w:rsidR="00916025" w:rsidRPr="00F61673">
              <w:rPr>
                <w:rStyle w:val="Hyperlink"/>
                <w:sz w:val="30"/>
              </w:rPr>
              <w:t>Acces to rawpixels web</w:t>
            </w:r>
            <w:r w:rsidR="00916025" w:rsidRPr="00F61673">
              <w:rPr>
                <w:webHidden/>
                <w:sz w:val="30"/>
              </w:rPr>
              <w:tab/>
            </w:r>
            <w:r w:rsidR="00916025" w:rsidRPr="00F61673">
              <w:rPr>
                <w:webHidden/>
                <w:sz w:val="30"/>
              </w:rPr>
              <w:fldChar w:fldCharType="begin"/>
            </w:r>
            <w:r w:rsidR="00916025" w:rsidRPr="00F61673">
              <w:rPr>
                <w:webHidden/>
                <w:sz w:val="30"/>
              </w:rPr>
              <w:instrText xml:space="preserve"> PAGEREF _Toc120960963 \h </w:instrText>
            </w:r>
            <w:r w:rsidR="00916025" w:rsidRPr="00F61673">
              <w:rPr>
                <w:webHidden/>
                <w:sz w:val="30"/>
              </w:rPr>
            </w:r>
            <w:r w:rsidR="00916025" w:rsidRPr="00F61673">
              <w:rPr>
                <w:webHidden/>
                <w:sz w:val="30"/>
              </w:rPr>
              <w:fldChar w:fldCharType="separate"/>
            </w:r>
            <w:r w:rsidR="00916025" w:rsidRPr="00F61673">
              <w:rPr>
                <w:webHidden/>
                <w:sz w:val="30"/>
              </w:rPr>
              <w:t>8</w:t>
            </w:r>
            <w:r w:rsidR="00916025" w:rsidRPr="00F61673">
              <w:rPr>
                <w:webHidden/>
                <w:sz w:val="30"/>
              </w:rPr>
              <w:fldChar w:fldCharType="end"/>
            </w:r>
          </w:hyperlink>
        </w:p>
        <w:p w14:paraId="0633FFA6" w14:textId="7CE3FE9F" w:rsidR="00916025" w:rsidRPr="00F61673" w:rsidRDefault="00617057">
          <w:pPr>
            <w:pStyle w:val="TOC2"/>
            <w:rPr>
              <w:rFonts w:asciiTheme="minorHAnsi" w:eastAsiaTheme="minorEastAsia" w:hAnsiTheme="minorHAnsi" w:cstheme="minorBidi"/>
              <w:sz w:val="32"/>
              <w:szCs w:val="22"/>
              <w:lang w:eastAsia="en-US"/>
            </w:rPr>
          </w:pPr>
          <w:hyperlink w:anchor="_Toc120960964" w:history="1">
            <w:r w:rsidR="00916025" w:rsidRPr="00F61673">
              <w:rPr>
                <w:rStyle w:val="Hyperlink"/>
                <w:rFonts w:ascii="Arial" w:hAnsi="Arial"/>
                <w:sz w:val="30"/>
              </w:rPr>
              <w:t>2.3</w:t>
            </w:r>
            <w:r w:rsidR="00916025" w:rsidRPr="00F61673">
              <w:rPr>
                <w:rFonts w:asciiTheme="minorHAnsi" w:eastAsiaTheme="minorEastAsia" w:hAnsiTheme="minorHAnsi" w:cstheme="minorBidi"/>
                <w:sz w:val="32"/>
                <w:szCs w:val="22"/>
                <w:lang w:eastAsia="en-US"/>
              </w:rPr>
              <w:tab/>
            </w:r>
            <w:r w:rsidR="00916025" w:rsidRPr="00F61673">
              <w:rPr>
                <w:rStyle w:val="Hyperlink"/>
                <w:sz w:val="30"/>
              </w:rPr>
              <w:t>Rawpixels web</w:t>
            </w:r>
            <w:r w:rsidR="00916025" w:rsidRPr="00F61673">
              <w:rPr>
                <w:webHidden/>
                <w:sz w:val="30"/>
              </w:rPr>
              <w:tab/>
            </w:r>
            <w:r w:rsidR="00916025" w:rsidRPr="00F61673">
              <w:rPr>
                <w:webHidden/>
                <w:sz w:val="30"/>
              </w:rPr>
              <w:fldChar w:fldCharType="begin"/>
            </w:r>
            <w:r w:rsidR="00916025" w:rsidRPr="00F61673">
              <w:rPr>
                <w:webHidden/>
                <w:sz w:val="30"/>
              </w:rPr>
              <w:instrText xml:space="preserve"> PAGEREF _Toc120960964 \h </w:instrText>
            </w:r>
            <w:r w:rsidR="00916025" w:rsidRPr="00F61673">
              <w:rPr>
                <w:webHidden/>
                <w:sz w:val="30"/>
              </w:rPr>
            </w:r>
            <w:r w:rsidR="00916025" w:rsidRPr="00F61673">
              <w:rPr>
                <w:webHidden/>
                <w:sz w:val="30"/>
              </w:rPr>
              <w:fldChar w:fldCharType="separate"/>
            </w:r>
            <w:r w:rsidR="00916025" w:rsidRPr="00F61673">
              <w:rPr>
                <w:webHidden/>
                <w:sz w:val="30"/>
              </w:rPr>
              <w:t>8</w:t>
            </w:r>
            <w:r w:rsidR="00916025" w:rsidRPr="00F61673">
              <w:rPr>
                <w:webHidden/>
                <w:sz w:val="30"/>
              </w:rPr>
              <w:fldChar w:fldCharType="end"/>
            </w:r>
          </w:hyperlink>
        </w:p>
        <w:p w14:paraId="13E342EC" w14:textId="4516DE93" w:rsidR="00916025" w:rsidRPr="00F61673" w:rsidRDefault="00617057">
          <w:pPr>
            <w:pStyle w:val="TOC2"/>
            <w:rPr>
              <w:rFonts w:asciiTheme="minorHAnsi" w:eastAsiaTheme="minorEastAsia" w:hAnsiTheme="minorHAnsi" w:cstheme="minorBidi"/>
              <w:sz w:val="32"/>
              <w:szCs w:val="22"/>
              <w:lang w:eastAsia="en-US"/>
            </w:rPr>
          </w:pPr>
          <w:hyperlink w:anchor="_Toc120960965" w:history="1">
            <w:r w:rsidR="00916025" w:rsidRPr="00F61673">
              <w:rPr>
                <w:rStyle w:val="Hyperlink"/>
                <w:rFonts w:ascii="Arial" w:hAnsi="Arial"/>
                <w:sz w:val="30"/>
              </w:rPr>
              <w:t>2.4</w:t>
            </w:r>
            <w:r w:rsidR="00916025" w:rsidRPr="00F61673">
              <w:rPr>
                <w:rFonts w:asciiTheme="minorHAnsi" w:eastAsiaTheme="minorEastAsia" w:hAnsiTheme="minorHAnsi" w:cstheme="minorBidi"/>
                <w:sz w:val="32"/>
                <w:szCs w:val="22"/>
                <w:lang w:eastAsia="en-US"/>
              </w:rPr>
              <w:tab/>
            </w:r>
            <w:r w:rsidR="00916025" w:rsidRPr="00F61673">
              <w:rPr>
                <w:rStyle w:val="Hyperlink"/>
                <w:sz w:val="30"/>
              </w:rPr>
              <w:t>Result</w:t>
            </w:r>
            <w:r w:rsidR="00916025" w:rsidRPr="00F61673">
              <w:rPr>
                <w:webHidden/>
                <w:sz w:val="30"/>
              </w:rPr>
              <w:tab/>
            </w:r>
            <w:r w:rsidR="00916025" w:rsidRPr="00F61673">
              <w:rPr>
                <w:webHidden/>
                <w:sz w:val="30"/>
              </w:rPr>
              <w:fldChar w:fldCharType="begin"/>
            </w:r>
            <w:r w:rsidR="00916025" w:rsidRPr="00F61673">
              <w:rPr>
                <w:webHidden/>
                <w:sz w:val="30"/>
              </w:rPr>
              <w:instrText xml:space="preserve"> PAGEREF _Toc120960965 \h </w:instrText>
            </w:r>
            <w:r w:rsidR="00916025" w:rsidRPr="00F61673">
              <w:rPr>
                <w:webHidden/>
                <w:sz w:val="30"/>
              </w:rPr>
            </w:r>
            <w:r w:rsidR="00916025" w:rsidRPr="00F61673">
              <w:rPr>
                <w:webHidden/>
                <w:sz w:val="30"/>
              </w:rPr>
              <w:fldChar w:fldCharType="separate"/>
            </w:r>
            <w:r w:rsidR="00916025" w:rsidRPr="00F61673">
              <w:rPr>
                <w:webHidden/>
                <w:sz w:val="30"/>
              </w:rPr>
              <w:t>10</w:t>
            </w:r>
            <w:r w:rsidR="00916025" w:rsidRPr="00F61673">
              <w:rPr>
                <w:webHidden/>
                <w:sz w:val="30"/>
              </w:rPr>
              <w:fldChar w:fldCharType="end"/>
            </w:r>
          </w:hyperlink>
        </w:p>
        <w:p w14:paraId="5F3683E3" w14:textId="108B1361" w:rsidR="00F06986" w:rsidRPr="00F61673" w:rsidRDefault="00F06986">
          <w:pPr>
            <w:rPr>
              <w:sz w:val="30"/>
            </w:rPr>
          </w:pPr>
          <w:r w:rsidRPr="00F61673">
            <w:rPr>
              <w:rFonts w:eastAsia="MS Gothic"/>
              <w:noProof/>
              <w:sz w:val="30"/>
            </w:rPr>
            <w:fldChar w:fldCharType="end"/>
          </w:r>
        </w:p>
      </w:sdtContent>
    </w:sdt>
    <w:p w14:paraId="011F316A" w14:textId="764478EF" w:rsidR="00193B3A" w:rsidRPr="00F61673" w:rsidRDefault="00193B3A" w:rsidP="00193B3A">
      <w:pPr>
        <w:pStyle w:val="BodyText"/>
        <w:rPr>
          <w:sz w:val="30"/>
        </w:rPr>
      </w:pPr>
      <w:bookmarkStart w:id="20" w:name="_Toc429481642"/>
      <w:bookmarkStart w:id="21" w:name="_Toc429742806"/>
      <w:bookmarkEnd w:id="20"/>
      <w:bookmarkEnd w:id="21"/>
    </w:p>
    <w:p w14:paraId="3BE056F8" w14:textId="6259BEE3" w:rsidR="00722CE8" w:rsidRPr="00F61673" w:rsidRDefault="00722CE8" w:rsidP="00193B3A">
      <w:pPr>
        <w:pStyle w:val="BodyText"/>
        <w:rPr>
          <w:sz w:val="30"/>
        </w:rPr>
      </w:pPr>
    </w:p>
    <w:p w14:paraId="27FD06C6" w14:textId="1810D883" w:rsidR="00722CE8" w:rsidRPr="00F61673" w:rsidRDefault="00722CE8" w:rsidP="00193B3A">
      <w:pPr>
        <w:pStyle w:val="BodyText"/>
        <w:rPr>
          <w:sz w:val="30"/>
        </w:rPr>
      </w:pPr>
    </w:p>
    <w:p w14:paraId="594EEA83" w14:textId="73D2DB9B" w:rsidR="00722CE8" w:rsidRPr="00F61673" w:rsidRDefault="00722CE8" w:rsidP="00193B3A">
      <w:pPr>
        <w:pStyle w:val="BodyText"/>
        <w:rPr>
          <w:sz w:val="30"/>
        </w:rPr>
      </w:pPr>
    </w:p>
    <w:p w14:paraId="7B3FB594" w14:textId="77777777" w:rsidR="00722CE8" w:rsidRPr="00F61673" w:rsidRDefault="00722CE8" w:rsidP="00193B3A">
      <w:pPr>
        <w:pStyle w:val="BodyText"/>
        <w:rPr>
          <w:sz w:val="30"/>
        </w:rPr>
      </w:pPr>
    </w:p>
    <w:p w14:paraId="24B750EE" w14:textId="5AC79395" w:rsidR="00193B3A" w:rsidRPr="00F61673" w:rsidRDefault="00D90EED" w:rsidP="00722CE8">
      <w:pPr>
        <w:pStyle w:val="Heading1"/>
        <w:rPr>
          <w:sz w:val="38"/>
        </w:rPr>
      </w:pPr>
      <w:bookmarkStart w:id="22" w:name="_Toc12096095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rsidRPr="00F61673">
        <w:rPr>
          <w:sz w:val="38"/>
        </w:rPr>
        <w:lastRenderedPageBreak/>
        <w:t>Open raw images with YUView</w:t>
      </w:r>
      <w:bookmarkEnd w:id="22"/>
    </w:p>
    <w:p w14:paraId="0739D4EF" w14:textId="13DF8D7E" w:rsidR="00D90EED" w:rsidRPr="00F61673" w:rsidRDefault="00D90EED" w:rsidP="00D90EED">
      <w:pPr>
        <w:pStyle w:val="Heading2"/>
        <w:rPr>
          <w:sz w:val="34"/>
        </w:rPr>
      </w:pPr>
      <w:bookmarkStart w:id="23" w:name="_Toc120960957"/>
      <w:r w:rsidRPr="00F61673">
        <w:rPr>
          <w:sz w:val="34"/>
        </w:rPr>
        <w:t>Description</w:t>
      </w:r>
      <w:bookmarkEnd w:id="23"/>
    </w:p>
    <w:p w14:paraId="15D8D794" w14:textId="5FDA665F" w:rsidR="00D90EED" w:rsidRPr="00F61673" w:rsidRDefault="005E5FC1" w:rsidP="005E5FC1">
      <w:pPr>
        <w:rPr>
          <w:sz w:val="30"/>
        </w:rPr>
      </w:pPr>
      <w:r w:rsidRPr="00F61673">
        <w:rPr>
          <w:sz w:val="30"/>
        </w:rPr>
        <w:t xml:space="preserve">- </w:t>
      </w:r>
      <w:r w:rsidR="00D90EED" w:rsidRPr="00F61673">
        <w:rPr>
          <w:sz w:val="30"/>
        </w:rPr>
        <w:t>Simple navigation/zooming in the video</w:t>
      </w:r>
    </w:p>
    <w:p w14:paraId="3AD2FB31" w14:textId="207C8804" w:rsidR="00D90EED" w:rsidRPr="00F61673" w:rsidRDefault="005E5FC1" w:rsidP="005E5FC1">
      <w:pPr>
        <w:rPr>
          <w:sz w:val="30"/>
        </w:rPr>
      </w:pPr>
      <w:r w:rsidRPr="00F61673">
        <w:rPr>
          <w:sz w:val="30"/>
        </w:rPr>
        <w:t xml:space="preserve">- </w:t>
      </w:r>
      <w:r w:rsidR="00D90EED" w:rsidRPr="00F61673">
        <w:rPr>
          <w:sz w:val="30"/>
        </w:rPr>
        <w:t>Support for a wide variety of YUV formats using various subsamplings and bit depts</w:t>
      </w:r>
    </w:p>
    <w:p w14:paraId="4AFB6A01" w14:textId="31C500D5" w:rsidR="00D90EED" w:rsidRPr="00F61673" w:rsidRDefault="005E5FC1" w:rsidP="005E5FC1">
      <w:pPr>
        <w:rPr>
          <w:sz w:val="30"/>
        </w:rPr>
      </w:pPr>
      <w:r w:rsidRPr="00F61673">
        <w:rPr>
          <w:sz w:val="30"/>
        </w:rPr>
        <w:t xml:space="preserve">- </w:t>
      </w:r>
      <w:r w:rsidR="00D90EED" w:rsidRPr="00F61673">
        <w:rPr>
          <w:sz w:val="30"/>
        </w:rPr>
        <w:t>Support for raw RGB files, image files and image sequences</w:t>
      </w:r>
    </w:p>
    <w:p w14:paraId="2A1E9516" w14:textId="1A4B1F57" w:rsidR="00D90EED" w:rsidRPr="00F61673" w:rsidRDefault="005E5FC1" w:rsidP="005E5FC1">
      <w:pPr>
        <w:rPr>
          <w:sz w:val="30"/>
        </w:rPr>
      </w:pPr>
      <w:r w:rsidRPr="00F61673">
        <w:rPr>
          <w:sz w:val="30"/>
        </w:rPr>
        <w:t xml:space="preserve">- </w:t>
      </w:r>
      <w:r w:rsidR="00D90EED" w:rsidRPr="00F61673">
        <w:rPr>
          <w:sz w:val="30"/>
        </w:rPr>
        <w:t>Direct decoding of raw h.265/HEVC bitstreams with visualization of internals like prediction modes and motion vectors</w:t>
      </w:r>
      <w:r w:rsidRPr="00F61673">
        <w:rPr>
          <w:sz w:val="30"/>
        </w:rPr>
        <w:t xml:space="preserve"> </w:t>
      </w:r>
      <w:r w:rsidR="00D90EED" w:rsidRPr="00F61673">
        <w:rPr>
          <w:sz w:val="30"/>
        </w:rPr>
        <w:t>and many more</w:t>
      </w:r>
    </w:p>
    <w:p w14:paraId="724A35F8" w14:textId="647D96A4" w:rsidR="00D90EED" w:rsidRPr="00F61673" w:rsidRDefault="005E5FC1" w:rsidP="005E5FC1">
      <w:pPr>
        <w:rPr>
          <w:sz w:val="30"/>
        </w:rPr>
      </w:pPr>
      <w:r w:rsidRPr="00F61673">
        <w:rPr>
          <w:sz w:val="30"/>
        </w:rPr>
        <w:t xml:space="preserve">- </w:t>
      </w:r>
      <w:r w:rsidR="00D90EED" w:rsidRPr="00F61673">
        <w:rPr>
          <w:sz w:val="30"/>
        </w:rPr>
        <w:t>Interface with visualization for the reference software decoders HM and JEM</w:t>
      </w:r>
    </w:p>
    <w:p w14:paraId="24056827" w14:textId="0F108194" w:rsidR="00D90EED" w:rsidRPr="00F61673" w:rsidRDefault="005E5FC1" w:rsidP="005E5FC1">
      <w:pPr>
        <w:rPr>
          <w:sz w:val="30"/>
        </w:rPr>
      </w:pPr>
      <w:r w:rsidRPr="00F61673">
        <w:rPr>
          <w:sz w:val="30"/>
        </w:rPr>
        <w:t xml:space="preserve">- </w:t>
      </w:r>
      <w:r w:rsidR="00D90EED" w:rsidRPr="00F61673">
        <w:rPr>
          <w:sz w:val="30"/>
        </w:rPr>
        <w:t>Support for opening almost any file using FFmpeg</w:t>
      </w:r>
    </w:p>
    <w:p w14:paraId="7E7959C9" w14:textId="775DC941" w:rsidR="00D90EED" w:rsidRPr="00F61673" w:rsidRDefault="005E5FC1" w:rsidP="005E5FC1">
      <w:pPr>
        <w:rPr>
          <w:sz w:val="30"/>
        </w:rPr>
      </w:pPr>
      <w:r w:rsidRPr="00F61673">
        <w:rPr>
          <w:sz w:val="30"/>
        </w:rPr>
        <w:t xml:space="preserve">- </w:t>
      </w:r>
      <w:r w:rsidR="00D90EED" w:rsidRPr="00F61673">
        <w:rPr>
          <w:sz w:val="30"/>
        </w:rPr>
        <w:t>Image comparison using side-by-side and comparison view</w:t>
      </w:r>
    </w:p>
    <w:p w14:paraId="10766803" w14:textId="34DCADDB" w:rsidR="00D90EED" w:rsidRPr="00F61673" w:rsidRDefault="005E5FC1" w:rsidP="005E5FC1">
      <w:pPr>
        <w:rPr>
          <w:sz w:val="30"/>
        </w:rPr>
      </w:pPr>
      <w:r w:rsidRPr="00F61673">
        <w:rPr>
          <w:sz w:val="30"/>
        </w:rPr>
        <w:t xml:space="preserve">- </w:t>
      </w:r>
      <w:r w:rsidR="00D90EED" w:rsidRPr="00F61673">
        <w:rPr>
          <w:sz w:val="30"/>
        </w:rPr>
        <w:t>Calculation and display of differences (in YUV or RGB colorspace)</w:t>
      </w:r>
    </w:p>
    <w:p w14:paraId="2980F576" w14:textId="1250D01D" w:rsidR="00D90EED" w:rsidRPr="00F61673" w:rsidRDefault="005E5FC1" w:rsidP="005E5FC1">
      <w:pPr>
        <w:rPr>
          <w:sz w:val="30"/>
        </w:rPr>
      </w:pPr>
      <w:r w:rsidRPr="00F61673">
        <w:rPr>
          <w:sz w:val="30"/>
        </w:rPr>
        <w:t xml:space="preserve">- </w:t>
      </w:r>
      <w:r w:rsidR="00D90EED" w:rsidRPr="00F61673">
        <w:rPr>
          <w:sz w:val="30"/>
        </w:rPr>
        <w:t>Save and load playlists</w:t>
      </w:r>
    </w:p>
    <w:p w14:paraId="53557673" w14:textId="195E3816" w:rsidR="00D90EED" w:rsidRPr="00F61673" w:rsidRDefault="005E5FC1" w:rsidP="005E5FC1">
      <w:pPr>
        <w:rPr>
          <w:sz w:val="30"/>
        </w:rPr>
      </w:pPr>
      <w:r w:rsidRPr="00F61673">
        <w:rPr>
          <w:sz w:val="30"/>
        </w:rPr>
        <w:t xml:space="preserve">- </w:t>
      </w:r>
      <w:r w:rsidR="00D90EED" w:rsidRPr="00F61673">
        <w:rPr>
          <w:sz w:val="30"/>
        </w:rPr>
        <w:t>Overlay the video with statistics data</w:t>
      </w:r>
    </w:p>
    <w:p w14:paraId="1620C011" w14:textId="3AB7140E" w:rsidR="00D90EED" w:rsidRPr="00F61673" w:rsidRDefault="00D90EED" w:rsidP="00D90EED">
      <w:pPr>
        <w:pStyle w:val="Heading2"/>
        <w:rPr>
          <w:sz w:val="34"/>
        </w:rPr>
      </w:pPr>
      <w:bookmarkStart w:id="24" w:name="_Toc120960958"/>
      <w:r w:rsidRPr="00F61673">
        <w:rPr>
          <w:sz w:val="34"/>
        </w:rPr>
        <w:t>Download</w:t>
      </w:r>
      <w:bookmarkEnd w:id="24"/>
    </w:p>
    <w:p w14:paraId="3848CA4B" w14:textId="6877D661" w:rsidR="00D90EED" w:rsidRPr="00F61673" w:rsidRDefault="00D90EED" w:rsidP="005E5FC1">
      <w:pPr>
        <w:rPr>
          <w:sz w:val="30"/>
        </w:rPr>
      </w:pPr>
      <w:r w:rsidRPr="00F61673">
        <w:rPr>
          <w:sz w:val="30"/>
        </w:rPr>
        <w:t xml:space="preserve">Clone source code in github: </w:t>
      </w:r>
      <w:hyperlink r:id="rId8" w:history="1">
        <w:r w:rsidRPr="00F61673">
          <w:rPr>
            <w:rStyle w:val="Hyperlink"/>
            <w:sz w:val="30"/>
          </w:rPr>
          <w:t>https://github.com/IENT/YUView.git</w:t>
        </w:r>
      </w:hyperlink>
    </w:p>
    <w:p w14:paraId="5B856F1E" w14:textId="77777777" w:rsidR="00D90EED" w:rsidRPr="00F61673" w:rsidRDefault="00D90EED" w:rsidP="005E5FC1">
      <w:pPr>
        <w:rPr>
          <w:sz w:val="30"/>
        </w:rPr>
      </w:pPr>
      <w:r w:rsidRPr="00F61673">
        <w:rPr>
          <w:sz w:val="30"/>
        </w:rPr>
        <w:t>Build:</w:t>
      </w:r>
    </w:p>
    <w:p w14:paraId="1C8921F3" w14:textId="77777777" w:rsidR="00D90EED" w:rsidRPr="00F61673" w:rsidRDefault="00D90EED" w:rsidP="00D90EED">
      <w:pPr>
        <w:pStyle w:val="BodyText"/>
        <w:rPr>
          <w:sz w:val="30"/>
        </w:rPr>
      </w:pPr>
    </w:p>
    <w:tbl>
      <w:tblPr>
        <w:tblStyle w:val="TableGrid"/>
        <w:tblW w:w="0" w:type="auto"/>
        <w:tblLook w:val="04A0" w:firstRow="1" w:lastRow="0" w:firstColumn="1" w:lastColumn="0" w:noHBand="0" w:noVBand="1"/>
      </w:tblPr>
      <w:tblGrid>
        <w:gridCol w:w="9743"/>
      </w:tblGrid>
      <w:tr w:rsidR="00D90EED" w:rsidRPr="00F61673" w14:paraId="0C19B7EF" w14:textId="77777777" w:rsidTr="00D90EED">
        <w:tc>
          <w:tcPr>
            <w:tcW w:w="9743" w:type="dxa"/>
          </w:tcPr>
          <w:p w14:paraId="548CF87E" w14:textId="77777777" w:rsidR="00D90EED" w:rsidRPr="00F61673" w:rsidRDefault="00D90EED" w:rsidP="00D90E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rFonts w:ascii="Consolas" w:eastAsia="Times New Roman" w:hAnsi="Consolas" w:cs="Courier New"/>
                <w:color w:val="24292F"/>
                <w:sz w:val="30"/>
                <w:bdr w:val="none" w:sz="0" w:space="0" w:color="auto" w:frame="1"/>
                <w:lang w:eastAsia="en-US"/>
              </w:rPr>
            </w:pPr>
            <w:r w:rsidRPr="00F61673">
              <w:rPr>
                <w:rFonts w:ascii="Consolas" w:eastAsia="Times New Roman" w:hAnsi="Consolas" w:cs="Courier New"/>
                <w:color w:val="24292F"/>
                <w:sz w:val="30"/>
                <w:bdr w:val="none" w:sz="0" w:space="0" w:color="auto" w:frame="1"/>
                <w:lang w:eastAsia="en-US"/>
              </w:rPr>
              <w:t>mkdir build</w:t>
            </w:r>
          </w:p>
          <w:p w14:paraId="3F25ED17" w14:textId="77777777" w:rsidR="00D90EED" w:rsidRPr="00F61673" w:rsidRDefault="00D90EED" w:rsidP="00D90E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rFonts w:ascii="Consolas" w:eastAsia="Times New Roman" w:hAnsi="Consolas" w:cs="Courier New"/>
                <w:color w:val="24292F"/>
                <w:sz w:val="30"/>
                <w:bdr w:val="none" w:sz="0" w:space="0" w:color="auto" w:frame="1"/>
                <w:lang w:eastAsia="en-US"/>
              </w:rPr>
            </w:pPr>
            <w:r w:rsidRPr="00F61673">
              <w:rPr>
                <w:rFonts w:ascii="Consolas" w:eastAsia="Times New Roman" w:hAnsi="Consolas" w:cs="Courier New"/>
                <w:color w:val="24292F"/>
                <w:sz w:val="30"/>
                <w:bdr w:val="none" w:sz="0" w:space="0" w:color="auto" w:frame="1"/>
                <w:lang w:eastAsia="en-US"/>
              </w:rPr>
              <w:t>cd build</w:t>
            </w:r>
          </w:p>
          <w:p w14:paraId="2D0553BD" w14:textId="77777777" w:rsidR="00D90EED" w:rsidRPr="00F61673" w:rsidRDefault="00D90EED" w:rsidP="00D90E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rFonts w:ascii="Consolas" w:eastAsia="Times New Roman" w:hAnsi="Consolas" w:cs="Courier New"/>
                <w:color w:val="24292F"/>
                <w:sz w:val="30"/>
                <w:lang w:eastAsia="en-US"/>
              </w:rPr>
            </w:pPr>
            <w:r w:rsidRPr="00F61673">
              <w:rPr>
                <w:rFonts w:ascii="Consolas" w:eastAsia="Times New Roman" w:hAnsi="Consolas" w:cs="Courier New"/>
                <w:color w:val="24292F"/>
                <w:sz w:val="30"/>
                <w:bdr w:val="none" w:sz="0" w:space="0" w:color="auto" w:frame="1"/>
                <w:lang w:eastAsia="en-US"/>
              </w:rPr>
              <w:t>C:\Qt\somewhere\qtbase\bin\qmake.exe YUView.pro</w:t>
            </w:r>
          </w:p>
          <w:p w14:paraId="605DDDFA" w14:textId="406A3EF8" w:rsidR="00D90EED" w:rsidRPr="00F61673" w:rsidRDefault="00D90EED" w:rsidP="00D90EED">
            <w:pPr>
              <w:pStyle w:val="BodyText"/>
              <w:ind w:firstLine="0"/>
              <w:rPr>
                <w:sz w:val="30"/>
              </w:rPr>
            </w:pPr>
            <w:r w:rsidRPr="00F61673">
              <w:rPr>
                <w:rFonts w:ascii="Consolas" w:eastAsia="Times New Roman" w:hAnsi="Consolas" w:cs="Courier New"/>
                <w:color w:val="24292F"/>
                <w:sz w:val="30"/>
                <w:bdr w:val="none" w:sz="0" w:space="0" w:color="auto" w:frame="1"/>
                <w:lang w:eastAsia="en-US"/>
              </w:rPr>
              <w:t>make   # For MinGW</w:t>
            </w:r>
          </w:p>
        </w:tc>
      </w:tr>
    </w:tbl>
    <w:p w14:paraId="06AE6B05" w14:textId="079EFD39" w:rsidR="00D90EED" w:rsidRPr="00F61673" w:rsidRDefault="00D90EED" w:rsidP="00D90EED">
      <w:pPr>
        <w:pStyle w:val="BodyText"/>
        <w:rPr>
          <w:sz w:val="30"/>
        </w:rPr>
      </w:pPr>
    </w:p>
    <w:p w14:paraId="79651738" w14:textId="1E5E3EC5" w:rsidR="00D90EED" w:rsidRPr="00F61673" w:rsidRDefault="00D90EED" w:rsidP="00D90EED">
      <w:pPr>
        <w:pStyle w:val="Heading2"/>
        <w:rPr>
          <w:sz w:val="34"/>
        </w:rPr>
      </w:pPr>
      <w:bookmarkStart w:id="25" w:name="_Toc120960959"/>
      <w:r w:rsidRPr="00F61673">
        <w:rPr>
          <w:sz w:val="34"/>
        </w:rPr>
        <w:t>Open YUView</w:t>
      </w:r>
      <w:bookmarkEnd w:id="25"/>
    </w:p>
    <w:p w14:paraId="63977064" w14:textId="68E8B96E" w:rsidR="00D90EED" w:rsidRPr="00F61673" w:rsidRDefault="00D90EED" w:rsidP="005E5FC1">
      <w:pPr>
        <w:rPr>
          <w:sz w:val="30"/>
        </w:rPr>
      </w:pPr>
      <w:r w:rsidRPr="00F61673">
        <w:rPr>
          <w:sz w:val="30"/>
        </w:rPr>
        <w:t>Run YUView.exe:</w:t>
      </w:r>
    </w:p>
    <w:p w14:paraId="2579B212" w14:textId="26AE4328" w:rsidR="00D90EED" w:rsidRPr="00F61673" w:rsidRDefault="00D90EED" w:rsidP="00D90EED">
      <w:pPr>
        <w:widowControl/>
        <w:overflowPunct/>
        <w:autoSpaceDE/>
        <w:autoSpaceDN/>
        <w:adjustRightInd/>
        <w:spacing w:before="120" w:after="120" w:line="360" w:lineRule="auto"/>
        <w:contextualSpacing/>
        <w:jc w:val="center"/>
        <w:textAlignment w:val="auto"/>
        <w:rPr>
          <w:sz w:val="30"/>
        </w:rPr>
      </w:pPr>
      <w:r w:rsidRPr="00F61673">
        <w:rPr>
          <w:noProof/>
          <w:sz w:val="30"/>
          <w:lang w:eastAsia="en-US"/>
        </w:rPr>
        <w:drawing>
          <wp:inline distT="0" distB="0" distL="0" distR="0" wp14:anchorId="7FB89B87" wp14:editId="5EEF8AD7">
            <wp:extent cx="4492487" cy="2798685"/>
            <wp:effectExtent l="0" t="0" r="3810" b="1905"/>
            <wp:docPr id="147184" name="Picture 14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884" cy="2807031"/>
                    </a:xfrm>
                    <a:prstGeom prst="rect">
                      <a:avLst/>
                    </a:prstGeom>
                  </pic:spPr>
                </pic:pic>
              </a:graphicData>
            </a:graphic>
          </wp:inline>
        </w:drawing>
      </w:r>
    </w:p>
    <w:p w14:paraId="06532256" w14:textId="3E58F7B0" w:rsidR="00D90EED" w:rsidRPr="00F61673" w:rsidRDefault="00D90EED" w:rsidP="00D90EED">
      <w:pPr>
        <w:widowControl/>
        <w:overflowPunct/>
        <w:autoSpaceDE/>
        <w:autoSpaceDN/>
        <w:adjustRightInd/>
        <w:spacing w:before="120" w:after="120" w:line="360" w:lineRule="auto"/>
        <w:contextualSpacing/>
        <w:jc w:val="center"/>
        <w:textAlignment w:val="auto"/>
        <w:rPr>
          <w:sz w:val="30"/>
        </w:rPr>
      </w:pPr>
    </w:p>
    <w:p w14:paraId="7622E87C" w14:textId="66E2543D" w:rsidR="00D90EED" w:rsidRPr="00F61673" w:rsidRDefault="00D90EED" w:rsidP="00D90EED">
      <w:pPr>
        <w:widowControl/>
        <w:overflowPunct/>
        <w:autoSpaceDE/>
        <w:autoSpaceDN/>
        <w:adjustRightInd/>
        <w:spacing w:before="120" w:after="120" w:line="360" w:lineRule="auto"/>
        <w:contextualSpacing/>
        <w:jc w:val="center"/>
        <w:textAlignment w:val="auto"/>
        <w:rPr>
          <w:sz w:val="30"/>
        </w:rPr>
      </w:pPr>
      <w:r w:rsidRPr="00F61673">
        <w:rPr>
          <w:noProof/>
          <w:sz w:val="30"/>
          <w:lang w:eastAsia="en-US"/>
        </w:rPr>
        <w:lastRenderedPageBreak/>
        <w:drawing>
          <wp:inline distT="0" distB="0" distL="0" distR="0" wp14:anchorId="5FC9FB08" wp14:editId="66F52D93">
            <wp:extent cx="4857756" cy="2727298"/>
            <wp:effectExtent l="0" t="0" r="0" b="0"/>
            <wp:docPr id="147185" name="Picture 14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0653" cy="2734539"/>
                    </a:xfrm>
                    <a:prstGeom prst="rect">
                      <a:avLst/>
                    </a:prstGeom>
                  </pic:spPr>
                </pic:pic>
              </a:graphicData>
            </a:graphic>
          </wp:inline>
        </w:drawing>
      </w:r>
    </w:p>
    <w:p w14:paraId="13C6A152" w14:textId="77777777" w:rsidR="00D90EED" w:rsidRPr="00F61673" w:rsidRDefault="00D90EED" w:rsidP="00D90EED">
      <w:pPr>
        <w:widowControl/>
        <w:overflowPunct/>
        <w:autoSpaceDE/>
        <w:autoSpaceDN/>
        <w:adjustRightInd/>
        <w:spacing w:before="120" w:after="120" w:line="360" w:lineRule="auto"/>
        <w:contextualSpacing/>
        <w:jc w:val="center"/>
        <w:textAlignment w:val="auto"/>
        <w:rPr>
          <w:sz w:val="30"/>
        </w:rPr>
      </w:pPr>
    </w:p>
    <w:p w14:paraId="711AC50A" w14:textId="77777777" w:rsidR="00D90EED" w:rsidRPr="00F61673" w:rsidRDefault="00D90EED" w:rsidP="005E5FC1">
      <w:pPr>
        <w:rPr>
          <w:sz w:val="30"/>
        </w:rPr>
      </w:pPr>
      <w:r w:rsidRPr="00F61673">
        <w:rPr>
          <w:sz w:val="30"/>
        </w:rPr>
        <w:t>Open file YUV</w:t>
      </w:r>
    </w:p>
    <w:p w14:paraId="6C9E1B9D" w14:textId="1DA0F439" w:rsidR="00D90EED" w:rsidRPr="00F61673" w:rsidRDefault="00D90EED" w:rsidP="00D90EED">
      <w:pPr>
        <w:pStyle w:val="ListParagraph"/>
        <w:widowControl/>
        <w:overflowPunct/>
        <w:autoSpaceDE/>
        <w:autoSpaceDN/>
        <w:adjustRightInd/>
        <w:spacing w:before="120" w:after="120" w:line="360" w:lineRule="auto"/>
        <w:ind w:leftChars="0" w:left="1080"/>
        <w:contextualSpacing/>
        <w:textAlignment w:val="auto"/>
        <w:rPr>
          <w:sz w:val="30"/>
        </w:rPr>
      </w:pPr>
      <w:r w:rsidRPr="00F61673">
        <w:rPr>
          <w:noProof/>
          <w:sz w:val="30"/>
          <w:lang w:eastAsia="en-US"/>
        </w:rPr>
        <w:drawing>
          <wp:inline distT="0" distB="0" distL="0" distR="0" wp14:anchorId="71427824" wp14:editId="0976622C">
            <wp:extent cx="4841848" cy="2523865"/>
            <wp:effectExtent l="0" t="0" r="0" b="0"/>
            <wp:docPr id="147186" name="Picture 14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271" cy="2531383"/>
                    </a:xfrm>
                    <a:prstGeom prst="rect">
                      <a:avLst/>
                    </a:prstGeom>
                  </pic:spPr>
                </pic:pic>
              </a:graphicData>
            </a:graphic>
          </wp:inline>
        </w:drawing>
      </w:r>
    </w:p>
    <w:p w14:paraId="42C5F810" w14:textId="16B887D2" w:rsidR="00D90EED" w:rsidRPr="00F61673" w:rsidRDefault="00D90EED" w:rsidP="00D90EED">
      <w:pPr>
        <w:pStyle w:val="ListParagraph"/>
        <w:widowControl/>
        <w:overflowPunct/>
        <w:autoSpaceDE/>
        <w:autoSpaceDN/>
        <w:adjustRightInd/>
        <w:spacing w:before="120" w:after="120" w:line="360" w:lineRule="auto"/>
        <w:ind w:leftChars="0" w:left="1080"/>
        <w:contextualSpacing/>
        <w:textAlignment w:val="auto"/>
        <w:rPr>
          <w:sz w:val="30"/>
        </w:rPr>
      </w:pPr>
    </w:p>
    <w:p w14:paraId="195118DE" w14:textId="77777777" w:rsidR="00D90EED" w:rsidRPr="00F61673" w:rsidRDefault="00D90EED" w:rsidP="005E5FC1">
      <w:pPr>
        <w:rPr>
          <w:sz w:val="30"/>
        </w:rPr>
      </w:pPr>
      <w:r w:rsidRPr="00F61673">
        <w:rPr>
          <w:sz w:val="30"/>
        </w:rPr>
        <w:t>Setting parameter:</w:t>
      </w:r>
    </w:p>
    <w:p w14:paraId="7909CD81" w14:textId="77777777" w:rsidR="00D90EED" w:rsidRPr="00F61673" w:rsidRDefault="00D90EED" w:rsidP="005E5FC1">
      <w:pPr>
        <w:rPr>
          <w:sz w:val="30"/>
        </w:rPr>
      </w:pPr>
      <w:r w:rsidRPr="00F61673">
        <w:rPr>
          <w:sz w:val="30"/>
        </w:rPr>
        <w:t xml:space="preserve">We just need to pay attention to some information </w:t>
      </w:r>
    </w:p>
    <w:p w14:paraId="081DCD2C" w14:textId="7C358465" w:rsidR="00D90EED" w:rsidRPr="00F61673" w:rsidRDefault="005E5FC1" w:rsidP="005E5FC1">
      <w:pPr>
        <w:rPr>
          <w:sz w:val="30"/>
          <w:lang w:val="en"/>
        </w:rPr>
      </w:pPr>
      <w:r w:rsidRPr="00F61673">
        <w:rPr>
          <w:sz w:val="30"/>
        </w:rPr>
        <w:t>-</w:t>
      </w:r>
      <w:r w:rsidR="00D90EED" w:rsidRPr="00F61673">
        <w:rPr>
          <w:sz w:val="30"/>
        </w:rPr>
        <w:t xml:space="preserve">Width: </w:t>
      </w:r>
      <w:r w:rsidR="00D90EED" w:rsidRPr="00F61673">
        <w:rPr>
          <w:sz w:val="30"/>
          <w:lang w:val="en"/>
        </w:rPr>
        <w:t>the width of picture</w:t>
      </w:r>
    </w:p>
    <w:p w14:paraId="7A54B579" w14:textId="2C250224" w:rsidR="00D90EED" w:rsidRPr="00F61673" w:rsidRDefault="005E5FC1" w:rsidP="005E5FC1">
      <w:pPr>
        <w:rPr>
          <w:sz w:val="30"/>
          <w:lang w:val="en"/>
        </w:rPr>
      </w:pPr>
      <w:r w:rsidRPr="00F61673">
        <w:rPr>
          <w:sz w:val="30"/>
          <w:lang w:val="en"/>
        </w:rPr>
        <w:t>-</w:t>
      </w:r>
      <w:r w:rsidR="00D90EED" w:rsidRPr="00F61673">
        <w:rPr>
          <w:sz w:val="30"/>
          <w:lang w:val="en"/>
        </w:rPr>
        <w:t>Height: the height of picture</w:t>
      </w:r>
    </w:p>
    <w:p w14:paraId="403F2F33" w14:textId="73C88458" w:rsidR="00D90EED" w:rsidRPr="00F61673" w:rsidRDefault="00D90EED" w:rsidP="00D90EED">
      <w:pPr>
        <w:pStyle w:val="ListParagraph"/>
        <w:widowControl/>
        <w:overflowPunct/>
        <w:autoSpaceDE/>
        <w:autoSpaceDN/>
        <w:adjustRightInd/>
        <w:spacing w:before="120" w:after="120" w:line="360" w:lineRule="auto"/>
        <w:ind w:leftChars="0" w:left="1080"/>
        <w:contextualSpacing/>
        <w:jc w:val="center"/>
        <w:textAlignment w:val="auto"/>
        <w:rPr>
          <w:sz w:val="30"/>
        </w:rPr>
      </w:pPr>
      <w:r w:rsidRPr="00F61673">
        <w:rPr>
          <w:noProof/>
          <w:sz w:val="30"/>
          <w:lang w:eastAsia="en-US"/>
        </w:rPr>
        <w:lastRenderedPageBreak/>
        <w:drawing>
          <wp:inline distT="0" distB="0" distL="0" distR="0" wp14:anchorId="06249F74" wp14:editId="4605CF8D">
            <wp:extent cx="2151111" cy="2564157"/>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6291" cy="2570331"/>
                    </a:xfrm>
                    <a:prstGeom prst="rect">
                      <a:avLst/>
                    </a:prstGeom>
                  </pic:spPr>
                </pic:pic>
              </a:graphicData>
            </a:graphic>
          </wp:inline>
        </w:drawing>
      </w:r>
    </w:p>
    <w:p w14:paraId="6E8A20B9" w14:textId="17BB9824" w:rsidR="00D90EED" w:rsidRPr="00F61673" w:rsidRDefault="00C529EA" w:rsidP="005E5FC1">
      <w:pPr>
        <w:rPr>
          <w:sz w:val="30"/>
        </w:rPr>
      </w:pPr>
      <w:r w:rsidRPr="00F61673">
        <w:rPr>
          <w:sz w:val="30"/>
        </w:rPr>
        <w:t>Color components:</w:t>
      </w:r>
    </w:p>
    <w:p w14:paraId="12C86C95" w14:textId="792CB308" w:rsidR="00C529EA" w:rsidRPr="00F61673" w:rsidRDefault="00C529EA" w:rsidP="00C529EA">
      <w:pPr>
        <w:pStyle w:val="ListParagraph"/>
        <w:widowControl/>
        <w:overflowPunct/>
        <w:autoSpaceDE/>
        <w:autoSpaceDN/>
        <w:adjustRightInd/>
        <w:spacing w:before="120" w:after="120" w:line="360" w:lineRule="auto"/>
        <w:ind w:leftChars="0" w:left="1080"/>
        <w:contextualSpacing/>
        <w:jc w:val="both"/>
        <w:textAlignment w:val="auto"/>
        <w:rPr>
          <w:sz w:val="30"/>
        </w:rPr>
      </w:pPr>
    </w:p>
    <w:p w14:paraId="42DD2D98" w14:textId="45A944C4" w:rsidR="00C529EA" w:rsidRPr="00F61673" w:rsidRDefault="00C529EA" w:rsidP="005E5FC1">
      <w:pPr>
        <w:pStyle w:val="ListParagraph"/>
        <w:widowControl/>
        <w:overflowPunct/>
        <w:autoSpaceDE/>
        <w:autoSpaceDN/>
        <w:adjustRightInd/>
        <w:spacing w:before="120" w:after="120" w:line="360" w:lineRule="auto"/>
        <w:ind w:leftChars="0" w:left="1080"/>
        <w:contextualSpacing/>
        <w:jc w:val="center"/>
        <w:textAlignment w:val="auto"/>
        <w:rPr>
          <w:sz w:val="30"/>
        </w:rPr>
      </w:pPr>
      <w:r w:rsidRPr="00F61673">
        <w:rPr>
          <w:noProof/>
          <w:sz w:val="30"/>
          <w:lang w:eastAsia="en-US"/>
        </w:rPr>
        <w:drawing>
          <wp:inline distT="0" distB="0" distL="0" distR="0" wp14:anchorId="2062C51F" wp14:editId="0830EC4A">
            <wp:extent cx="3043737" cy="227234"/>
            <wp:effectExtent l="0" t="0" r="0" b="1905"/>
            <wp:docPr id="147194" name="Picture 14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461" cy="234156"/>
                    </a:xfrm>
                    <a:prstGeom prst="rect">
                      <a:avLst/>
                    </a:prstGeom>
                  </pic:spPr>
                </pic:pic>
              </a:graphicData>
            </a:graphic>
          </wp:inline>
        </w:drawing>
      </w:r>
    </w:p>
    <w:p w14:paraId="6D2D0339" w14:textId="77777777" w:rsidR="005E5FC1" w:rsidRPr="00F61673" w:rsidRDefault="00C529EA" w:rsidP="005E5FC1">
      <w:pPr>
        <w:rPr>
          <w:noProof/>
          <w:sz w:val="30"/>
        </w:rPr>
      </w:pPr>
      <w:r w:rsidRPr="00F61673">
        <w:rPr>
          <w:sz w:val="30"/>
        </w:rPr>
        <w:t>There are four choices:</w:t>
      </w:r>
      <w:r w:rsidRPr="00F61673">
        <w:rPr>
          <w:noProof/>
          <w:sz w:val="30"/>
        </w:rPr>
        <w:t xml:space="preserve"> </w:t>
      </w:r>
    </w:p>
    <w:p w14:paraId="09BFFBCF" w14:textId="1781E4A3" w:rsidR="00C529EA" w:rsidRPr="00F61673" w:rsidRDefault="00C529EA" w:rsidP="005E5FC1">
      <w:pPr>
        <w:pStyle w:val="ListParagraph"/>
        <w:widowControl/>
        <w:overflowPunct/>
        <w:autoSpaceDE/>
        <w:autoSpaceDN/>
        <w:adjustRightInd/>
        <w:spacing w:before="120" w:after="120" w:line="360" w:lineRule="auto"/>
        <w:ind w:leftChars="0" w:left="1080"/>
        <w:contextualSpacing/>
        <w:jc w:val="center"/>
        <w:textAlignment w:val="auto"/>
        <w:rPr>
          <w:noProof/>
          <w:sz w:val="30"/>
        </w:rPr>
      </w:pPr>
      <w:r w:rsidRPr="00F61673">
        <w:rPr>
          <w:noProof/>
          <w:sz w:val="30"/>
          <w:lang w:eastAsia="en-US"/>
        </w:rPr>
        <w:drawing>
          <wp:inline distT="0" distB="0" distL="0" distR="0" wp14:anchorId="207C3559" wp14:editId="581748EF">
            <wp:extent cx="1352550" cy="695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52550" cy="695325"/>
                    </a:xfrm>
                    <a:prstGeom prst="rect">
                      <a:avLst/>
                    </a:prstGeom>
                  </pic:spPr>
                </pic:pic>
              </a:graphicData>
            </a:graphic>
          </wp:inline>
        </w:drawing>
      </w:r>
    </w:p>
    <w:p w14:paraId="77AE3554" w14:textId="0830B3A5" w:rsidR="00C529EA" w:rsidRPr="00F61673" w:rsidRDefault="00C529EA" w:rsidP="005E5FC1">
      <w:pPr>
        <w:rPr>
          <w:sz w:val="30"/>
        </w:rPr>
      </w:pPr>
      <w:r w:rsidRPr="00F61673">
        <w:rPr>
          <w:sz w:val="30"/>
        </w:rPr>
        <w:t>The YUV model defines one luminance component (Y) meaning physical linear-space brightness, and two chrominance components, called U (blue projection) and V (red projection) respectively.</w:t>
      </w:r>
    </w:p>
    <w:p w14:paraId="026EA03D" w14:textId="45C4BCC2" w:rsidR="00C529EA" w:rsidRPr="00F61673" w:rsidRDefault="00C529EA" w:rsidP="005E5FC1">
      <w:pPr>
        <w:rPr>
          <w:sz w:val="30"/>
        </w:rPr>
      </w:pPr>
      <w:r w:rsidRPr="00F61673">
        <w:rPr>
          <w:sz w:val="30"/>
        </w:rPr>
        <w:t>Choose component which you want to show.</w:t>
      </w:r>
    </w:p>
    <w:p w14:paraId="73ECE92C" w14:textId="33F5839D" w:rsidR="00C529EA" w:rsidRPr="00F61673" w:rsidRDefault="00C529EA" w:rsidP="005E5FC1">
      <w:pPr>
        <w:rPr>
          <w:sz w:val="30"/>
        </w:rPr>
      </w:pPr>
      <w:r w:rsidRPr="00F61673">
        <w:rPr>
          <w:sz w:val="30"/>
        </w:rPr>
        <w:t xml:space="preserve">Chose YUV Format: </w:t>
      </w:r>
    </w:p>
    <w:p w14:paraId="1EA46795" w14:textId="7DC0D67D" w:rsidR="00C529EA" w:rsidRPr="00F61673" w:rsidRDefault="005E5FC1" w:rsidP="005300F2">
      <w:pPr>
        <w:pStyle w:val="ListParagraph"/>
        <w:spacing w:line="240" w:lineRule="auto"/>
        <w:ind w:left="800"/>
        <w:contextualSpacing/>
        <w:jc w:val="center"/>
        <w:rPr>
          <w:sz w:val="30"/>
        </w:rPr>
      </w:pPr>
      <w:r w:rsidRPr="00F61673">
        <w:rPr>
          <w:noProof/>
          <w:sz w:val="30"/>
          <w:lang w:eastAsia="en-US"/>
        </w:rPr>
        <w:lastRenderedPageBreak/>
        <w:drawing>
          <wp:inline distT="0" distB="0" distL="0" distR="0" wp14:anchorId="5D2FD80C" wp14:editId="23F797CB">
            <wp:extent cx="2138680" cy="3225165"/>
            <wp:effectExtent l="0" t="0" r="0" b="0"/>
            <wp:docPr id="147208" name="Picture 147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8680" cy="3225165"/>
                    </a:xfrm>
                    <a:prstGeom prst="rect">
                      <a:avLst/>
                    </a:prstGeom>
                  </pic:spPr>
                </pic:pic>
              </a:graphicData>
            </a:graphic>
          </wp:inline>
        </w:drawing>
      </w:r>
    </w:p>
    <w:p w14:paraId="179FCF6D" w14:textId="7BC9B272" w:rsidR="00C529EA" w:rsidRPr="00F61673" w:rsidRDefault="00C529EA" w:rsidP="00C529EA">
      <w:pPr>
        <w:rPr>
          <w:sz w:val="30"/>
        </w:rPr>
      </w:pPr>
      <w:r w:rsidRPr="00F61673">
        <w:rPr>
          <w:b/>
          <w:bCs/>
          <w:sz w:val="30"/>
        </w:rPr>
        <w:t>Chroma Subsampling</w:t>
      </w:r>
      <w:r w:rsidRPr="00F61673">
        <w:rPr>
          <w:sz w:val="30"/>
        </w:rPr>
        <w:t>: base on setting in source code we chose 4:4:4, 4:4:2 or 4:2:0</w:t>
      </w:r>
      <w:bookmarkStart w:id="26" w:name="_GoBack"/>
      <w:bookmarkEnd w:id="26"/>
    </w:p>
    <w:p w14:paraId="47BA9D4E" w14:textId="56CF6096" w:rsidR="00C529EA" w:rsidRPr="00F61673" w:rsidRDefault="005E5FC1" w:rsidP="005E5FC1">
      <w:pPr>
        <w:rPr>
          <w:sz w:val="30"/>
        </w:rPr>
      </w:pPr>
      <w:r w:rsidRPr="00F61673">
        <w:rPr>
          <w:sz w:val="30"/>
        </w:rPr>
        <w:t>In the 4×2 grid sample above, 4:4:4 represents no chroma subsampling used, whereas 4:2:2 has every other pixel duplicated, and 4:2:0 has bottom pixels copying top pixels.</w:t>
      </w:r>
    </w:p>
    <w:p w14:paraId="772EB3DE" w14:textId="69F173EA" w:rsidR="00C529EA" w:rsidRPr="00F61673" w:rsidRDefault="005E5FC1" w:rsidP="005300F2">
      <w:pPr>
        <w:spacing w:line="240" w:lineRule="auto"/>
        <w:contextualSpacing/>
        <w:jc w:val="center"/>
        <w:rPr>
          <w:noProof/>
          <w:sz w:val="30"/>
        </w:rPr>
      </w:pPr>
      <w:r w:rsidRPr="00F61673">
        <w:rPr>
          <w:noProof/>
          <w:sz w:val="30"/>
          <w:lang w:eastAsia="en-US"/>
        </w:rPr>
        <w:drawing>
          <wp:inline distT="0" distB="0" distL="0" distR="0" wp14:anchorId="436EFCBA" wp14:editId="74F5AFD3">
            <wp:extent cx="2736805" cy="3682152"/>
            <wp:effectExtent l="0" t="0" r="6985" b="0"/>
            <wp:docPr id="147209" name="Picture 147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36805" cy="3682152"/>
                    </a:xfrm>
                    <a:prstGeom prst="rect">
                      <a:avLst/>
                    </a:prstGeom>
                  </pic:spPr>
                </pic:pic>
              </a:graphicData>
            </a:graphic>
          </wp:inline>
        </w:drawing>
      </w:r>
    </w:p>
    <w:p w14:paraId="21B0C42F" w14:textId="77777777" w:rsidR="005E5FC1" w:rsidRPr="00F61673" w:rsidRDefault="005E5FC1" w:rsidP="005E5FC1">
      <w:pPr>
        <w:rPr>
          <w:sz w:val="30"/>
        </w:rPr>
      </w:pPr>
      <w:r w:rsidRPr="00F61673">
        <w:rPr>
          <w:b/>
          <w:bCs/>
          <w:sz w:val="30"/>
        </w:rPr>
        <w:t>Bit depth</w:t>
      </w:r>
      <w:r w:rsidRPr="00F61673">
        <w:rPr>
          <w:sz w:val="30"/>
        </w:rPr>
        <w:t xml:space="preserve">: Bit depth refers to the color information stored in an image. The higher the bit depth of an image, the more colors it can store. The simplest image, a 1 bit image, can only show two colors, black and white. That is because the 1 bit can only store one of two values, 0 (white) and 1 (black). An 8 bit </w:t>
      </w:r>
      <w:r w:rsidRPr="00F61673">
        <w:rPr>
          <w:sz w:val="30"/>
        </w:rPr>
        <w:lastRenderedPageBreak/>
        <w:t>image can store 256 possible colors, while a 24 bit image can display over 16 million colors.</w:t>
      </w:r>
    </w:p>
    <w:p w14:paraId="1562F3FA" w14:textId="77777777" w:rsidR="005E5FC1" w:rsidRPr="00F61673" w:rsidRDefault="005E5FC1" w:rsidP="005E5FC1">
      <w:pPr>
        <w:rPr>
          <w:sz w:val="30"/>
        </w:rPr>
      </w:pPr>
      <w:r w:rsidRPr="00F61673">
        <w:rPr>
          <w:b/>
          <w:bCs/>
          <w:sz w:val="30"/>
        </w:rPr>
        <w:t>Endianness:</w:t>
      </w:r>
      <w:r w:rsidRPr="00F61673">
        <w:rPr>
          <w:sz w:val="30"/>
        </w:rPr>
        <w:t xml:space="preserve"> is the order or sequence of bytes of a word of digital data in computer memory. Endianness is primarily expressed as big-endian (BE) or little-endian (LE)</w:t>
      </w:r>
    </w:p>
    <w:p w14:paraId="10367A71" w14:textId="77777777" w:rsidR="005E5FC1" w:rsidRPr="00F61673" w:rsidRDefault="005E5FC1" w:rsidP="005E5FC1">
      <w:pPr>
        <w:rPr>
          <w:b/>
          <w:bCs/>
          <w:sz w:val="30"/>
        </w:rPr>
      </w:pPr>
      <w:r w:rsidRPr="00F61673">
        <w:rPr>
          <w:b/>
          <w:bCs/>
          <w:sz w:val="30"/>
        </w:rPr>
        <w:t>Planar and Packed: is chose base on source code</w:t>
      </w:r>
    </w:p>
    <w:p w14:paraId="1503F282" w14:textId="77777777" w:rsidR="005E5FC1" w:rsidRPr="00F61673" w:rsidRDefault="005E5FC1" w:rsidP="005E5FC1">
      <w:pPr>
        <w:rPr>
          <w:sz w:val="30"/>
        </w:rPr>
      </w:pPr>
      <w:r w:rsidRPr="00F61673">
        <w:rPr>
          <w:sz w:val="30"/>
        </w:rPr>
        <w:t>UV formats are either:</w:t>
      </w:r>
    </w:p>
    <w:p w14:paraId="537B1435" w14:textId="77777777" w:rsidR="005E5FC1" w:rsidRPr="00F61673" w:rsidRDefault="005E5FC1" w:rsidP="005E5FC1">
      <w:pPr>
        <w:rPr>
          <w:sz w:val="30"/>
        </w:rPr>
      </w:pPr>
      <w:r w:rsidRPr="00F61673">
        <w:rPr>
          <w:sz w:val="30"/>
        </w:rPr>
        <w:t>1. Packed (or interleaved)</w:t>
      </w:r>
    </w:p>
    <w:p w14:paraId="33C30AD3" w14:textId="77777777" w:rsidR="005E5FC1" w:rsidRPr="00F61673" w:rsidRDefault="005E5FC1" w:rsidP="005E5FC1">
      <w:pPr>
        <w:rPr>
          <w:sz w:val="30"/>
        </w:rPr>
      </w:pPr>
      <w:r w:rsidRPr="00F61673">
        <w:rPr>
          <w:sz w:val="30"/>
        </w:rPr>
        <w:t>2. Planar (the names of those formats often end with "p")</w:t>
      </w:r>
    </w:p>
    <w:p w14:paraId="5C8304C3" w14:textId="77777777" w:rsidR="005E5FC1" w:rsidRPr="00F61673" w:rsidRDefault="005E5FC1" w:rsidP="005E5FC1">
      <w:pPr>
        <w:rPr>
          <w:sz w:val="30"/>
        </w:rPr>
      </w:pPr>
      <w:r w:rsidRPr="00F61673">
        <w:rPr>
          <w:sz w:val="30"/>
        </w:rPr>
        <w:t>3. Semi-planar (the names of those formats often end with "sp")</w:t>
      </w:r>
    </w:p>
    <w:p w14:paraId="295A8AF4" w14:textId="77777777" w:rsidR="005E5FC1" w:rsidRPr="00F61673" w:rsidRDefault="005E5FC1" w:rsidP="005E5FC1">
      <w:pPr>
        <w:rPr>
          <w:sz w:val="30"/>
        </w:rPr>
      </w:pPr>
      <w:r w:rsidRPr="00F61673">
        <w:rPr>
          <w:sz w:val="30"/>
        </w:rPr>
        <w:t>Those terms define how the planes are ordered in the format. In the memory:</w:t>
      </w:r>
    </w:p>
    <w:p w14:paraId="11916B84" w14:textId="77777777" w:rsidR="005E5FC1" w:rsidRPr="00F61673" w:rsidRDefault="005E5FC1" w:rsidP="005E5FC1">
      <w:pPr>
        <w:rPr>
          <w:sz w:val="30"/>
        </w:rPr>
      </w:pPr>
      <w:r w:rsidRPr="00F61673">
        <w:rPr>
          <w:sz w:val="30"/>
        </w:rPr>
        <w:t>1. Packed means the components of Y, U, and V are interleaved. For instance: Y1U1Y2V1Y3U2Y4V2…Yn-1Un/2YnVn/2.</w:t>
      </w:r>
    </w:p>
    <w:p w14:paraId="12D65543" w14:textId="77777777" w:rsidR="005E5FC1" w:rsidRPr="00F61673" w:rsidRDefault="005E5FC1" w:rsidP="005E5FC1">
      <w:pPr>
        <w:rPr>
          <w:sz w:val="30"/>
        </w:rPr>
      </w:pPr>
      <w:r w:rsidRPr="00F61673">
        <w:rPr>
          <w:sz w:val="30"/>
        </w:rPr>
        <w:t>2. Planar means the components of Y, U, and V are respectively grouped together. For instance: Y1Y2…YnU1U2…Un/2V1V2…Vn/2.</w:t>
      </w:r>
    </w:p>
    <w:p w14:paraId="4391A88E" w14:textId="77777777" w:rsidR="005E5FC1" w:rsidRPr="00F61673" w:rsidRDefault="005E5FC1" w:rsidP="005E5FC1">
      <w:pPr>
        <w:rPr>
          <w:sz w:val="30"/>
        </w:rPr>
      </w:pPr>
      <w:r w:rsidRPr="00F61673">
        <w:rPr>
          <w:sz w:val="30"/>
        </w:rPr>
        <w:t>3. Semi-planar means the components of Y are grouped together, and the components of U and V are interleaved. For instance: Y1Y2…YnU1V1U2V2…Un/2Vn/2</w:t>
      </w:r>
    </w:p>
    <w:p w14:paraId="45FC38C9" w14:textId="77777777" w:rsidR="005E5FC1" w:rsidRPr="00F61673" w:rsidRDefault="005E5FC1" w:rsidP="005E5FC1">
      <w:pPr>
        <w:rPr>
          <w:sz w:val="30"/>
        </w:rPr>
      </w:pPr>
      <w:r w:rsidRPr="00F61673">
        <w:rPr>
          <w:sz w:val="30"/>
        </w:rPr>
        <w:t>Semi-planar formats are sometimes put in the Planar familly.</w:t>
      </w:r>
    </w:p>
    <w:p w14:paraId="1E9F8563" w14:textId="30CA0722" w:rsidR="00C529EA" w:rsidRPr="00F61673" w:rsidRDefault="00C529EA" w:rsidP="00C529EA">
      <w:pPr>
        <w:pStyle w:val="ListParagraph"/>
        <w:ind w:left="800"/>
        <w:contextualSpacing/>
        <w:jc w:val="both"/>
        <w:rPr>
          <w:sz w:val="30"/>
        </w:rPr>
      </w:pPr>
    </w:p>
    <w:p w14:paraId="690B7AF4" w14:textId="2E7DFAB1" w:rsidR="005E5FC1" w:rsidRPr="00F61673" w:rsidRDefault="005E5FC1" w:rsidP="005E5FC1">
      <w:pPr>
        <w:pStyle w:val="Heading2"/>
        <w:rPr>
          <w:sz w:val="34"/>
        </w:rPr>
      </w:pPr>
      <w:bookmarkStart w:id="27" w:name="_Toc120960960"/>
      <w:r w:rsidRPr="00F61673">
        <w:rPr>
          <w:sz w:val="34"/>
        </w:rPr>
        <w:t>Result</w:t>
      </w:r>
      <w:bookmarkEnd w:id="27"/>
    </w:p>
    <w:p w14:paraId="17B0C8E8" w14:textId="1065015E" w:rsidR="005E5FC1" w:rsidRPr="00F61673" w:rsidRDefault="005300F2" w:rsidP="005300F2">
      <w:pPr>
        <w:pStyle w:val="BodyText"/>
        <w:spacing w:line="240" w:lineRule="auto"/>
        <w:ind w:firstLine="202"/>
        <w:jc w:val="center"/>
        <w:rPr>
          <w:sz w:val="30"/>
        </w:rPr>
      </w:pPr>
      <w:r w:rsidRPr="00F61673">
        <w:rPr>
          <w:noProof/>
          <w:sz w:val="30"/>
          <w:lang w:eastAsia="en-US"/>
        </w:rPr>
        <w:drawing>
          <wp:inline distT="0" distB="0" distL="0" distR="0" wp14:anchorId="0DF22B93" wp14:editId="5E0D11CD">
            <wp:extent cx="5943600" cy="300990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187CF4DA" w14:textId="750BADEF" w:rsidR="00C529EA" w:rsidRPr="00F61673" w:rsidRDefault="00C529EA" w:rsidP="00C529EA">
      <w:pPr>
        <w:pStyle w:val="ListParagraph"/>
        <w:ind w:left="800"/>
        <w:contextualSpacing/>
        <w:jc w:val="both"/>
        <w:rPr>
          <w:sz w:val="30"/>
        </w:rPr>
      </w:pPr>
    </w:p>
    <w:p w14:paraId="3C3C2030" w14:textId="28E61D6E" w:rsidR="00C529EA" w:rsidRPr="00F61673" w:rsidRDefault="005E5FC1" w:rsidP="005E5FC1">
      <w:pPr>
        <w:pStyle w:val="Heading1"/>
        <w:rPr>
          <w:sz w:val="38"/>
        </w:rPr>
      </w:pPr>
      <w:bookmarkStart w:id="28" w:name="_Toc120960961"/>
      <w:r w:rsidRPr="00F61673">
        <w:rPr>
          <w:sz w:val="38"/>
        </w:rPr>
        <w:lastRenderedPageBreak/>
        <w:t>Open raw images with rawpixels web</w:t>
      </w:r>
      <w:bookmarkEnd w:id="28"/>
    </w:p>
    <w:p w14:paraId="61A0C4E1" w14:textId="6139D3F6" w:rsidR="005E5FC1" w:rsidRPr="00F61673" w:rsidRDefault="005E5FC1" w:rsidP="005E5FC1">
      <w:pPr>
        <w:pStyle w:val="Heading2"/>
        <w:rPr>
          <w:sz w:val="34"/>
        </w:rPr>
      </w:pPr>
      <w:bookmarkStart w:id="29" w:name="_Toc120960962"/>
      <w:r w:rsidRPr="00F61673">
        <w:rPr>
          <w:sz w:val="34"/>
        </w:rPr>
        <w:t>Description</w:t>
      </w:r>
      <w:bookmarkEnd w:id="29"/>
    </w:p>
    <w:p w14:paraId="6778EFCA" w14:textId="77777777" w:rsidR="005E5FC1" w:rsidRPr="00F61673" w:rsidRDefault="005E5FC1" w:rsidP="005E5FC1">
      <w:pPr>
        <w:rPr>
          <w:sz w:val="30"/>
        </w:rPr>
      </w:pPr>
      <w:r w:rsidRPr="00F61673">
        <w:rPr>
          <w:sz w:val="30"/>
        </w:rPr>
        <w:t>This application allows you analyze raw image data, you can display memory dumps of frame buffers, video buffers and uncompressed video files. Play with image parameters below to explore world of colors.</w:t>
      </w:r>
    </w:p>
    <w:p w14:paraId="4DF638E3" w14:textId="3F34E5EA" w:rsidR="005E5FC1" w:rsidRPr="00F61673" w:rsidRDefault="005E5FC1" w:rsidP="005E5FC1">
      <w:pPr>
        <w:pStyle w:val="Heading2"/>
        <w:rPr>
          <w:sz w:val="34"/>
        </w:rPr>
      </w:pPr>
      <w:bookmarkStart w:id="30" w:name="_Toc120960963"/>
      <w:r w:rsidRPr="00F61673">
        <w:rPr>
          <w:sz w:val="34"/>
        </w:rPr>
        <w:t>Acces to rawpixels web</w:t>
      </w:r>
      <w:bookmarkEnd w:id="30"/>
    </w:p>
    <w:p w14:paraId="6B65133A" w14:textId="33AC0A2C" w:rsidR="005E5FC1" w:rsidRPr="00F61673" w:rsidRDefault="00617057" w:rsidP="005E5FC1">
      <w:pPr>
        <w:rPr>
          <w:rStyle w:val="Hyperlink"/>
          <w:sz w:val="30"/>
        </w:rPr>
      </w:pPr>
      <w:hyperlink r:id="rId18" w:history="1">
        <w:r w:rsidR="005E5FC1" w:rsidRPr="00F61673">
          <w:rPr>
            <w:rStyle w:val="Hyperlink"/>
            <w:sz w:val="30"/>
          </w:rPr>
          <w:t>https://rawpixels.net/</w:t>
        </w:r>
      </w:hyperlink>
    </w:p>
    <w:p w14:paraId="46F1F034" w14:textId="4A98C90A" w:rsidR="005300F2" w:rsidRPr="00F61673" w:rsidRDefault="005300F2" w:rsidP="005300F2">
      <w:pPr>
        <w:spacing w:line="240" w:lineRule="auto"/>
        <w:jc w:val="center"/>
        <w:rPr>
          <w:sz w:val="30"/>
        </w:rPr>
      </w:pPr>
      <w:r w:rsidRPr="00F61673">
        <w:rPr>
          <w:noProof/>
          <w:sz w:val="30"/>
          <w:lang w:eastAsia="en-US"/>
        </w:rPr>
        <w:drawing>
          <wp:inline distT="0" distB="0" distL="0" distR="0" wp14:anchorId="62656FC7" wp14:editId="29A9153F">
            <wp:extent cx="5943600" cy="2787015"/>
            <wp:effectExtent l="0" t="0" r="0" b="0"/>
            <wp:docPr id="13" name="Picture 1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inline>
        </w:drawing>
      </w:r>
    </w:p>
    <w:p w14:paraId="5958DDC5" w14:textId="088EFA4B" w:rsidR="005E5FC1" w:rsidRPr="00F61673" w:rsidRDefault="005E5FC1" w:rsidP="005300F2">
      <w:pPr>
        <w:pStyle w:val="Heading2"/>
        <w:tabs>
          <w:tab w:val="clear" w:pos="799"/>
        </w:tabs>
        <w:spacing w:line="240" w:lineRule="auto"/>
        <w:ind w:left="810" w:hanging="810"/>
        <w:rPr>
          <w:sz w:val="34"/>
        </w:rPr>
      </w:pPr>
      <w:bookmarkStart w:id="31" w:name="_Toc120960964"/>
      <w:r w:rsidRPr="00F61673">
        <w:rPr>
          <w:sz w:val="34"/>
        </w:rPr>
        <w:t>Rawpixels web</w:t>
      </w:r>
      <w:bookmarkEnd w:id="31"/>
    </w:p>
    <w:p w14:paraId="7FB1EE8E" w14:textId="114BE2EA" w:rsidR="005E5FC1" w:rsidRPr="00F61673" w:rsidRDefault="005E5FC1" w:rsidP="005E5FC1">
      <w:pPr>
        <w:rPr>
          <w:sz w:val="30"/>
        </w:rPr>
      </w:pPr>
      <w:r w:rsidRPr="00F61673">
        <w:rPr>
          <w:sz w:val="30"/>
        </w:rPr>
        <w:t>Choose file which we wanna open:</w:t>
      </w:r>
    </w:p>
    <w:p w14:paraId="7988F7F4" w14:textId="5D3D1C58" w:rsidR="00C529EA" w:rsidRPr="00F61673" w:rsidRDefault="005300F2" w:rsidP="005300F2">
      <w:pPr>
        <w:spacing w:line="240" w:lineRule="auto"/>
        <w:rPr>
          <w:sz w:val="30"/>
        </w:rPr>
      </w:pPr>
      <w:r w:rsidRPr="00F61673">
        <w:rPr>
          <w:noProof/>
          <w:sz w:val="30"/>
          <w:lang w:eastAsia="en-US"/>
        </w:rPr>
        <w:drawing>
          <wp:inline distT="0" distB="0" distL="0" distR="0" wp14:anchorId="24771FF5" wp14:editId="0911CBC1">
            <wp:extent cx="3124200" cy="333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24200" cy="333375"/>
                    </a:xfrm>
                    <a:prstGeom prst="rect">
                      <a:avLst/>
                    </a:prstGeom>
                  </pic:spPr>
                </pic:pic>
              </a:graphicData>
            </a:graphic>
          </wp:inline>
        </w:drawing>
      </w:r>
    </w:p>
    <w:p w14:paraId="7C2717C6" w14:textId="24DACCBB" w:rsidR="005E5FC1" w:rsidRPr="00F61673" w:rsidRDefault="005E5FC1" w:rsidP="005300F2">
      <w:pPr>
        <w:pStyle w:val="ListParagraph"/>
        <w:spacing w:line="240" w:lineRule="auto"/>
        <w:ind w:leftChars="0" w:left="0"/>
        <w:contextualSpacing/>
        <w:rPr>
          <w:sz w:val="30"/>
        </w:rPr>
      </w:pPr>
      <w:r w:rsidRPr="00F61673">
        <w:rPr>
          <w:noProof/>
          <w:sz w:val="30"/>
          <w:lang w:eastAsia="en-US"/>
        </w:rPr>
        <w:lastRenderedPageBreak/>
        <w:drawing>
          <wp:inline distT="0" distB="0" distL="0" distR="0" wp14:anchorId="39A9566A" wp14:editId="179CD9D7">
            <wp:extent cx="4610100" cy="3401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0100" cy="3401695"/>
                    </a:xfrm>
                    <a:prstGeom prst="rect">
                      <a:avLst/>
                    </a:prstGeom>
                  </pic:spPr>
                </pic:pic>
              </a:graphicData>
            </a:graphic>
          </wp:inline>
        </w:drawing>
      </w:r>
    </w:p>
    <w:p w14:paraId="5BB3D62B" w14:textId="06FACAC6" w:rsidR="005E5FC1" w:rsidRPr="00F61673" w:rsidRDefault="005E5FC1" w:rsidP="005300F2">
      <w:pPr>
        <w:pStyle w:val="ListParagraph"/>
        <w:widowControl/>
        <w:overflowPunct/>
        <w:autoSpaceDE/>
        <w:autoSpaceDN/>
        <w:adjustRightInd/>
        <w:spacing w:before="120" w:after="120" w:line="240" w:lineRule="auto"/>
        <w:ind w:leftChars="0" w:left="1080"/>
        <w:contextualSpacing/>
        <w:jc w:val="both"/>
        <w:textAlignment w:val="auto"/>
        <w:rPr>
          <w:sz w:val="30"/>
        </w:rPr>
      </w:pPr>
      <w:r w:rsidRPr="00F61673">
        <w:rPr>
          <w:noProof/>
          <w:sz w:val="30"/>
          <w:lang w:eastAsia="en-US"/>
        </w:rPr>
        <w:drawing>
          <wp:inline distT="0" distB="0" distL="0" distR="0" wp14:anchorId="68493F5D" wp14:editId="5D10C5B9">
            <wp:extent cx="3486150" cy="49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6150" cy="495300"/>
                    </a:xfrm>
                    <a:prstGeom prst="rect">
                      <a:avLst/>
                    </a:prstGeom>
                  </pic:spPr>
                </pic:pic>
              </a:graphicData>
            </a:graphic>
          </wp:inline>
        </w:drawing>
      </w:r>
    </w:p>
    <w:p w14:paraId="18CE6F9D" w14:textId="77777777" w:rsidR="005E5FC1" w:rsidRPr="00F61673" w:rsidRDefault="005E5FC1" w:rsidP="005E5FC1">
      <w:pPr>
        <w:rPr>
          <w:sz w:val="30"/>
        </w:rPr>
      </w:pPr>
      <w:r w:rsidRPr="00F61673">
        <w:rPr>
          <w:sz w:val="30"/>
        </w:rPr>
        <w:t>This is format of your picture. Example: RGB24 this mean your format picture is RGB 24 bit.</w:t>
      </w:r>
    </w:p>
    <w:p w14:paraId="429C8651" w14:textId="77777777" w:rsidR="005E5FC1" w:rsidRPr="00F61673" w:rsidRDefault="005E5FC1" w:rsidP="005E5FC1">
      <w:pPr>
        <w:rPr>
          <w:sz w:val="30"/>
        </w:rPr>
      </w:pPr>
      <w:r w:rsidRPr="00F61673">
        <w:rPr>
          <w:b/>
          <w:bCs/>
          <w:sz w:val="30"/>
        </w:rPr>
        <w:t>Pixel Format:</w:t>
      </w:r>
      <w:r w:rsidRPr="00F61673">
        <w:rPr>
          <w:sz w:val="30"/>
        </w:rPr>
        <w:t xml:space="preserve"> The Pixel Format is related to the color channel or color space of the visual data. It describes how the color data is encoded and organized. Usually, the value given for the Pixel Format in a file includes the bits per pixel (bpp) and the color channel or model. Example: RGB have three color channel, red green blue per pixel.</w:t>
      </w:r>
    </w:p>
    <w:p w14:paraId="09D9B8AE" w14:textId="77777777" w:rsidR="005E5FC1" w:rsidRPr="00F61673" w:rsidRDefault="005E5FC1" w:rsidP="005E5FC1">
      <w:pPr>
        <w:rPr>
          <w:b/>
          <w:bCs/>
          <w:sz w:val="30"/>
        </w:rPr>
      </w:pPr>
      <w:r w:rsidRPr="00F61673">
        <w:rPr>
          <w:b/>
          <w:bCs/>
          <w:sz w:val="30"/>
        </w:rPr>
        <w:t>Bit per planar</w:t>
      </w:r>
    </w:p>
    <w:p w14:paraId="008EAA3B" w14:textId="77777777" w:rsidR="005E5FC1" w:rsidRPr="00F61673" w:rsidRDefault="005E5FC1" w:rsidP="005300F2">
      <w:pPr>
        <w:spacing w:line="240" w:lineRule="auto"/>
        <w:rPr>
          <w:sz w:val="30"/>
        </w:rPr>
      </w:pPr>
      <w:r w:rsidRPr="00F61673">
        <w:rPr>
          <w:noProof/>
          <w:sz w:val="30"/>
          <w:lang w:eastAsia="en-US"/>
        </w:rPr>
        <w:drawing>
          <wp:inline distT="0" distB="0" distL="0" distR="0" wp14:anchorId="5EEE1549" wp14:editId="6EB3788B">
            <wp:extent cx="5629275" cy="238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9275" cy="238125"/>
                    </a:xfrm>
                    <a:prstGeom prst="rect">
                      <a:avLst/>
                    </a:prstGeom>
                  </pic:spPr>
                </pic:pic>
              </a:graphicData>
            </a:graphic>
          </wp:inline>
        </w:drawing>
      </w:r>
    </w:p>
    <w:p w14:paraId="7C2543B1" w14:textId="77777777" w:rsidR="005E5FC1" w:rsidRPr="00F61673" w:rsidRDefault="005E5FC1" w:rsidP="005E5FC1">
      <w:pPr>
        <w:rPr>
          <w:sz w:val="30"/>
        </w:rPr>
      </w:pPr>
      <w:r w:rsidRPr="00F61673">
        <w:rPr>
          <w:sz w:val="30"/>
        </w:rPr>
        <w:t>Example RGB have three planars, they are red, green blue. Each of them is described by 16bit, and expressed as big-endian (BE).</w:t>
      </w:r>
    </w:p>
    <w:p w14:paraId="3CA2C83A" w14:textId="77777777" w:rsidR="005E5FC1" w:rsidRPr="00F61673" w:rsidRDefault="005E5FC1" w:rsidP="005300F2">
      <w:pPr>
        <w:spacing w:line="240" w:lineRule="auto"/>
        <w:rPr>
          <w:sz w:val="30"/>
        </w:rPr>
      </w:pPr>
      <w:r w:rsidRPr="00F61673">
        <w:rPr>
          <w:noProof/>
          <w:sz w:val="30"/>
          <w:lang w:eastAsia="en-US"/>
        </w:rPr>
        <w:drawing>
          <wp:inline distT="0" distB="0" distL="0" distR="0" wp14:anchorId="76246354" wp14:editId="6D039103">
            <wp:extent cx="5943600" cy="264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4795"/>
                    </a:xfrm>
                    <a:prstGeom prst="rect">
                      <a:avLst/>
                    </a:prstGeom>
                  </pic:spPr>
                </pic:pic>
              </a:graphicData>
            </a:graphic>
          </wp:inline>
        </w:drawing>
      </w:r>
    </w:p>
    <w:p w14:paraId="4BE81FE1" w14:textId="77777777" w:rsidR="005E5FC1" w:rsidRPr="00F61673" w:rsidRDefault="005E5FC1" w:rsidP="005E5FC1">
      <w:pPr>
        <w:rPr>
          <w:b/>
          <w:bCs/>
          <w:sz w:val="30"/>
        </w:rPr>
      </w:pPr>
      <w:r w:rsidRPr="00F61673">
        <w:rPr>
          <w:b/>
          <w:bCs/>
          <w:sz w:val="30"/>
        </w:rPr>
        <w:t>Planar and Packed: is chose base on source code</w:t>
      </w:r>
    </w:p>
    <w:p w14:paraId="231BC72B" w14:textId="77777777" w:rsidR="005E5FC1" w:rsidRPr="00F61673" w:rsidRDefault="005E5FC1" w:rsidP="005E5FC1">
      <w:pPr>
        <w:rPr>
          <w:sz w:val="30"/>
        </w:rPr>
      </w:pPr>
      <w:r w:rsidRPr="00F61673">
        <w:rPr>
          <w:sz w:val="30"/>
        </w:rPr>
        <w:t>Example with YUV picture:</w:t>
      </w:r>
    </w:p>
    <w:p w14:paraId="7BB47A95" w14:textId="77777777" w:rsidR="005E5FC1" w:rsidRPr="00F61673" w:rsidRDefault="005E5FC1" w:rsidP="005E5FC1">
      <w:pPr>
        <w:rPr>
          <w:sz w:val="30"/>
        </w:rPr>
      </w:pPr>
      <w:r w:rsidRPr="00F61673">
        <w:rPr>
          <w:sz w:val="30"/>
        </w:rPr>
        <w:t>UV formats are either:</w:t>
      </w:r>
    </w:p>
    <w:p w14:paraId="55CFAEA6" w14:textId="77777777" w:rsidR="005E5FC1" w:rsidRPr="00F61673" w:rsidRDefault="005E5FC1" w:rsidP="005E5FC1">
      <w:pPr>
        <w:rPr>
          <w:sz w:val="30"/>
        </w:rPr>
      </w:pPr>
      <w:r w:rsidRPr="00F61673">
        <w:rPr>
          <w:sz w:val="30"/>
        </w:rPr>
        <w:t>1. Packed (or interleaved)</w:t>
      </w:r>
    </w:p>
    <w:p w14:paraId="1B6BEE59" w14:textId="77777777" w:rsidR="005E5FC1" w:rsidRPr="00F61673" w:rsidRDefault="005E5FC1" w:rsidP="005E5FC1">
      <w:pPr>
        <w:rPr>
          <w:sz w:val="30"/>
        </w:rPr>
      </w:pPr>
      <w:r w:rsidRPr="00F61673">
        <w:rPr>
          <w:sz w:val="30"/>
        </w:rPr>
        <w:t>2. Planar (the names of those formats often end with "p")</w:t>
      </w:r>
    </w:p>
    <w:p w14:paraId="16A39038" w14:textId="77777777" w:rsidR="005E5FC1" w:rsidRPr="00F61673" w:rsidRDefault="005E5FC1" w:rsidP="005E5FC1">
      <w:pPr>
        <w:rPr>
          <w:sz w:val="30"/>
        </w:rPr>
      </w:pPr>
      <w:r w:rsidRPr="00F61673">
        <w:rPr>
          <w:sz w:val="30"/>
        </w:rPr>
        <w:t>3. Semi-planar (the names of those formats often end with "sp")</w:t>
      </w:r>
    </w:p>
    <w:p w14:paraId="1BE07D8D" w14:textId="77777777" w:rsidR="005E5FC1" w:rsidRPr="00F61673" w:rsidRDefault="005E5FC1" w:rsidP="005E5FC1">
      <w:pPr>
        <w:rPr>
          <w:sz w:val="30"/>
        </w:rPr>
      </w:pPr>
      <w:r w:rsidRPr="00F61673">
        <w:rPr>
          <w:sz w:val="30"/>
        </w:rPr>
        <w:t>Those terms define how the planes are ordered in the format. In the memory:</w:t>
      </w:r>
    </w:p>
    <w:p w14:paraId="0E3D4F76" w14:textId="77777777" w:rsidR="005E5FC1" w:rsidRPr="00F61673" w:rsidRDefault="005E5FC1" w:rsidP="005E5FC1">
      <w:pPr>
        <w:rPr>
          <w:sz w:val="30"/>
        </w:rPr>
      </w:pPr>
      <w:r w:rsidRPr="00F61673">
        <w:rPr>
          <w:sz w:val="30"/>
        </w:rPr>
        <w:t>1. Packed means the components of Y, U, and V are interleaved. For instance: Y1U1Y2V1Y3U2Y4V2…Yn-1Un/2YnVn/2.</w:t>
      </w:r>
    </w:p>
    <w:p w14:paraId="611E0F0C" w14:textId="77777777" w:rsidR="005E5FC1" w:rsidRPr="00F61673" w:rsidRDefault="005E5FC1" w:rsidP="005E5FC1">
      <w:pPr>
        <w:rPr>
          <w:sz w:val="30"/>
        </w:rPr>
      </w:pPr>
      <w:r w:rsidRPr="00F61673">
        <w:rPr>
          <w:sz w:val="30"/>
        </w:rPr>
        <w:t>2. Planar means the components of Y, U, and V are respectively grouped together. For instance: Y1Y2…YnU1U2…Un/2V1V2…Vn/2.</w:t>
      </w:r>
    </w:p>
    <w:p w14:paraId="59342D81" w14:textId="77777777" w:rsidR="005E5FC1" w:rsidRPr="00F61673" w:rsidRDefault="005E5FC1" w:rsidP="005E5FC1">
      <w:pPr>
        <w:rPr>
          <w:sz w:val="30"/>
        </w:rPr>
      </w:pPr>
      <w:r w:rsidRPr="00F61673">
        <w:rPr>
          <w:sz w:val="30"/>
        </w:rPr>
        <w:lastRenderedPageBreak/>
        <w:t>3. Semi-planar means the components of Y are grouped together, and the components of U and V are interleaved. For instance: Y1Y2…YnU1V1U2V2…Un/2Vn/2</w:t>
      </w:r>
    </w:p>
    <w:p w14:paraId="5EC490C2" w14:textId="7A236378" w:rsidR="005E5FC1" w:rsidRPr="00F61673" w:rsidRDefault="005E5FC1" w:rsidP="005300F2">
      <w:pPr>
        <w:rPr>
          <w:sz w:val="30"/>
        </w:rPr>
      </w:pPr>
      <w:r w:rsidRPr="00F61673">
        <w:rPr>
          <w:sz w:val="30"/>
        </w:rPr>
        <w:t>Semi-planar formats are sometimes put in the Planar familly.</w:t>
      </w:r>
    </w:p>
    <w:p w14:paraId="3E95A777" w14:textId="1C71D30A" w:rsidR="005E5FC1" w:rsidRPr="00F61673" w:rsidRDefault="005E5FC1" w:rsidP="005E5FC1">
      <w:pPr>
        <w:pStyle w:val="Heading2"/>
        <w:rPr>
          <w:sz w:val="34"/>
        </w:rPr>
      </w:pPr>
      <w:bookmarkStart w:id="32" w:name="_Toc120960965"/>
      <w:r w:rsidRPr="00F61673">
        <w:rPr>
          <w:sz w:val="34"/>
        </w:rPr>
        <w:t>Result</w:t>
      </w:r>
      <w:bookmarkEnd w:id="32"/>
    </w:p>
    <w:p w14:paraId="3BB81930" w14:textId="6B4C6296" w:rsidR="005E5FC1" w:rsidRPr="00F61673" w:rsidRDefault="005E5FC1" w:rsidP="005300F2">
      <w:pPr>
        <w:pStyle w:val="BodyText"/>
        <w:spacing w:line="240" w:lineRule="auto"/>
        <w:ind w:firstLine="202"/>
        <w:rPr>
          <w:sz w:val="30"/>
        </w:rPr>
      </w:pPr>
      <w:r w:rsidRPr="00F61673">
        <w:rPr>
          <w:noProof/>
          <w:sz w:val="30"/>
          <w:lang w:eastAsia="en-US"/>
        </w:rPr>
        <w:drawing>
          <wp:inline distT="0" distB="0" distL="0" distR="0" wp14:anchorId="744F319A" wp14:editId="091B7AF8">
            <wp:extent cx="6137247" cy="55071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48832" cy="5517529"/>
                    </a:xfrm>
                    <a:prstGeom prst="rect">
                      <a:avLst/>
                    </a:prstGeom>
                  </pic:spPr>
                </pic:pic>
              </a:graphicData>
            </a:graphic>
          </wp:inline>
        </w:drawing>
      </w:r>
    </w:p>
    <w:p w14:paraId="5CE5D949" w14:textId="78CDBBE7" w:rsidR="005E5FC1" w:rsidRPr="00F61673" w:rsidRDefault="005E5FC1" w:rsidP="005E5FC1">
      <w:pPr>
        <w:pStyle w:val="BodyText"/>
        <w:rPr>
          <w:sz w:val="30"/>
        </w:rPr>
      </w:pPr>
    </w:p>
    <w:p w14:paraId="07AE8CD3" w14:textId="4E5D3086" w:rsidR="005E5FC1" w:rsidRPr="00F61673" w:rsidRDefault="005E5FC1" w:rsidP="005E5FC1">
      <w:pPr>
        <w:pStyle w:val="BodyText"/>
        <w:rPr>
          <w:sz w:val="30"/>
        </w:rPr>
      </w:pPr>
    </w:p>
    <w:p w14:paraId="681B7585" w14:textId="00785E4A" w:rsidR="005E5FC1" w:rsidRPr="00F61673" w:rsidRDefault="005E5FC1" w:rsidP="005E5FC1">
      <w:pPr>
        <w:pStyle w:val="BodyText"/>
        <w:rPr>
          <w:sz w:val="30"/>
        </w:rPr>
      </w:pPr>
    </w:p>
    <w:p w14:paraId="24C5F0BC" w14:textId="58B12A72" w:rsidR="005E5FC1" w:rsidRPr="00F61673" w:rsidRDefault="005E5FC1" w:rsidP="005E5FC1">
      <w:pPr>
        <w:pStyle w:val="BodyText"/>
        <w:rPr>
          <w:sz w:val="30"/>
        </w:rPr>
      </w:pPr>
    </w:p>
    <w:p w14:paraId="1FB64E11" w14:textId="2FDD9A86" w:rsidR="005E5FC1" w:rsidRPr="00F61673" w:rsidRDefault="005E5FC1" w:rsidP="005E5FC1">
      <w:pPr>
        <w:pStyle w:val="BodyText"/>
        <w:rPr>
          <w:sz w:val="30"/>
        </w:rPr>
      </w:pPr>
    </w:p>
    <w:p w14:paraId="637DD0EF" w14:textId="6CC53AE3" w:rsidR="005E5FC1" w:rsidRPr="00F61673" w:rsidRDefault="005E5FC1" w:rsidP="005E5FC1">
      <w:pPr>
        <w:pStyle w:val="BodyText"/>
        <w:rPr>
          <w:sz w:val="30"/>
        </w:rPr>
      </w:pPr>
    </w:p>
    <w:p w14:paraId="6570FD0A" w14:textId="3AA85C19" w:rsidR="005E5FC1" w:rsidRPr="00F61673" w:rsidRDefault="005E5FC1" w:rsidP="005E5FC1">
      <w:pPr>
        <w:pStyle w:val="BodyText"/>
        <w:rPr>
          <w:sz w:val="30"/>
        </w:rPr>
      </w:pPr>
    </w:p>
    <w:p w14:paraId="67E20166" w14:textId="645C897C" w:rsidR="005E5FC1" w:rsidRPr="00F61673" w:rsidRDefault="005E5FC1" w:rsidP="005E5FC1">
      <w:pPr>
        <w:pStyle w:val="BodyText"/>
        <w:rPr>
          <w:sz w:val="30"/>
        </w:rPr>
      </w:pPr>
    </w:p>
    <w:p w14:paraId="4D13354F" w14:textId="74F0FAAD" w:rsidR="005E5FC1" w:rsidRPr="00F61673" w:rsidRDefault="005E5FC1" w:rsidP="005E5FC1">
      <w:pPr>
        <w:pStyle w:val="BodyText"/>
        <w:rPr>
          <w:sz w:val="30"/>
        </w:rPr>
      </w:pPr>
    </w:p>
    <w:p w14:paraId="5BCDBD07" w14:textId="7ED98AE2" w:rsidR="005E5FC1" w:rsidRPr="00F61673" w:rsidRDefault="005E5FC1" w:rsidP="005E5FC1">
      <w:pPr>
        <w:pStyle w:val="BodyText"/>
        <w:rPr>
          <w:sz w:val="30"/>
        </w:rPr>
      </w:pPr>
    </w:p>
    <w:p w14:paraId="7AB1FC08" w14:textId="191EA988" w:rsidR="005E5FC1" w:rsidRPr="00F61673" w:rsidRDefault="005E5FC1" w:rsidP="005E5FC1">
      <w:pPr>
        <w:pStyle w:val="BodyText"/>
        <w:rPr>
          <w:sz w:val="30"/>
        </w:rPr>
      </w:pPr>
    </w:p>
    <w:p w14:paraId="485A8C2A" w14:textId="54C00538" w:rsidR="005E5FC1" w:rsidRPr="00F61673" w:rsidRDefault="005E5FC1" w:rsidP="005E5FC1">
      <w:pPr>
        <w:pStyle w:val="BodyText"/>
        <w:rPr>
          <w:sz w:val="30"/>
        </w:rPr>
      </w:pPr>
    </w:p>
    <w:p w14:paraId="659506A4" w14:textId="212C9E7E" w:rsidR="005E5FC1" w:rsidRPr="00F61673" w:rsidRDefault="005E5FC1" w:rsidP="005E5FC1">
      <w:pPr>
        <w:pStyle w:val="BodyText"/>
        <w:rPr>
          <w:sz w:val="30"/>
        </w:rPr>
      </w:pPr>
    </w:p>
    <w:p w14:paraId="47C9043E" w14:textId="05B48868" w:rsidR="005E5FC1" w:rsidRPr="00F61673" w:rsidRDefault="005E5FC1" w:rsidP="005E5FC1">
      <w:pPr>
        <w:pStyle w:val="BodyText"/>
        <w:rPr>
          <w:sz w:val="30"/>
        </w:rPr>
      </w:pPr>
    </w:p>
    <w:p w14:paraId="1DD2CDAD" w14:textId="3B09353E" w:rsidR="005E5FC1" w:rsidRPr="00F61673" w:rsidRDefault="005E5FC1" w:rsidP="005300F2">
      <w:pPr>
        <w:pStyle w:val="BodyText"/>
        <w:ind w:firstLine="0"/>
        <w:rPr>
          <w:sz w:val="30"/>
        </w:rPr>
      </w:pPr>
    </w:p>
    <w:sectPr w:rsidR="005E5FC1" w:rsidRPr="00F61673" w:rsidSect="002612BE">
      <w:headerReference w:type="even" r:id="rId26"/>
      <w:headerReference w:type="default" r:id="rId27"/>
      <w:footerReference w:type="even" r:id="rId28"/>
      <w:footerReference w:type="default" r:id="rId29"/>
      <w:headerReference w:type="first" r:id="rId30"/>
      <w:footerReference w:type="first" r:id="rId31"/>
      <w:pgSz w:w="11907" w:h="16839" w:code="9"/>
      <w:pgMar w:top="1701" w:right="1077" w:bottom="1191" w:left="1077" w:header="680" w:footer="510" w:gutter="0"/>
      <w:pgNumType w:start="1"/>
      <w:cols w:space="720"/>
      <w:noEndnote/>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258721" w14:textId="77777777" w:rsidR="00617057" w:rsidRDefault="00617057">
      <w:r>
        <w:separator/>
      </w:r>
    </w:p>
  </w:endnote>
  <w:endnote w:type="continuationSeparator" w:id="0">
    <w:p w14:paraId="02DB272B" w14:textId="77777777" w:rsidR="00617057" w:rsidRDefault="00617057">
      <w:r>
        <w:continuationSeparator/>
      </w:r>
    </w:p>
  </w:endnote>
  <w:endnote w:type="continuationNotice" w:id="1">
    <w:p w14:paraId="6C62551D" w14:textId="77777777" w:rsidR="00617057" w:rsidRDefault="0061705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Regular r:id="rId1" w:subsetted="1" w:fontKey="{5CBE1A92-926E-4FB2-B482-79534DDF9B8F}"/>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平成角ゴシックW5">
    <w:altName w:val="Meiryo UI"/>
    <w:panose1 w:val="00000000000000000000"/>
    <w:charset w:val="80"/>
    <w:family w:val="modern"/>
    <w:notTrueType/>
    <w:pitch w:val="fixed"/>
    <w:sig w:usb0="00000001"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Meiryo">
    <w:altName w:val="メイリオ"/>
    <w:charset w:val="80"/>
    <w:family w:val="swiss"/>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embedRegular r:id="rId2" w:fontKey="{365F2CE7-669F-4912-A389-EDA1B37EFF0B}"/>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E8F3F" w14:textId="77777777" w:rsidR="002B3BA7" w:rsidRDefault="002B3BA7">
    <w:pPr>
      <w:pStyle w:val="Footer"/>
    </w:pPr>
    <w:r>
      <w:rPr>
        <w:noProof/>
        <w:lang w:eastAsia="en-US"/>
      </w:rPr>
      <w:drawing>
        <wp:anchor distT="0" distB="0" distL="114300" distR="114300" simplePos="0" relativeHeight="251658246" behindDoc="0" locked="0" layoutInCell="1" allowOverlap="1" wp14:anchorId="30694B5F" wp14:editId="527D5473">
          <wp:simplePos x="0" y="0"/>
          <wp:positionH relativeFrom="page">
            <wp:posOffset>3232785</wp:posOffset>
          </wp:positionH>
          <wp:positionV relativeFrom="page">
            <wp:posOffset>10053320</wp:posOffset>
          </wp:positionV>
          <wp:extent cx="1095375" cy="180975"/>
          <wp:effectExtent l="0" t="0" r="9525" b="9525"/>
          <wp:wrapNone/>
          <wp:docPr id="147191" name="図 147191" descr="logo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_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SUBJECT  \* MERGEFORMAT </w:instrText>
    </w:r>
    <w:r>
      <w:fldChar w:fldCharType="end"/>
    </w:r>
    <w:r>
      <w:rPr>
        <w:rFonts w:hint="eastAsia"/>
      </w:rPr>
      <w:t xml:space="preserve">  </w:t>
    </w:r>
    <w:r>
      <w:fldChar w:fldCharType="begin"/>
    </w:r>
    <w:r>
      <w:instrText xml:space="preserve"> PAGE </w:instrText>
    </w:r>
    <w:r>
      <w:fldChar w:fldCharType="separate"/>
    </w:r>
    <w:r>
      <w:rPr>
        <w:noProof/>
      </w:rPr>
      <w:t>34</w:t>
    </w:r>
    <w:r>
      <w:fldChar w:fldCharType="end"/>
    </w:r>
    <w:r>
      <w:rPr>
        <w:rFonts w:hint="eastAsia"/>
      </w:rPr>
      <w:tab/>
    </w:r>
    <w:r>
      <w:rPr>
        <w:rFonts w:hint="eastAsia"/>
      </w:rPr>
      <w:tab/>
    </w:r>
  </w:p>
  <w:p w14:paraId="755A2E36" w14:textId="77777777" w:rsidR="002B3BA7" w:rsidRDefault="00617057">
    <w:pPr>
      <w:pStyle w:val="Footer"/>
    </w:pPr>
    <w:r>
      <w:fldChar w:fldCharType="begin"/>
    </w:r>
    <w:r>
      <w:instrText xml:space="preserve"> TITLE  \* MERGEFORMAT </w:instrText>
    </w:r>
    <w:r>
      <w:fldChar w:fldCharType="separate"/>
    </w:r>
    <w:r w:rsidR="008D3326">
      <w:t>HAGE Functional Specification</w:t>
    </w:r>
    <w:r>
      <w:fldChar w:fldCharType="end"/>
    </w:r>
    <w:r w:rsidR="002B3BA7">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7B69F" w14:textId="4926D1BD" w:rsidR="002B3BA7" w:rsidRDefault="002B3BA7">
    <w:pPr>
      <w:pStyle w:val="Footer"/>
      <w:tabs>
        <w:tab w:val="right" w:pos="9720"/>
      </w:tabs>
    </w:pPr>
    <w:r>
      <w:rPr>
        <w:noProof/>
        <w:lang w:eastAsia="en-US"/>
      </w:rPr>
      <mc:AlternateContent>
        <mc:Choice Requires="wps">
          <w:drawing>
            <wp:anchor distT="0" distB="0" distL="114300" distR="114300" simplePos="0" relativeHeight="251658243" behindDoc="0" locked="0" layoutInCell="1" allowOverlap="1" wp14:anchorId="46E873ED" wp14:editId="20D13EDF">
              <wp:simplePos x="0" y="0"/>
              <wp:positionH relativeFrom="page">
                <wp:posOffset>612140</wp:posOffset>
              </wp:positionH>
              <wp:positionV relativeFrom="page">
                <wp:posOffset>10009505</wp:posOffset>
              </wp:positionV>
              <wp:extent cx="6336030" cy="0"/>
              <wp:effectExtent l="0" t="0" r="0" b="0"/>
              <wp:wrapNone/>
              <wp:docPr id="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6030" cy="0"/>
                      </a:xfrm>
                      <a:prstGeom prst="line">
                        <a:avLst/>
                      </a:prstGeom>
                      <a:noFill/>
                      <a:ln w="28575">
                        <a:solidFill>
                          <a:srgbClr val="2A289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1ED17F2" id="Line 16" o:spid="_x0000_s1026" style="position:absolute;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pt,788.15pt" to="547.1pt,7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" strokecolor="#2a289d" strokeweight="2.25pt">
              <w10:wrap anchorx="page" anchory="page"/>
            </v:line>
          </w:pict>
        </mc:Fallback>
      </mc:AlternateContent>
    </w:r>
    <w:r w:rsidR="00617057">
      <w:fldChar w:fldCharType="begin"/>
    </w:r>
    <w:r w:rsidR="00617057">
      <w:instrText xml:space="preserve"> DOCPROPERTY  Category  \* MERGEFORMAT </w:instrText>
    </w:r>
    <w:r w:rsidR="00617057">
      <w:fldChar w:fldCharType="separate"/>
    </w:r>
    <w:r w:rsidR="008D3326">
      <w:t>Rev. 1.00</w:t>
    </w:r>
    <w:r w:rsidR="00617057">
      <w:fldChar w:fldCharType="end"/>
    </w:r>
    <w:r>
      <w:rPr>
        <w:rFonts w:hint="eastAsia"/>
      </w:rPr>
      <w:tab/>
    </w:r>
    <w:r>
      <w:rPr>
        <w:rFonts w:hint="eastAsia"/>
      </w:rPr>
      <w:tab/>
      <w:t xml:space="preserve">Page </w:t>
    </w:r>
    <w:r>
      <w:rPr>
        <w:rStyle w:val="PageNumber"/>
      </w:rPr>
      <w:fldChar w:fldCharType="begin"/>
    </w:r>
    <w:r>
      <w:rPr>
        <w:rStyle w:val="PageNumber"/>
      </w:rPr>
      <w:instrText xml:space="preserve"> PAGE </w:instrText>
    </w:r>
    <w:r>
      <w:rPr>
        <w:rStyle w:val="PageNumber"/>
      </w:rPr>
      <w:fldChar w:fldCharType="separate"/>
    </w:r>
    <w:r w:rsidR="00F61673">
      <w:rPr>
        <w:rStyle w:val="PageNumber"/>
        <w:noProof/>
      </w:rPr>
      <w:t>2</w:t>
    </w:r>
    <w:r>
      <w:rPr>
        <w:rStyle w:val="PageNumber"/>
      </w:rPr>
      <w:fldChar w:fldCharType="end"/>
    </w:r>
    <w:r>
      <w:rPr>
        <w:rStyle w:val="PageNumber"/>
        <w:rFonts w:hint="eastAsia"/>
      </w:rPr>
      <w:t xml:space="preserve"> </w:t>
    </w:r>
  </w:p>
  <w:p w14:paraId="0EC5C622" w14:textId="1D19042D" w:rsidR="002B3BA7" w:rsidRDefault="005749B6" w:rsidP="00D12000">
    <w:pPr>
      <w:pStyle w:val="Footer"/>
      <w:tabs>
        <w:tab w:val="clear" w:pos="4820"/>
        <w:tab w:val="clear" w:pos="9752"/>
        <w:tab w:val="left" w:pos="6840"/>
      </w:tabs>
    </w:pPr>
    <w:r>
      <w:t>May</w:t>
    </w:r>
    <w:r w:rsidR="008D3326">
      <w:t>/</w:t>
    </w:r>
    <w:r>
      <w:t>16</w:t>
    </w:r>
    <w:r w:rsidR="008D3326">
      <w:t>/</w:t>
    </w:r>
    <w:r>
      <w:t>2022</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lang w:val="ja-JP"/>
      </w:rPr>
      <w:id w:val="1612714054"/>
      <w:docPartObj>
        <w:docPartGallery w:val="Page Numbers (Bottom of Page)"/>
        <w:docPartUnique/>
      </w:docPartObj>
    </w:sdtPr>
    <w:sdtEndPr>
      <w:rPr>
        <w:lang w:val="en-US"/>
      </w:rPr>
    </w:sdtEndPr>
    <w:sdtContent>
      <w:p w14:paraId="23845647" w14:textId="5D804DC3" w:rsidR="002B3BA7" w:rsidRDefault="002B3BA7">
        <w:pPr>
          <w:pStyle w:val="Footer"/>
          <w:jc w:val="right"/>
          <w:rPr>
            <w:rFonts w:asciiTheme="majorHAnsi" w:eastAsiaTheme="majorEastAsia" w:hAnsiTheme="majorHAnsi" w:cstheme="majorBidi"/>
            <w:sz w:val="28"/>
            <w:szCs w:val="28"/>
          </w:rPr>
        </w:pPr>
        <w:r>
          <w:rPr>
            <w:rFonts w:hint="eastAsia"/>
          </w:rPr>
          <w:t xml:space="preserve">Page </w:t>
        </w:r>
        <w:r>
          <w:rPr>
            <w:rStyle w:val="PageNumber"/>
          </w:rPr>
          <w:fldChar w:fldCharType="begin"/>
        </w:r>
        <w:r>
          <w:rPr>
            <w:rStyle w:val="PageNumber"/>
          </w:rPr>
          <w:instrText xml:space="preserve"> PAGE </w:instrText>
        </w:r>
        <w:r>
          <w:rPr>
            <w:rStyle w:val="PageNumber"/>
          </w:rPr>
          <w:fldChar w:fldCharType="separate"/>
        </w:r>
        <w:r w:rsidR="00F61673">
          <w:rPr>
            <w:rStyle w:val="PageNumber"/>
            <w:noProof/>
          </w:rPr>
          <w:t>1</w:t>
        </w:r>
        <w:r>
          <w:rPr>
            <w:rStyle w:val="PageNumber"/>
          </w:rPr>
          <w:fldChar w:fldCharType="end"/>
        </w:r>
      </w:p>
    </w:sdtContent>
  </w:sdt>
  <w:p w14:paraId="26EEA8E7" w14:textId="77777777" w:rsidR="002B3BA7" w:rsidRPr="00776DEE" w:rsidRDefault="00776DEE">
    <w:pPr>
      <w:pStyle w:val="Footer"/>
    </w:pPr>
    <w:r w:rsidRPr="00776DEE">
      <w:t>Ban</w:t>
    </w:r>
    <w:r>
      <w:t xml:space="preserve"> V</w:t>
    </w:r>
    <w:r w:rsidRPr="00776DEE">
      <w:t>ien Company Limited</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121772" w14:textId="77777777" w:rsidR="00617057" w:rsidRDefault="00617057">
      <w:r>
        <w:separator/>
      </w:r>
    </w:p>
  </w:footnote>
  <w:footnote w:type="continuationSeparator" w:id="0">
    <w:p w14:paraId="18BF9265" w14:textId="77777777" w:rsidR="00617057" w:rsidRDefault="00617057">
      <w:r>
        <w:continuationSeparator/>
      </w:r>
    </w:p>
  </w:footnote>
  <w:footnote w:type="continuationNotice" w:id="1">
    <w:p w14:paraId="63F642F6" w14:textId="77777777" w:rsidR="00617057" w:rsidRDefault="00617057">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47FF3" w14:textId="77777777" w:rsidR="002B3BA7" w:rsidRDefault="002B3BA7">
    <w:pPr>
      <w:pStyle w:val="Header"/>
      <w:jc w:val="left"/>
    </w:pPr>
    <w:r>
      <w:rPr>
        <w:rFonts w:hint="eastAsia"/>
      </w:rPr>
      <w:t>章番号</w:t>
    </w:r>
    <w:r>
      <w:rPr>
        <w:rFonts w:hint="eastAsia"/>
      </w:rPr>
      <w:t>.</w:t>
    </w:r>
    <w:r>
      <w:rPr>
        <w:rFonts w:hint="eastAsia"/>
      </w:rPr>
      <w:t>章タイトル</w:t>
    </w: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F50DD" w14:textId="77777777" w:rsidR="002B3BA7" w:rsidRDefault="002B3BA7">
    <w:pPr>
      <w:pStyle w:val="Header"/>
      <w:jc w:val="left"/>
    </w:pPr>
  </w:p>
  <w:p w14:paraId="779E05F3" w14:textId="282E78EC" w:rsidR="002B3BA7" w:rsidRPr="00722CE8" w:rsidRDefault="002B3BA7">
    <w:pPr>
      <w:pStyle w:val="Header"/>
      <w:jc w:val="left"/>
      <w:rPr>
        <w:rFonts w:ascii="Times New Roman" w:hAnsi="Times New Roman"/>
      </w:rPr>
    </w:pPr>
    <w:r w:rsidRPr="00722CE8">
      <w:rPr>
        <w:rFonts w:ascii="Times New Roman" w:hAnsi="Times New Roman"/>
        <w:noProof/>
        <w:lang w:eastAsia="en-US"/>
      </w:rPr>
      <mc:AlternateContent>
        <mc:Choice Requires="wps">
          <w:drawing>
            <wp:anchor distT="0" distB="0" distL="114300" distR="114300" simplePos="0" relativeHeight="251658242" behindDoc="0" locked="0" layoutInCell="1" allowOverlap="1" wp14:anchorId="216D2313" wp14:editId="72E759B4">
              <wp:simplePos x="0" y="0"/>
              <wp:positionH relativeFrom="page">
                <wp:posOffset>612140</wp:posOffset>
              </wp:positionH>
              <wp:positionV relativeFrom="page">
                <wp:posOffset>972185</wp:posOffset>
              </wp:positionV>
              <wp:extent cx="6336030" cy="0"/>
              <wp:effectExtent l="0" t="0" r="0" b="0"/>
              <wp:wrapNone/>
              <wp:docPr id="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6030" cy="0"/>
                      </a:xfrm>
                      <a:prstGeom prst="line">
                        <a:avLst/>
                      </a:prstGeom>
                      <a:noFill/>
                      <a:ln w="28575">
                        <a:solidFill>
                          <a:srgbClr val="2A289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A5DCD4B" id="Line 19" o:spid="_x0000_s1026" style="position:absolute;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pt,76.55pt" to="547.1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" strokecolor="#2a289d" strokeweight="2.25pt">
              <w10:wrap anchorx="page" anchory="page"/>
            </v:line>
          </w:pict>
        </mc:Fallback>
      </mc:AlternateContent>
    </w:r>
    <w:r w:rsidR="00722CE8" w:rsidRPr="00722CE8">
      <w:rPr>
        <w:rFonts w:ascii="Times New Roman" w:hAnsi="Times New Roman"/>
      </w:rPr>
      <w:t>Instructions for opening raw images</w:t>
    </w:r>
    <w:r w:rsidRPr="00722CE8">
      <w:rPr>
        <w:rFonts w:ascii="Times New Roman" w:hAnsi="Times New Roman"/>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3E8C4" w14:textId="6A6E14A8" w:rsidR="002B3BA7" w:rsidRPr="00CB5F84" w:rsidRDefault="008D3326" w:rsidP="00AB3A00">
    <w:pPr>
      <w:pStyle w:val="afe"/>
      <w:rPr>
        <w:color w:val="2A289D"/>
      </w:rPr>
    </w:pPr>
    <w:r>
      <w:rPr>
        <w:noProof/>
        <w:lang w:eastAsia="en-US"/>
      </w:rPr>
      <w:drawing>
        <wp:anchor distT="0" distB="0" distL="114300" distR="114300" simplePos="0" relativeHeight="251659270" behindDoc="1" locked="0" layoutInCell="1" allowOverlap="1" wp14:anchorId="3E72EE73" wp14:editId="3D965CBC">
          <wp:simplePos x="0" y="0"/>
          <wp:positionH relativeFrom="column">
            <wp:posOffset>1905</wp:posOffset>
          </wp:positionH>
          <wp:positionV relativeFrom="paragraph">
            <wp:posOffset>120650</wp:posOffset>
          </wp:positionV>
          <wp:extent cx="850900" cy="331470"/>
          <wp:effectExtent l="0" t="0" r="6350" b="0"/>
          <wp:wrapTight wrapText="bothSides">
            <wp:wrapPolygon edited="0">
              <wp:start x="16925" y="0"/>
              <wp:lineTo x="0" y="6207"/>
              <wp:lineTo x="0" y="19862"/>
              <wp:lineTo x="17409" y="19862"/>
              <wp:lineTo x="21278" y="16138"/>
              <wp:lineTo x="21278" y="4966"/>
              <wp:lineTo x="20794" y="0"/>
              <wp:lineTo x="16925" y="0"/>
            </wp:wrapPolygon>
          </wp:wrapTight>
          <wp:docPr id="1" name="Picture 17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5" descr="A picture containing text, clipar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900" cy="331470"/>
                  </a:xfrm>
                  <a:prstGeom prst="rect">
                    <a:avLst/>
                  </a:prstGeom>
                </pic:spPr>
              </pic:pic>
            </a:graphicData>
          </a:graphic>
          <wp14:sizeRelH relativeFrom="margin">
            <wp14:pctWidth>0</wp14:pctWidth>
          </wp14:sizeRelH>
          <wp14:sizeRelV relativeFrom="margin">
            <wp14:pctHeight>0</wp14:pctHeight>
          </wp14:sizeRelV>
        </wp:anchor>
      </w:drawing>
    </w:r>
    <w:r w:rsidR="002B3BA7">
      <w:rPr>
        <w:rFonts w:hint="eastAsia"/>
      </w:rPr>
      <w:tab/>
    </w:r>
  </w:p>
  <w:p w14:paraId="3E45A6CE" w14:textId="61D95A67" w:rsidR="002B3BA7" w:rsidRDefault="002B3BA7" w:rsidP="00286204">
    <w:pPr>
      <w:pStyle w:val="Header"/>
      <w:tabs>
        <w:tab w:val="right" w:pos="9720"/>
      </w:tabs>
      <w:jc w:val="both"/>
    </w:pPr>
    <w:r>
      <w:rPr>
        <w:rFonts w:hint="eastAsia"/>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E6C4A68"/>
    <w:lvl w:ilvl="0">
      <w:start w:val="1"/>
      <w:numFmt w:val="decimal"/>
      <w:pStyle w:val="ListNumber5"/>
      <w:lvlText w:val="%1."/>
      <w:lvlJc w:val="left"/>
      <w:pPr>
        <w:tabs>
          <w:tab w:val="num" w:pos="2061"/>
        </w:tabs>
        <w:ind w:left="2061" w:hanging="360"/>
      </w:pPr>
    </w:lvl>
  </w:abstractNum>
  <w:abstractNum w:abstractNumId="1" w15:restartNumberingAfterBreak="0">
    <w:nsid w:val="FFFFFF7D"/>
    <w:multiLevelType w:val="singleLevel"/>
    <w:tmpl w:val="61D6C974"/>
    <w:lvl w:ilvl="0">
      <w:start w:val="1"/>
      <w:numFmt w:val="decimal"/>
      <w:pStyle w:val="ListNumber4"/>
      <w:lvlText w:val="%1."/>
      <w:lvlJc w:val="left"/>
      <w:pPr>
        <w:tabs>
          <w:tab w:val="num" w:pos="1636"/>
        </w:tabs>
        <w:ind w:left="1636" w:hanging="360"/>
      </w:pPr>
    </w:lvl>
  </w:abstractNum>
  <w:abstractNum w:abstractNumId="2" w15:restartNumberingAfterBreak="0">
    <w:nsid w:val="FFFFFF7E"/>
    <w:multiLevelType w:val="singleLevel"/>
    <w:tmpl w:val="ABC2CFB0"/>
    <w:lvl w:ilvl="0">
      <w:start w:val="1"/>
      <w:numFmt w:val="decimal"/>
      <w:pStyle w:val="ListNumber3"/>
      <w:lvlText w:val="%1."/>
      <w:lvlJc w:val="left"/>
      <w:pPr>
        <w:tabs>
          <w:tab w:val="num" w:pos="1211"/>
        </w:tabs>
        <w:ind w:left="1211" w:hanging="360"/>
      </w:pPr>
    </w:lvl>
  </w:abstractNum>
  <w:abstractNum w:abstractNumId="3" w15:restartNumberingAfterBreak="0">
    <w:nsid w:val="FFFFFF7F"/>
    <w:multiLevelType w:val="singleLevel"/>
    <w:tmpl w:val="416E91EA"/>
    <w:lvl w:ilvl="0">
      <w:start w:val="1"/>
      <w:numFmt w:val="decimal"/>
      <w:pStyle w:val="ListNumber2"/>
      <w:lvlText w:val="%1."/>
      <w:lvlJc w:val="left"/>
      <w:pPr>
        <w:tabs>
          <w:tab w:val="num" w:pos="785"/>
        </w:tabs>
        <w:ind w:left="785" w:hanging="360"/>
      </w:pPr>
    </w:lvl>
  </w:abstractNum>
  <w:abstractNum w:abstractNumId="4" w15:restartNumberingAfterBreak="0">
    <w:nsid w:val="FFFFFF80"/>
    <w:multiLevelType w:val="singleLevel"/>
    <w:tmpl w:val="8892C832"/>
    <w:lvl w:ilvl="0">
      <w:start w:val="1"/>
      <w:numFmt w:val="bullet"/>
      <w:pStyle w:val="ListBullet5"/>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626678CC"/>
    <w:lvl w:ilvl="0">
      <w:start w:val="1"/>
      <w:numFmt w:val="bullet"/>
      <w:pStyle w:val="ListBullet4"/>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0818030C"/>
    <w:lvl w:ilvl="0">
      <w:start w:val="1"/>
      <w:numFmt w:val="bullet"/>
      <w:pStyle w:val="ListBullet3"/>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1A06A4BE"/>
    <w:lvl w:ilvl="0">
      <w:start w:val="1"/>
      <w:numFmt w:val="bullet"/>
      <w:pStyle w:val="ListBullet2"/>
      <w:lvlText w:val=""/>
      <w:lvlJc w:val="left"/>
      <w:pPr>
        <w:tabs>
          <w:tab w:val="num" w:pos="785"/>
        </w:tabs>
        <w:ind w:left="785" w:hanging="360"/>
      </w:pPr>
      <w:rPr>
        <w:rFonts w:ascii="Wingdings" w:hAnsi="Wingdings" w:hint="default"/>
      </w:rPr>
    </w:lvl>
  </w:abstractNum>
  <w:abstractNum w:abstractNumId="8" w15:restartNumberingAfterBreak="0">
    <w:nsid w:val="0273148A"/>
    <w:multiLevelType w:val="hybridMultilevel"/>
    <w:tmpl w:val="2782026E"/>
    <w:lvl w:ilvl="0" w:tplc="91D64AB4">
      <w:start w:val="1"/>
      <w:numFmt w:val="bullet"/>
      <w:pStyle w:val="Heading7"/>
      <w:lvlText w:val=""/>
      <w:lvlJc w:val="left"/>
      <w:pPr>
        <w:tabs>
          <w:tab w:val="num" w:pos="510"/>
        </w:tabs>
        <w:ind w:left="510" w:hanging="397"/>
      </w:pPr>
      <w:rPr>
        <w:rFonts w:ascii="Symbol" w:hAnsi="Symbol" w:hint="default"/>
        <w:b w:val="0"/>
        <w:i w:val="0"/>
        <w:color w:val="auto"/>
        <w:sz w:val="20"/>
        <w:u w:val="none"/>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1FFC3BB6"/>
    <w:multiLevelType w:val="hybridMultilevel"/>
    <w:tmpl w:val="E1F2A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014E77"/>
    <w:multiLevelType w:val="hybridMultilevel"/>
    <w:tmpl w:val="E3F0F5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FF66CF"/>
    <w:multiLevelType w:val="hybridMultilevel"/>
    <w:tmpl w:val="C27A3F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505C5C"/>
    <w:multiLevelType w:val="hybridMultilevel"/>
    <w:tmpl w:val="E098D636"/>
    <w:lvl w:ilvl="0" w:tplc="3FD064E2">
      <w:start w:val="1"/>
      <w:numFmt w:val="decimal"/>
      <w:pStyle w:val="a"/>
      <w:lvlText w:val="%1."/>
      <w:lvlJc w:val="right"/>
      <w:pPr>
        <w:tabs>
          <w:tab w:val="num" w:pos="397"/>
        </w:tabs>
        <w:ind w:left="397" w:hanging="199"/>
      </w:pPr>
      <w:rPr>
        <w:rFonts w:ascii="Times New Roman" w:hAnsi="Times New Roman" w:hint="default"/>
        <w:b w:val="0"/>
        <w:i w:val="0"/>
        <w:sz w:val="20"/>
        <w:u w:val="none"/>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3" w15:restartNumberingAfterBreak="0">
    <w:nsid w:val="3A07509D"/>
    <w:multiLevelType w:val="hybridMultilevel"/>
    <w:tmpl w:val="1C704512"/>
    <w:lvl w:ilvl="0" w:tplc="04090001">
      <w:start w:val="1"/>
      <w:numFmt w:val="bullet"/>
      <w:lvlText w:val=""/>
      <w:lvlJc w:val="left"/>
      <w:pPr>
        <w:ind w:left="619" w:hanging="420"/>
      </w:pPr>
      <w:rPr>
        <w:rFonts w:ascii="Symbol" w:hAnsi="Symbol" w:hint="default"/>
      </w:rPr>
    </w:lvl>
    <w:lvl w:ilvl="1" w:tplc="9B42DDA6">
      <w:start w:val="20"/>
      <w:numFmt w:val="bullet"/>
      <w:lvlText w:val="＊"/>
      <w:lvlJc w:val="left"/>
      <w:pPr>
        <w:ind w:left="979" w:hanging="360"/>
      </w:pPr>
      <w:rPr>
        <w:rFonts w:ascii="MS Mincho" w:eastAsia="MS Mincho" w:hAnsi="MS Mincho" w:cs="Times New Roman" w:hint="eastAsia"/>
      </w:rPr>
    </w:lvl>
    <w:lvl w:ilvl="2" w:tplc="0409000D"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B" w:tentative="1">
      <w:start w:val="1"/>
      <w:numFmt w:val="bullet"/>
      <w:lvlText w:val=""/>
      <w:lvlJc w:val="left"/>
      <w:pPr>
        <w:ind w:left="2299" w:hanging="420"/>
      </w:pPr>
      <w:rPr>
        <w:rFonts w:ascii="Wingdings" w:hAnsi="Wingdings" w:hint="default"/>
      </w:rPr>
    </w:lvl>
    <w:lvl w:ilvl="5" w:tplc="0409000D"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B" w:tentative="1">
      <w:start w:val="1"/>
      <w:numFmt w:val="bullet"/>
      <w:lvlText w:val=""/>
      <w:lvlJc w:val="left"/>
      <w:pPr>
        <w:ind w:left="3559" w:hanging="420"/>
      </w:pPr>
      <w:rPr>
        <w:rFonts w:ascii="Wingdings" w:hAnsi="Wingdings" w:hint="default"/>
      </w:rPr>
    </w:lvl>
    <w:lvl w:ilvl="8" w:tplc="0409000D" w:tentative="1">
      <w:start w:val="1"/>
      <w:numFmt w:val="bullet"/>
      <w:lvlText w:val=""/>
      <w:lvlJc w:val="left"/>
      <w:pPr>
        <w:ind w:left="3979" w:hanging="420"/>
      </w:pPr>
      <w:rPr>
        <w:rFonts w:ascii="Wingdings" w:hAnsi="Wingdings" w:hint="default"/>
      </w:rPr>
    </w:lvl>
  </w:abstractNum>
  <w:abstractNum w:abstractNumId="14" w15:restartNumberingAfterBreak="0">
    <w:nsid w:val="50564B52"/>
    <w:multiLevelType w:val="singleLevel"/>
    <w:tmpl w:val="A5A8B48C"/>
    <w:lvl w:ilvl="0">
      <w:start w:val="1"/>
      <w:numFmt w:val="bullet"/>
      <w:pStyle w:val="a0"/>
      <w:lvlText w:val=""/>
      <w:lvlJc w:val="left"/>
      <w:pPr>
        <w:tabs>
          <w:tab w:val="num" w:pos="530"/>
        </w:tabs>
        <w:ind w:left="397" w:hanging="227"/>
      </w:pPr>
      <w:rPr>
        <w:rFonts w:ascii="Symbol" w:hAnsi="Symbol" w:hint="default"/>
        <w:b w:val="0"/>
        <w:i w:val="0"/>
        <w:sz w:val="14"/>
        <w:u w:val="none"/>
      </w:rPr>
    </w:lvl>
  </w:abstractNum>
  <w:abstractNum w:abstractNumId="15" w15:restartNumberingAfterBreak="0">
    <w:nsid w:val="511A0ECC"/>
    <w:multiLevelType w:val="multilevel"/>
    <w:tmpl w:val="11F400E2"/>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lowerLetter"/>
      <w:lvlText w:val="(%5)"/>
      <w:lvlJc w:val="left"/>
      <w:pPr>
        <w:tabs>
          <w:tab w:val="num" w:pos="720"/>
        </w:tabs>
        <w:ind w:left="0" w:firstLine="0"/>
      </w:pPr>
      <w:rPr>
        <w:rFonts w:hint="default"/>
      </w:rPr>
    </w:lvl>
    <w:lvl w:ilvl="5">
      <w:start w:val="1"/>
      <w:numFmt w:val="lowerRoman"/>
      <w:lvlText w:val="(%6)"/>
      <w:lvlJc w:val="left"/>
      <w:pPr>
        <w:tabs>
          <w:tab w:val="num" w:pos="720"/>
        </w:tabs>
        <w:ind w:left="0" w:firstLine="0"/>
      </w:pPr>
      <w:rPr>
        <w:rFonts w:hint="default"/>
      </w:rPr>
    </w:lvl>
    <w:lvl w:ilvl="6">
      <w:start w:val="1"/>
      <w:numFmt w:val="decimal"/>
      <w:lvlText w:val="%7."/>
      <w:lvlJc w:val="left"/>
      <w:pPr>
        <w:tabs>
          <w:tab w:val="num" w:pos="720"/>
        </w:tabs>
        <w:ind w:left="0" w:firstLine="0"/>
      </w:pPr>
      <w:rPr>
        <w:rFonts w:hint="default"/>
      </w:rPr>
    </w:lvl>
    <w:lvl w:ilvl="7">
      <w:start w:val="1"/>
      <w:numFmt w:val="lowerLetter"/>
      <w:lvlText w:val="%8."/>
      <w:lvlJc w:val="left"/>
      <w:pPr>
        <w:tabs>
          <w:tab w:val="num" w:pos="720"/>
        </w:tabs>
        <w:ind w:left="0" w:firstLine="0"/>
      </w:pPr>
      <w:rPr>
        <w:rFonts w:hint="default"/>
      </w:rPr>
    </w:lvl>
    <w:lvl w:ilvl="8">
      <w:start w:val="1"/>
      <w:numFmt w:val="lowerRoman"/>
      <w:lvlText w:val="%9."/>
      <w:lvlJc w:val="left"/>
      <w:pPr>
        <w:tabs>
          <w:tab w:val="num" w:pos="720"/>
        </w:tabs>
        <w:ind w:left="0" w:firstLine="0"/>
      </w:pPr>
      <w:rPr>
        <w:rFonts w:hint="default"/>
      </w:rPr>
    </w:lvl>
  </w:abstractNum>
  <w:abstractNum w:abstractNumId="16" w15:restartNumberingAfterBreak="0">
    <w:nsid w:val="62DD0DC9"/>
    <w:multiLevelType w:val="hybridMultilevel"/>
    <w:tmpl w:val="54D83E76"/>
    <w:lvl w:ilvl="0" w:tplc="7B32AFC0">
      <w:start w:val="1"/>
      <w:numFmt w:val="bullet"/>
      <w:pStyle w:val="ListBullet"/>
      <w:lvlText w:val=""/>
      <w:lvlJc w:val="left"/>
      <w:pPr>
        <w:tabs>
          <w:tab w:val="num" w:pos="870"/>
        </w:tabs>
        <w:ind w:left="284" w:firstLine="226"/>
      </w:pPr>
      <w:rPr>
        <w:rFonts w:ascii="Symbol" w:hAnsi="Symbol" w:hint="default"/>
        <w:b w:val="0"/>
        <w:i w:val="0"/>
        <w:color w:val="auto"/>
        <w:sz w:val="20"/>
        <w:u w:val="none"/>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CBB0C9E"/>
    <w:multiLevelType w:val="multilevel"/>
    <w:tmpl w:val="A4806C44"/>
    <w:lvl w:ilvl="0">
      <w:start w:val="1"/>
      <w:numFmt w:val="decimal"/>
      <w:lvlRestart w:val="0"/>
      <w:pStyle w:val="Heading1"/>
      <w:isLgl/>
      <w:lvlText w:val="%1."/>
      <w:lvlJc w:val="left"/>
      <w:pPr>
        <w:tabs>
          <w:tab w:val="num" w:pos="799"/>
        </w:tabs>
        <w:ind w:left="799" w:hanging="799"/>
      </w:pPr>
      <w:rPr>
        <w:rFonts w:ascii="Arial" w:hAnsi="Arial" w:hint="default"/>
        <w:b w:val="0"/>
        <w:i w:val="0"/>
        <w:color w:val="auto"/>
        <w:sz w:val="28"/>
        <w:u w:val="none"/>
      </w:rPr>
    </w:lvl>
    <w:lvl w:ilvl="1">
      <w:start w:val="1"/>
      <w:numFmt w:val="decimal"/>
      <w:pStyle w:val="Heading2"/>
      <w:lvlText w:val="%1.%2"/>
      <w:lvlJc w:val="left"/>
      <w:pPr>
        <w:tabs>
          <w:tab w:val="num" w:pos="799"/>
        </w:tabs>
        <w:ind w:left="799" w:hanging="799"/>
      </w:pPr>
      <w:rPr>
        <w:rFonts w:ascii="Arial" w:hAnsi="Arial" w:hint="default"/>
        <w:b w:val="0"/>
        <w:i w:val="0"/>
        <w:color w:val="auto"/>
        <w:sz w:val="24"/>
        <w:u w:val="none"/>
      </w:rPr>
    </w:lvl>
    <w:lvl w:ilvl="2">
      <w:start w:val="1"/>
      <w:numFmt w:val="decimal"/>
      <w:pStyle w:val="Heading3"/>
      <w:lvlText w:val="%1.%2.%3"/>
      <w:lvlJc w:val="left"/>
      <w:pPr>
        <w:tabs>
          <w:tab w:val="num" w:pos="1202"/>
        </w:tabs>
        <w:ind w:left="1202" w:hanging="1202"/>
      </w:pPr>
      <w:rPr>
        <w:rFonts w:ascii="Arial" w:hAnsi="Arial" w:hint="default"/>
        <w:b w:val="0"/>
        <w:i w:val="0"/>
        <w:color w:val="auto"/>
        <w:sz w:val="24"/>
        <w:u w:val="none"/>
      </w:rPr>
    </w:lvl>
    <w:lvl w:ilvl="3">
      <w:start w:val="1"/>
      <w:numFmt w:val="decimal"/>
      <w:pStyle w:val="Heading4"/>
      <w:lvlText w:val="%1.%2.%3.%4"/>
      <w:lvlJc w:val="left"/>
      <w:pPr>
        <w:tabs>
          <w:tab w:val="num" w:pos="1400"/>
        </w:tabs>
        <w:ind w:left="1400" w:hanging="1400"/>
      </w:pPr>
      <w:rPr>
        <w:rFonts w:ascii="Arial" w:hAnsi="Arial" w:hint="default"/>
        <w:b w:val="0"/>
        <w:i w:val="0"/>
        <w:sz w:val="24"/>
      </w:rPr>
    </w:lvl>
    <w:lvl w:ilvl="4">
      <w:start w:val="1"/>
      <w:numFmt w:val="decimal"/>
      <w:pStyle w:val="Heading5"/>
      <w:lvlText w:val="(%5)"/>
      <w:lvlJc w:val="left"/>
      <w:pPr>
        <w:tabs>
          <w:tab w:val="num" w:pos="499"/>
        </w:tabs>
        <w:ind w:left="499" w:hanging="499"/>
      </w:pPr>
      <w:rPr>
        <w:rFonts w:ascii="Arial" w:eastAsia="MS Gothic" w:hAnsi="Arial" w:hint="default"/>
        <w:b w:val="0"/>
        <w:i w:val="0"/>
        <w:sz w:val="22"/>
      </w:rPr>
    </w:lvl>
    <w:lvl w:ilvl="5">
      <w:start w:val="1"/>
      <w:numFmt w:val="lowerLetter"/>
      <w:pStyle w:val="Heading6"/>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18" w15:restartNumberingAfterBreak="0">
    <w:nsid w:val="73677BA1"/>
    <w:multiLevelType w:val="hybridMultilevel"/>
    <w:tmpl w:val="61349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7"/>
  </w:num>
  <w:num w:numId="4">
    <w:abstractNumId w:val="8"/>
  </w:num>
  <w:num w:numId="5">
    <w:abstractNumId w:val="12"/>
    <w:lvlOverride w:ilvl="0">
      <w:startOverride w:val="1"/>
    </w:lvlOverride>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3"/>
  </w:num>
  <w:num w:numId="15">
    <w:abstractNumId w:val="9"/>
  </w:num>
  <w:num w:numId="16">
    <w:abstractNumId w:val="18"/>
  </w:num>
  <w:num w:numId="17">
    <w:abstractNumId w:val="12"/>
  </w:num>
  <w:num w:numId="18">
    <w:abstractNumId w:val="11"/>
  </w:num>
  <w:num w:numId="19">
    <w:abstractNumId w:val="10"/>
  </w:num>
  <w:num w:numId="20">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activeWritingStyle w:appName="MSWord" w:lang="ja-JP" w:vendorID="64" w:dllVersion="5" w:nlCheck="1" w:checkStyle="1"/>
  <w:activeWritingStyle w:appName="MSWord" w:lang="ja-JP" w:vendorID="64" w:dllVersion="6" w:nlCheck="1" w:checkStyle="1"/>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ja-JP" w:vendorID="5" w:dllVersion="512" w:checkStyle="1"/>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oNotHyphenateCaps/>
  <w:drawingGridHorizontalSpacing w:val="90"/>
  <w:drawingGridVerticalSpacing w:val="136"/>
  <w:displayHorizontalDrawingGridEvery w:val="0"/>
  <w:displayVerticalDrawingGridEvery w:val="2"/>
  <w:characterSpacingControl w:val="compressPunctuation"/>
  <w:noLineBreaksAfter w:lang="ja-JP" w:val="$([\{‘“〈《「『【〔＄（［｛｢￡￥"/>
  <w:noLineBreaksBefore w:lang="ja-JP" w:val="!%),.:;?]}°’”‰′″℃、。々〉》」』】〕゛゜ゝゞ・ヽヾ！％），．：；？］｝｡｣､･ﾞﾟ￠"/>
  <w:hdrShapeDefaults>
    <o:shapedefaults v:ext="edit" spidmax="2049">
      <v:textbox inset="5.85pt,.7pt,5.85pt,.7pt"/>
      <o:colormru v:ext="edit" colors="#fd000d,#1e1284,#324099,#2a289d"/>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326"/>
    <w:rsid w:val="00000E2F"/>
    <w:rsid w:val="0000220B"/>
    <w:rsid w:val="00002B29"/>
    <w:rsid w:val="0000328A"/>
    <w:rsid w:val="00003E2D"/>
    <w:rsid w:val="00004C09"/>
    <w:rsid w:val="00005077"/>
    <w:rsid w:val="00005363"/>
    <w:rsid w:val="00005463"/>
    <w:rsid w:val="0000573A"/>
    <w:rsid w:val="00007F79"/>
    <w:rsid w:val="00010CFD"/>
    <w:rsid w:val="00011357"/>
    <w:rsid w:val="0001211A"/>
    <w:rsid w:val="00012BC5"/>
    <w:rsid w:val="000156BB"/>
    <w:rsid w:val="0001598A"/>
    <w:rsid w:val="0001658B"/>
    <w:rsid w:val="000166EE"/>
    <w:rsid w:val="00017BC9"/>
    <w:rsid w:val="0002194C"/>
    <w:rsid w:val="00022DB1"/>
    <w:rsid w:val="00023354"/>
    <w:rsid w:val="00023771"/>
    <w:rsid w:val="00023DF0"/>
    <w:rsid w:val="0002470F"/>
    <w:rsid w:val="0002589A"/>
    <w:rsid w:val="000268FE"/>
    <w:rsid w:val="00027777"/>
    <w:rsid w:val="00027ED1"/>
    <w:rsid w:val="00031291"/>
    <w:rsid w:val="00031703"/>
    <w:rsid w:val="000317C5"/>
    <w:rsid w:val="00032073"/>
    <w:rsid w:val="00032AB3"/>
    <w:rsid w:val="00033229"/>
    <w:rsid w:val="00033A3C"/>
    <w:rsid w:val="00034130"/>
    <w:rsid w:val="00034F5E"/>
    <w:rsid w:val="000355A3"/>
    <w:rsid w:val="00035BBD"/>
    <w:rsid w:val="00035BD9"/>
    <w:rsid w:val="00035F2A"/>
    <w:rsid w:val="00037C66"/>
    <w:rsid w:val="00037E67"/>
    <w:rsid w:val="000401DD"/>
    <w:rsid w:val="00040468"/>
    <w:rsid w:val="000404B2"/>
    <w:rsid w:val="000408B2"/>
    <w:rsid w:val="000415F0"/>
    <w:rsid w:val="00041CDC"/>
    <w:rsid w:val="000447F2"/>
    <w:rsid w:val="00045C75"/>
    <w:rsid w:val="000466FD"/>
    <w:rsid w:val="000472F2"/>
    <w:rsid w:val="00047D13"/>
    <w:rsid w:val="00050FEF"/>
    <w:rsid w:val="00052D76"/>
    <w:rsid w:val="00052F59"/>
    <w:rsid w:val="00053976"/>
    <w:rsid w:val="00054FFA"/>
    <w:rsid w:val="00055464"/>
    <w:rsid w:val="00055670"/>
    <w:rsid w:val="000569C9"/>
    <w:rsid w:val="000601B2"/>
    <w:rsid w:val="000605BF"/>
    <w:rsid w:val="0006108E"/>
    <w:rsid w:val="00062832"/>
    <w:rsid w:val="000628AD"/>
    <w:rsid w:val="000640EE"/>
    <w:rsid w:val="00065855"/>
    <w:rsid w:val="00066BFE"/>
    <w:rsid w:val="000670B1"/>
    <w:rsid w:val="000672FC"/>
    <w:rsid w:val="00067887"/>
    <w:rsid w:val="00071F9B"/>
    <w:rsid w:val="0007225C"/>
    <w:rsid w:val="00072639"/>
    <w:rsid w:val="00073F1B"/>
    <w:rsid w:val="000747F0"/>
    <w:rsid w:val="00075A2C"/>
    <w:rsid w:val="00075D88"/>
    <w:rsid w:val="00076F4A"/>
    <w:rsid w:val="00077FDE"/>
    <w:rsid w:val="0008186E"/>
    <w:rsid w:val="000818DD"/>
    <w:rsid w:val="00081C19"/>
    <w:rsid w:val="000824C0"/>
    <w:rsid w:val="00082E2B"/>
    <w:rsid w:val="00083E1B"/>
    <w:rsid w:val="00084C9F"/>
    <w:rsid w:val="00084EE8"/>
    <w:rsid w:val="0008509D"/>
    <w:rsid w:val="00086103"/>
    <w:rsid w:val="000861AB"/>
    <w:rsid w:val="0008678A"/>
    <w:rsid w:val="00086F4F"/>
    <w:rsid w:val="0009004B"/>
    <w:rsid w:val="0009044B"/>
    <w:rsid w:val="000907F0"/>
    <w:rsid w:val="00091DD1"/>
    <w:rsid w:val="00092236"/>
    <w:rsid w:val="00093609"/>
    <w:rsid w:val="00094138"/>
    <w:rsid w:val="00095D78"/>
    <w:rsid w:val="00095D79"/>
    <w:rsid w:val="00096F57"/>
    <w:rsid w:val="00097295"/>
    <w:rsid w:val="000A15A9"/>
    <w:rsid w:val="000A1EC6"/>
    <w:rsid w:val="000A3A22"/>
    <w:rsid w:val="000A3DB4"/>
    <w:rsid w:val="000A473A"/>
    <w:rsid w:val="000A549E"/>
    <w:rsid w:val="000A664F"/>
    <w:rsid w:val="000B014D"/>
    <w:rsid w:val="000B1955"/>
    <w:rsid w:val="000B2198"/>
    <w:rsid w:val="000B25C9"/>
    <w:rsid w:val="000B4A2A"/>
    <w:rsid w:val="000B577D"/>
    <w:rsid w:val="000B6A6B"/>
    <w:rsid w:val="000B7163"/>
    <w:rsid w:val="000B764E"/>
    <w:rsid w:val="000C07CC"/>
    <w:rsid w:val="000C0C8B"/>
    <w:rsid w:val="000C1361"/>
    <w:rsid w:val="000C1479"/>
    <w:rsid w:val="000C1493"/>
    <w:rsid w:val="000C1697"/>
    <w:rsid w:val="000C1D5D"/>
    <w:rsid w:val="000C3192"/>
    <w:rsid w:val="000C3828"/>
    <w:rsid w:val="000C3A2A"/>
    <w:rsid w:val="000C4CE6"/>
    <w:rsid w:val="000C594E"/>
    <w:rsid w:val="000C5F4B"/>
    <w:rsid w:val="000C7BD2"/>
    <w:rsid w:val="000D07F1"/>
    <w:rsid w:val="000D0DD2"/>
    <w:rsid w:val="000D1163"/>
    <w:rsid w:val="000D1B60"/>
    <w:rsid w:val="000D26BC"/>
    <w:rsid w:val="000D2A49"/>
    <w:rsid w:val="000D2E36"/>
    <w:rsid w:val="000D3091"/>
    <w:rsid w:val="000D3F76"/>
    <w:rsid w:val="000D4756"/>
    <w:rsid w:val="000D4D45"/>
    <w:rsid w:val="000D68BD"/>
    <w:rsid w:val="000D6E03"/>
    <w:rsid w:val="000D72D4"/>
    <w:rsid w:val="000D773C"/>
    <w:rsid w:val="000D7B79"/>
    <w:rsid w:val="000E0E63"/>
    <w:rsid w:val="000E274B"/>
    <w:rsid w:val="000E324C"/>
    <w:rsid w:val="000E698B"/>
    <w:rsid w:val="000E7072"/>
    <w:rsid w:val="000E7107"/>
    <w:rsid w:val="000F05D8"/>
    <w:rsid w:val="000F1513"/>
    <w:rsid w:val="000F1832"/>
    <w:rsid w:val="000F1C74"/>
    <w:rsid w:val="000F2769"/>
    <w:rsid w:val="000F2C00"/>
    <w:rsid w:val="000F312B"/>
    <w:rsid w:val="000F45E1"/>
    <w:rsid w:val="000F5CD0"/>
    <w:rsid w:val="000F63E2"/>
    <w:rsid w:val="000F6A0B"/>
    <w:rsid w:val="000F7481"/>
    <w:rsid w:val="000F7715"/>
    <w:rsid w:val="000F7E19"/>
    <w:rsid w:val="00101BA4"/>
    <w:rsid w:val="00101CE9"/>
    <w:rsid w:val="00102B3A"/>
    <w:rsid w:val="00102E21"/>
    <w:rsid w:val="0010452A"/>
    <w:rsid w:val="00104CDF"/>
    <w:rsid w:val="00104E2A"/>
    <w:rsid w:val="00105137"/>
    <w:rsid w:val="0010634B"/>
    <w:rsid w:val="00106781"/>
    <w:rsid w:val="001067EB"/>
    <w:rsid w:val="00106E04"/>
    <w:rsid w:val="00110447"/>
    <w:rsid w:val="001106C3"/>
    <w:rsid w:val="00110ABD"/>
    <w:rsid w:val="00110F97"/>
    <w:rsid w:val="00111DA4"/>
    <w:rsid w:val="00113CF4"/>
    <w:rsid w:val="001152E1"/>
    <w:rsid w:val="00115ABF"/>
    <w:rsid w:val="00115BC0"/>
    <w:rsid w:val="001162E7"/>
    <w:rsid w:val="00117679"/>
    <w:rsid w:val="001179FD"/>
    <w:rsid w:val="001207AF"/>
    <w:rsid w:val="001209CB"/>
    <w:rsid w:val="00120B69"/>
    <w:rsid w:val="0012143F"/>
    <w:rsid w:val="001227BE"/>
    <w:rsid w:val="001230A9"/>
    <w:rsid w:val="00124840"/>
    <w:rsid w:val="00125B54"/>
    <w:rsid w:val="00127032"/>
    <w:rsid w:val="0012722E"/>
    <w:rsid w:val="00127442"/>
    <w:rsid w:val="00130BDA"/>
    <w:rsid w:val="00130C64"/>
    <w:rsid w:val="00131A10"/>
    <w:rsid w:val="00131FF4"/>
    <w:rsid w:val="00132B05"/>
    <w:rsid w:val="001332A8"/>
    <w:rsid w:val="00134160"/>
    <w:rsid w:val="001353BC"/>
    <w:rsid w:val="001354DA"/>
    <w:rsid w:val="00137359"/>
    <w:rsid w:val="00137C92"/>
    <w:rsid w:val="00137E3B"/>
    <w:rsid w:val="001402B1"/>
    <w:rsid w:val="00140D40"/>
    <w:rsid w:val="00143722"/>
    <w:rsid w:val="001446F9"/>
    <w:rsid w:val="00144752"/>
    <w:rsid w:val="00144A29"/>
    <w:rsid w:val="00145638"/>
    <w:rsid w:val="001470BD"/>
    <w:rsid w:val="00147FB3"/>
    <w:rsid w:val="00150554"/>
    <w:rsid w:val="00150C3C"/>
    <w:rsid w:val="001528B1"/>
    <w:rsid w:val="001530D0"/>
    <w:rsid w:val="00156AD0"/>
    <w:rsid w:val="00156C5B"/>
    <w:rsid w:val="0015727B"/>
    <w:rsid w:val="00157FA9"/>
    <w:rsid w:val="00157FD4"/>
    <w:rsid w:val="00160676"/>
    <w:rsid w:val="00160A2B"/>
    <w:rsid w:val="00162C60"/>
    <w:rsid w:val="00162C98"/>
    <w:rsid w:val="00164C15"/>
    <w:rsid w:val="00170643"/>
    <w:rsid w:val="00170884"/>
    <w:rsid w:val="00170ED2"/>
    <w:rsid w:val="00172624"/>
    <w:rsid w:val="001729C9"/>
    <w:rsid w:val="00172C6D"/>
    <w:rsid w:val="0017310D"/>
    <w:rsid w:val="0017396D"/>
    <w:rsid w:val="00173F17"/>
    <w:rsid w:val="0017408D"/>
    <w:rsid w:val="001751FF"/>
    <w:rsid w:val="00175380"/>
    <w:rsid w:val="00175E9D"/>
    <w:rsid w:val="00176478"/>
    <w:rsid w:val="00176D42"/>
    <w:rsid w:val="00177129"/>
    <w:rsid w:val="00180AD8"/>
    <w:rsid w:val="00184177"/>
    <w:rsid w:val="0018431D"/>
    <w:rsid w:val="001843AE"/>
    <w:rsid w:val="00184B51"/>
    <w:rsid w:val="00184C37"/>
    <w:rsid w:val="00185570"/>
    <w:rsid w:val="00185BC7"/>
    <w:rsid w:val="00185C43"/>
    <w:rsid w:val="00185D2B"/>
    <w:rsid w:val="00185F8C"/>
    <w:rsid w:val="00187865"/>
    <w:rsid w:val="00187D7F"/>
    <w:rsid w:val="00193B3A"/>
    <w:rsid w:val="00194761"/>
    <w:rsid w:val="00195341"/>
    <w:rsid w:val="001953F5"/>
    <w:rsid w:val="0019541E"/>
    <w:rsid w:val="00195A8D"/>
    <w:rsid w:val="00195D48"/>
    <w:rsid w:val="0019650A"/>
    <w:rsid w:val="00196C08"/>
    <w:rsid w:val="00196CCB"/>
    <w:rsid w:val="0019702F"/>
    <w:rsid w:val="001A0A5F"/>
    <w:rsid w:val="001A283A"/>
    <w:rsid w:val="001A2F8A"/>
    <w:rsid w:val="001A33DD"/>
    <w:rsid w:val="001A5070"/>
    <w:rsid w:val="001A557C"/>
    <w:rsid w:val="001A5D93"/>
    <w:rsid w:val="001A763C"/>
    <w:rsid w:val="001A7ABB"/>
    <w:rsid w:val="001A7D09"/>
    <w:rsid w:val="001B04C0"/>
    <w:rsid w:val="001B146E"/>
    <w:rsid w:val="001B1CA6"/>
    <w:rsid w:val="001B2267"/>
    <w:rsid w:val="001B2B91"/>
    <w:rsid w:val="001B2CB8"/>
    <w:rsid w:val="001B3517"/>
    <w:rsid w:val="001B38EE"/>
    <w:rsid w:val="001B3C0A"/>
    <w:rsid w:val="001B3EC1"/>
    <w:rsid w:val="001B48BD"/>
    <w:rsid w:val="001B49B6"/>
    <w:rsid w:val="001B7162"/>
    <w:rsid w:val="001C154C"/>
    <w:rsid w:val="001C2167"/>
    <w:rsid w:val="001C25FF"/>
    <w:rsid w:val="001C40C0"/>
    <w:rsid w:val="001C60AC"/>
    <w:rsid w:val="001C6AD2"/>
    <w:rsid w:val="001C71B5"/>
    <w:rsid w:val="001C7BB8"/>
    <w:rsid w:val="001D012A"/>
    <w:rsid w:val="001D023F"/>
    <w:rsid w:val="001D1C27"/>
    <w:rsid w:val="001D1CB6"/>
    <w:rsid w:val="001D2433"/>
    <w:rsid w:val="001D326E"/>
    <w:rsid w:val="001D4374"/>
    <w:rsid w:val="001D4C06"/>
    <w:rsid w:val="001D4DAB"/>
    <w:rsid w:val="001D50AE"/>
    <w:rsid w:val="001D5965"/>
    <w:rsid w:val="001D599D"/>
    <w:rsid w:val="001D6161"/>
    <w:rsid w:val="001D7F7A"/>
    <w:rsid w:val="001E2341"/>
    <w:rsid w:val="001E28AE"/>
    <w:rsid w:val="001E2FBB"/>
    <w:rsid w:val="001E3489"/>
    <w:rsid w:val="001E3A13"/>
    <w:rsid w:val="001E3BCD"/>
    <w:rsid w:val="001E4369"/>
    <w:rsid w:val="001E4404"/>
    <w:rsid w:val="001E4AEB"/>
    <w:rsid w:val="001E61CD"/>
    <w:rsid w:val="001E61E7"/>
    <w:rsid w:val="001E6716"/>
    <w:rsid w:val="001E6F23"/>
    <w:rsid w:val="001E77A5"/>
    <w:rsid w:val="001F02D3"/>
    <w:rsid w:val="001F065C"/>
    <w:rsid w:val="001F1BD1"/>
    <w:rsid w:val="001F2170"/>
    <w:rsid w:val="001F2396"/>
    <w:rsid w:val="001F27D1"/>
    <w:rsid w:val="001F3951"/>
    <w:rsid w:val="001F5C20"/>
    <w:rsid w:val="001F753F"/>
    <w:rsid w:val="001F756B"/>
    <w:rsid w:val="001F7DF1"/>
    <w:rsid w:val="0020070E"/>
    <w:rsid w:val="00200D38"/>
    <w:rsid w:val="00201698"/>
    <w:rsid w:val="00201BAB"/>
    <w:rsid w:val="00201D9C"/>
    <w:rsid w:val="002022A8"/>
    <w:rsid w:val="00203D60"/>
    <w:rsid w:val="0020619A"/>
    <w:rsid w:val="00206A20"/>
    <w:rsid w:val="00207B59"/>
    <w:rsid w:val="00211735"/>
    <w:rsid w:val="00211779"/>
    <w:rsid w:val="00211AF1"/>
    <w:rsid w:val="00211B2E"/>
    <w:rsid w:val="00212BDF"/>
    <w:rsid w:val="00214672"/>
    <w:rsid w:val="00215BB5"/>
    <w:rsid w:val="00215E5F"/>
    <w:rsid w:val="00216167"/>
    <w:rsid w:val="00216BB8"/>
    <w:rsid w:val="00216DB8"/>
    <w:rsid w:val="0022027D"/>
    <w:rsid w:val="002215D5"/>
    <w:rsid w:val="00222DD2"/>
    <w:rsid w:val="002230CF"/>
    <w:rsid w:val="002230F1"/>
    <w:rsid w:val="00223A98"/>
    <w:rsid w:val="002243A5"/>
    <w:rsid w:val="00224FFC"/>
    <w:rsid w:val="002250B0"/>
    <w:rsid w:val="002275B7"/>
    <w:rsid w:val="00227C4E"/>
    <w:rsid w:val="00227D65"/>
    <w:rsid w:val="00227F1B"/>
    <w:rsid w:val="00230354"/>
    <w:rsid w:val="00230C6F"/>
    <w:rsid w:val="002317D7"/>
    <w:rsid w:val="002335A4"/>
    <w:rsid w:val="002342C0"/>
    <w:rsid w:val="0023451C"/>
    <w:rsid w:val="002356A8"/>
    <w:rsid w:val="00235785"/>
    <w:rsid w:val="002364AB"/>
    <w:rsid w:val="002376DC"/>
    <w:rsid w:val="0023791D"/>
    <w:rsid w:val="0023799E"/>
    <w:rsid w:val="002403F2"/>
    <w:rsid w:val="00240EFB"/>
    <w:rsid w:val="00241FBF"/>
    <w:rsid w:val="00243443"/>
    <w:rsid w:val="00243449"/>
    <w:rsid w:val="00244D27"/>
    <w:rsid w:val="0024775D"/>
    <w:rsid w:val="00251885"/>
    <w:rsid w:val="002544CF"/>
    <w:rsid w:val="00254920"/>
    <w:rsid w:val="00255845"/>
    <w:rsid w:val="002562B6"/>
    <w:rsid w:val="00256C3C"/>
    <w:rsid w:val="00257BCE"/>
    <w:rsid w:val="0026075E"/>
    <w:rsid w:val="002612BE"/>
    <w:rsid w:val="00262061"/>
    <w:rsid w:val="00262E4A"/>
    <w:rsid w:val="00262FC5"/>
    <w:rsid w:val="002637F9"/>
    <w:rsid w:val="002638A6"/>
    <w:rsid w:val="002639B6"/>
    <w:rsid w:val="002641F5"/>
    <w:rsid w:val="00264FD6"/>
    <w:rsid w:val="00265A4C"/>
    <w:rsid w:val="00267864"/>
    <w:rsid w:val="00267B24"/>
    <w:rsid w:val="002703B2"/>
    <w:rsid w:val="002706AA"/>
    <w:rsid w:val="00271ACD"/>
    <w:rsid w:val="00273906"/>
    <w:rsid w:val="00273C7C"/>
    <w:rsid w:val="00273C81"/>
    <w:rsid w:val="002753B7"/>
    <w:rsid w:val="002754B9"/>
    <w:rsid w:val="00275DC4"/>
    <w:rsid w:val="00277D36"/>
    <w:rsid w:val="00280189"/>
    <w:rsid w:val="00280498"/>
    <w:rsid w:val="0028075C"/>
    <w:rsid w:val="002811C0"/>
    <w:rsid w:val="00281B28"/>
    <w:rsid w:val="002832C6"/>
    <w:rsid w:val="00283B09"/>
    <w:rsid w:val="0028614B"/>
    <w:rsid w:val="00286204"/>
    <w:rsid w:val="0028725E"/>
    <w:rsid w:val="002902C5"/>
    <w:rsid w:val="002913A4"/>
    <w:rsid w:val="00291766"/>
    <w:rsid w:val="0029190F"/>
    <w:rsid w:val="00291C2B"/>
    <w:rsid w:val="00291D80"/>
    <w:rsid w:val="00291DA2"/>
    <w:rsid w:val="00292CF3"/>
    <w:rsid w:val="0029325C"/>
    <w:rsid w:val="00293F85"/>
    <w:rsid w:val="0029655A"/>
    <w:rsid w:val="002966FC"/>
    <w:rsid w:val="00296CF9"/>
    <w:rsid w:val="002A011A"/>
    <w:rsid w:val="002A218E"/>
    <w:rsid w:val="002A2AD0"/>
    <w:rsid w:val="002A7531"/>
    <w:rsid w:val="002A75AD"/>
    <w:rsid w:val="002A7788"/>
    <w:rsid w:val="002A79D9"/>
    <w:rsid w:val="002A7AEA"/>
    <w:rsid w:val="002B0304"/>
    <w:rsid w:val="002B0AF7"/>
    <w:rsid w:val="002B1693"/>
    <w:rsid w:val="002B3BA7"/>
    <w:rsid w:val="002B481A"/>
    <w:rsid w:val="002B4845"/>
    <w:rsid w:val="002B57F4"/>
    <w:rsid w:val="002B66D6"/>
    <w:rsid w:val="002B7A3F"/>
    <w:rsid w:val="002B7B64"/>
    <w:rsid w:val="002C03C4"/>
    <w:rsid w:val="002C065D"/>
    <w:rsid w:val="002C55D0"/>
    <w:rsid w:val="002C56CF"/>
    <w:rsid w:val="002C5996"/>
    <w:rsid w:val="002C5AE3"/>
    <w:rsid w:val="002C6434"/>
    <w:rsid w:val="002C6D4A"/>
    <w:rsid w:val="002C7A74"/>
    <w:rsid w:val="002C7D7C"/>
    <w:rsid w:val="002D0654"/>
    <w:rsid w:val="002D1F95"/>
    <w:rsid w:val="002D21F7"/>
    <w:rsid w:val="002D22E9"/>
    <w:rsid w:val="002D2393"/>
    <w:rsid w:val="002D3ABE"/>
    <w:rsid w:val="002D4B0D"/>
    <w:rsid w:val="002D54E3"/>
    <w:rsid w:val="002D66CE"/>
    <w:rsid w:val="002D69B6"/>
    <w:rsid w:val="002D6D0A"/>
    <w:rsid w:val="002D7429"/>
    <w:rsid w:val="002E0469"/>
    <w:rsid w:val="002E40DF"/>
    <w:rsid w:val="002E4443"/>
    <w:rsid w:val="002E5030"/>
    <w:rsid w:val="002E5696"/>
    <w:rsid w:val="002E56BC"/>
    <w:rsid w:val="002E6639"/>
    <w:rsid w:val="002E7083"/>
    <w:rsid w:val="002F1367"/>
    <w:rsid w:val="002F2D1C"/>
    <w:rsid w:val="002F358D"/>
    <w:rsid w:val="002F3D75"/>
    <w:rsid w:val="002F49C2"/>
    <w:rsid w:val="002F6393"/>
    <w:rsid w:val="002F6408"/>
    <w:rsid w:val="002F6CAF"/>
    <w:rsid w:val="002F7840"/>
    <w:rsid w:val="002F7EE0"/>
    <w:rsid w:val="003003CD"/>
    <w:rsid w:val="0030144D"/>
    <w:rsid w:val="00301ADE"/>
    <w:rsid w:val="00302002"/>
    <w:rsid w:val="00303F2E"/>
    <w:rsid w:val="00304652"/>
    <w:rsid w:val="00304AE9"/>
    <w:rsid w:val="003055CB"/>
    <w:rsid w:val="003062E4"/>
    <w:rsid w:val="003073F0"/>
    <w:rsid w:val="00307A88"/>
    <w:rsid w:val="00310C9F"/>
    <w:rsid w:val="003125BE"/>
    <w:rsid w:val="00312700"/>
    <w:rsid w:val="003135E9"/>
    <w:rsid w:val="00313825"/>
    <w:rsid w:val="00314781"/>
    <w:rsid w:val="0031485E"/>
    <w:rsid w:val="00314954"/>
    <w:rsid w:val="00316D51"/>
    <w:rsid w:val="00316DEC"/>
    <w:rsid w:val="00317544"/>
    <w:rsid w:val="0032153A"/>
    <w:rsid w:val="0032197B"/>
    <w:rsid w:val="003222A3"/>
    <w:rsid w:val="003223FD"/>
    <w:rsid w:val="00322624"/>
    <w:rsid w:val="00322FE4"/>
    <w:rsid w:val="00323D4E"/>
    <w:rsid w:val="00324C71"/>
    <w:rsid w:val="003265B0"/>
    <w:rsid w:val="00330123"/>
    <w:rsid w:val="00332CE9"/>
    <w:rsid w:val="0033390D"/>
    <w:rsid w:val="00333F63"/>
    <w:rsid w:val="00336152"/>
    <w:rsid w:val="003401A4"/>
    <w:rsid w:val="003405A1"/>
    <w:rsid w:val="0034188E"/>
    <w:rsid w:val="003445CA"/>
    <w:rsid w:val="003446C2"/>
    <w:rsid w:val="00344B59"/>
    <w:rsid w:val="00344CCA"/>
    <w:rsid w:val="003453AB"/>
    <w:rsid w:val="00347A4D"/>
    <w:rsid w:val="00347EDE"/>
    <w:rsid w:val="0035037C"/>
    <w:rsid w:val="00350CAA"/>
    <w:rsid w:val="00350D60"/>
    <w:rsid w:val="0035130D"/>
    <w:rsid w:val="00352158"/>
    <w:rsid w:val="00352B54"/>
    <w:rsid w:val="00355B4B"/>
    <w:rsid w:val="00356E6B"/>
    <w:rsid w:val="00356F7D"/>
    <w:rsid w:val="003574F1"/>
    <w:rsid w:val="003578FD"/>
    <w:rsid w:val="00360062"/>
    <w:rsid w:val="003606C6"/>
    <w:rsid w:val="0036092B"/>
    <w:rsid w:val="003626CC"/>
    <w:rsid w:val="0036347A"/>
    <w:rsid w:val="00363BA4"/>
    <w:rsid w:val="00363EB6"/>
    <w:rsid w:val="00364C70"/>
    <w:rsid w:val="00365CF9"/>
    <w:rsid w:val="00366125"/>
    <w:rsid w:val="0036691B"/>
    <w:rsid w:val="00366F1B"/>
    <w:rsid w:val="00367649"/>
    <w:rsid w:val="003676F7"/>
    <w:rsid w:val="00367C69"/>
    <w:rsid w:val="00367E00"/>
    <w:rsid w:val="00367EAF"/>
    <w:rsid w:val="003709A1"/>
    <w:rsid w:val="00370E3F"/>
    <w:rsid w:val="00371ED0"/>
    <w:rsid w:val="00371F82"/>
    <w:rsid w:val="00371FED"/>
    <w:rsid w:val="00373497"/>
    <w:rsid w:val="00373A98"/>
    <w:rsid w:val="00374EFE"/>
    <w:rsid w:val="0037541D"/>
    <w:rsid w:val="00375D87"/>
    <w:rsid w:val="00377ADA"/>
    <w:rsid w:val="00380715"/>
    <w:rsid w:val="003825A4"/>
    <w:rsid w:val="00382E8A"/>
    <w:rsid w:val="00383BDA"/>
    <w:rsid w:val="0038498D"/>
    <w:rsid w:val="00385394"/>
    <w:rsid w:val="00385A18"/>
    <w:rsid w:val="00385AD2"/>
    <w:rsid w:val="003862C9"/>
    <w:rsid w:val="003867B5"/>
    <w:rsid w:val="003876FD"/>
    <w:rsid w:val="0039075A"/>
    <w:rsid w:val="0039104A"/>
    <w:rsid w:val="00391DD6"/>
    <w:rsid w:val="003924B0"/>
    <w:rsid w:val="0039517B"/>
    <w:rsid w:val="00396B2C"/>
    <w:rsid w:val="00396DA1"/>
    <w:rsid w:val="00397B27"/>
    <w:rsid w:val="00397F6A"/>
    <w:rsid w:val="003A045A"/>
    <w:rsid w:val="003A2757"/>
    <w:rsid w:val="003A3231"/>
    <w:rsid w:val="003A4025"/>
    <w:rsid w:val="003A7472"/>
    <w:rsid w:val="003A7B20"/>
    <w:rsid w:val="003B0941"/>
    <w:rsid w:val="003B10C2"/>
    <w:rsid w:val="003B1851"/>
    <w:rsid w:val="003B1E4E"/>
    <w:rsid w:val="003B23EB"/>
    <w:rsid w:val="003B2ADA"/>
    <w:rsid w:val="003B3D87"/>
    <w:rsid w:val="003B3E98"/>
    <w:rsid w:val="003B40D2"/>
    <w:rsid w:val="003B40E1"/>
    <w:rsid w:val="003B445F"/>
    <w:rsid w:val="003B5922"/>
    <w:rsid w:val="003B69EC"/>
    <w:rsid w:val="003B7EE3"/>
    <w:rsid w:val="003C05DC"/>
    <w:rsid w:val="003C08FF"/>
    <w:rsid w:val="003C1BD3"/>
    <w:rsid w:val="003C2936"/>
    <w:rsid w:val="003C30AD"/>
    <w:rsid w:val="003C338A"/>
    <w:rsid w:val="003C48EF"/>
    <w:rsid w:val="003C4E69"/>
    <w:rsid w:val="003C5A5E"/>
    <w:rsid w:val="003C7838"/>
    <w:rsid w:val="003D1383"/>
    <w:rsid w:val="003D3314"/>
    <w:rsid w:val="003D366A"/>
    <w:rsid w:val="003D45F0"/>
    <w:rsid w:val="003D494E"/>
    <w:rsid w:val="003D5A18"/>
    <w:rsid w:val="003D6318"/>
    <w:rsid w:val="003D63B1"/>
    <w:rsid w:val="003D724F"/>
    <w:rsid w:val="003D78E4"/>
    <w:rsid w:val="003D7D45"/>
    <w:rsid w:val="003D7E86"/>
    <w:rsid w:val="003E13BF"/>
    <w:rsid w:val="003E219B"/>
    <w:rsid w:val="003E3525"/>
    <w:rsid w:val="003E4AE7"/>
    <w:rsid w:val="003E6461"/>
    <w:rsid w:val="003E73FF"/>
    <w:rsid w:val="003F239C"/>
    <w:rsid w:val="003F23B6"/>
    <w:rsid w:val="003F4521"/>
    <w:rsid w:val="003F6FEF"/>
    <w:rsid w:val="003F7917"/>
    <w:rsid w:val="0040029E"/>
    <w:rsid w:val="00400B2E"/>
    <w:rsid w:val="00400BD4"/>
    <w:rsid w:val="00401269"/>
    <w:rsid w:val="00402DC5"/>
    <w:rsid w:val="00403112"/>
    <w:rsid w:val="00404016"/>
    <w:rsid w:val="00404FE2"/>
    <w:rsid w:val="00405A7C"/>
    <w:rsid w:val="004069DB"/>
    <w:rsid w:val="004109F6"/>
    <w:rsid w:val="00411A1B"/>
    <w:rsid w:val="00411BA1"/>
    <w:rsid w:val="004121B8"/>
    <w:rsid w:val="00412AB4"/>
    <w:rsid w:val="00413F66"/>
    <w:rsid w:val="00414888"/>
    <w:rsid w:val="00415086"/>
    <w:rsid w:val="00415624"/>
    <w:rsid w:val="004158BC"/>
    <w:rsid w:val="00416429"/>
    <w:rsid w:val="004168F7"/>
    <w:rsid w:val="004177B3"/>
    <w:rsid w:val="00420455"/>
    <w:rsid w:val="00420A74"/>
    <w:rsid w:val="0042212D"/>
    <w:rsid w:val="00424286"/>
    <w:rsid w:val="0042647F"/>
    <w:rsid w:val="004274D3"/>
    <w:rsid w:val="0042756C"/>
    <w:rsid w:val="00427649"/>
    <w:rsid w:val="00427DDB"/>
    <w:rsid w:val="004309A0"/>
    <w:rsid w:val="00430D76"/>
    <w:rsid w:val="00430E65"/>
    <w:rsid w:val="004310FB"/>
    <w:rsid w:val="0043189D"/>
    <w:rsid w:val="00431B01"/>
    <w:rsid w:val="0043341E"/>
    <w:rsid w:val="0043366B"/>
    <w:rsid w:val="00434475"/>
    <w:rsid w:val="00434DEE"/>
    <w:rsid w:val="00434E91"/>
    <w:rsid w:val="004360F3"/>
    <w:rsid w:val="00436434"/>
    <w:rsid w:val="004372AE"/>
    <w:rsid w:val="00437C81"/>
    <w:rsid w:val="004436C8"/>
    <w:rsid w:val="004445C2"/>
    <w:rsid w:val="00444C06"/>
    <w:rsid w:val="00444FED"/>
    <w:rsid w:val="00446281"/>
    <w:rsid w:val="004467E2"/>
    <w:rsid w:val="0045108D"/>
    <w:rsid w:val="004511F6"/>
    <w:rsid w:val="004518C8"/>
    <w:rsid w:val="00452A20"/>
    <w:rsid w:val="00453236"/>
    <w:rsid w:val="00455DB4"/>
    <w:rsid w:val="00456496"/>
    <w:rsid w:val="00456EA3"/>
    <w:rsid w:val="00457BF7"/>
    <w:rsid w:val="004629CA"/>
    <w:rsid w:val="00463757"/>
    <w:rsid w:val="00465C95"/>
    <w:rsid w:val="004664ED"/>
    <w:rsid w:val="004669BD"/>
    <w:rsid w:val="004707DD"/>
    <w:rsid w:val="0047196D"/>
    <w:rsid w:val="004733B7"/>
    <w:rsid w:val="0047586E"/>
    <w:rsid w:val="00475D52"/>
    <w:rsid w:val="00475EA4"/>
    <w:rsid w:val="00476B9E"/>
    <w:rsid w:val="00476F65"/>
    <w:rsid w:val="004772E9"/>
    <w:rsid w:val="0047796C"/>
    <w:rsid w:val="004779AA"/>
    <w:rsid w:val="00477E09"/>
    <w:rsid w:val="0048013E"/>
    <w:rsid w:val="0048274E"/>
    <w:rsid w:val="00483239"/>
    <w:rsid w:val="004838F3"/>
    <w:rsid w:val="0048405F"/>
    <w:rsid w:val="00484AA1"/>
    <w:rsid w:val="00485421"/>
    <w:rsid w:val="00485500"/>
    <w:rsid w:val="0048562F"/>
    <w:rsid w:val="00485C64"/>
    <w:rsid w:val="00486991"/>
    <w:rsid w:val="004873E6"/>
    <w:rsid w:val="00490684"/>
    <w:rsid w:val="004906A3"/>
    <w:rsid w:val="00491B5A"/>
    <w:rsid w:val="00491C25"/>
    <w:rsid w:val="00492B05"/>
    <w:rsid w:val="00492F4D"/>
    <w:rsid w:val="0049334A"/>
    <w:rsid w:val="00496489"/>
    <w:rsid w:val="0049678E"/>
    <w:rsid w:val="0049744D"/>
    <w:rsid w:val="004A0CED"/>
    <w:rsid w:val="004A156A"/>
    <w:rsid w:val="004A1D88"/>
    <w:rsid w:val="004A375D"/>
    <w:rsid w:val="004A45A6"/>
    <w:rsid w:val="004A5BE4"/>
    <w:rsid w:val="004A6DE8"/>
    <w:rsid w:val="004A6F24"/>
    <w:rsid w:val="004A7F2E"/>
    <w:rsid w:val="004B0365"/>
    <w:rsid w:val="004B067F"/>
    <w:rsid w:val="004B07DB"/>
    <w:rsid w:val="004B1E1F"/>
    <w:rsid w:val="004B1E75"/>
    <w:rsid w:val="004B4265"/>
    <w:rsid w:val="004B4DCD"/>
    <w:rsid w:val="004B5987"/>
    <w:rsid w:val="004B5B3A"/>
    <w:rsid w:val="004B5ED5"/>
    <w:rsid w:val="004C1A7E"/>
    <w:rsid w:val="004C29D9"/>
    <w:rsid w:val="004C2FEC"/>
    <w:rsid w:val="004C3C24"/>
    <w:rsid w:val="004C3D4A"/>
    <w:rsid w:val="004C41F6"/>
    <w:rsid w:val="004C4758"/>
    <w:rsid w:val="004C493F"/>
    <w:rsid w:val="004C4944"/>
    <w:rsid w:val="004C5D90"/>
    <w:rsid w:val="004C5E0F"/>
    <w:rsid w:val="004D1168"/>
    <w:rsid w:val="004D2715"/>
    <w:rsid w:val="004D276A"/>
    <w:rsid w:val="004D2D84"/>
    <w:rsid w:val="004D3556"/>
    <w:rsid w:val="004D41F2"/>
    <w:rsid w:val="004D4CB3"/>
    <w:rsid w:val="004D54C4"/>
    <w:rsid w:val="004D564B"/>
    <w:rsid w:val="004D6346"/>
    <w:rsid w:val="004D63AF"/>
    <w:rsid w:val="004D715C"/>
    <w:rsid w:val="004D7296"/>
    <w:rsid w:val="004D72BB"/>
    <w:rsid w:val="004E056F"/>
    <w:rsid w:val="004E0EF9"/>
    <w:rsid w:val="004E230E"/>
    <w:rsid w:val="004E2D1E"/>
    <w:rsid w:val="004E30BB"/>
    <w:rsid w:val="004E4F6C"/>
    <w:rsid w:val="004E5548"/>
    <w:rsid w:val="004E5F8E"/>
    <w:rsid w:val="004E6AC6"/>
    <w:rsid w:val="004E753A"/>
    <w:rsid w:val="004E7A88"/>
    <w:rsid w:val="004F059B"/>
    <w:rsid w:val="004F16FD"/>
    <w:rsid w:val="004F264A"/>
    <w:rsid w:val="004F3789"/>
    <w:rsid w:val="004F3A4E"/>
    <w:rsid w:val="004F3F52"/>
    <w:rsid w:val="004F4015"/>
    <w:rsid w:val="004F4BC5"/>
    <w:rsid w:val="004F5570"/>
    <w:rsid w:val="004F5586"/>
    <w:rsid w:val="004F7335"/>
    <w:rsid w:val="00500F71"/>
    <w:rsid w:val="00501A79"/>
    <w:rsid w:val="00501C19"/>
    <w:rsid w:val="0050579E"/>
    <w:rsid w:val="00506444"/>
    <w:rsid w:val="005115CC"/>
    <w:rsid w:val="00511C08"/>
    <w:rsid w:val="00511C18"/>
    <w:rsid w:val="00511C9B"/>
    <w:rsid w:val="0051306D"/>
    <w:rsid w:val="0051362C"/>
    <w:rsid w:val="00513830"/>
    <w:rsid w:val="00513F9F"/>
    <w:rsid w:val="00514618"/>
    <w:rsid w:val="00514AD4"/>
    <w:rsid w:val="005155B1"/>
    <w:rsid w:val="00515BDB"/>
    <w:rsid w:val="00516105"/>
    <w:rsid w:val="00517019"/>
    <w:rsid w:val="005174E9"/>
    <w:rsid w:val="00517CA2"/>
    <w:rsid w:val="0052207E"/>
    <w:rsid w:val="0052252F"/>
    <w:rsid w:val="00522BB6"/>
    <w:rsid w:val="00524106"/>
    <w:rsid w:val="00524654"/>
    <w:rsid w:val="00525786"/>
    <w:rsid w:val="00525B3E"/>
    <w:rsid w:val="0052736C"/>
    <w:rsid w:val="005274E8"/>
    <w:rsid w:val="005300F2"/>
    <w:rsid w:val="00531B4E"/>
    <w:rsid w:val="005323A5"/>
    <w:rsid w:val="00532B9E"/>
    <w:rsid w:val="00533A04"/>
    <w:rsid w:val="005341C4"/>
    <w:rsid w:val="00535432"/>
    <w:rsid w:val="0053684A"/>
    <w:rsid w:val="005370E4"/>
    <w:rsid w:val="0053719A"/>
    <w:rsid w:val="00537FA2"/>
    <w:rsid w:val="00541D3A"/>
    <w:rsid w:val="00541DAE"/>
    <w:rsid w:val="005433DC"/>
    <w:rsid w:val="00545120"/>
    <w:rsid w:val="00546FC1"/>
    <w:rsid w:val="00547B5E"/>
    <w:rsid w:val="005501EF"/>
    <w:rsid w:val="00550D4B"/>
    <w:rsid w:val="005511AC"/>
    <w:rsid w:val="00551AD6"/>
    <w:rsid w:val="0055225F"/>
    <w:rsid w:val="005523B1"/>
    <w:rsid w:val="005528AB"/>
    <w:rsid w:val="00552DD7"/>
    <w:rsid w:val="0055332C"/>
    <w:rsid w:val="00556420"/>
    <w:rsid w:val="005574B3"/>
    <w:rsid w:val="005600ED"/>
    <w:rsid w:val="005601F9"/>
    <w:rsid w:val="0056032D"/>
    <w:rsid w:val="00560483"/>
    <w:rsid w:val="0056085D"/>
    <w:rsid w:val="005609B6"/>
    <w:rsid w:val="00560CD5"/>
    <w:rsid w:val="00562D51"/>
    <w:rsid w:val="00563978"/>
    <w:rsid w:val="0056409A"/>
    <w:rsid w:val="005649B1"/>
    <w:rsid w:val="005656A7"/>
    <w:rsid w:val="005668E2"/>
    <w:rsid w:val="00567EE1"/>
    <w:rsid w:val="00571015"/>
    <w:rsid w:val="00571213"/>
    <w:rsid w:val="005719C5"/>
    <w:rsid w:val="005721C1"/>
    <w:rsid w:val="00572729"/>
    <w:rsid w:val="00572C2A"/>
    <w:rsid w:val="00574402"/>
    <w:rsid w:val="005749B6"/>
    <w:rsid w:val="00574C0D"/>
    <w:rsid w:val="0057607B"/>
    <w:rsid w:val="0057683A"/>
    <w:rsid w:val="00580A91"/>
    <w:rsid w:val="00581A3B"/>
    <w:rsid w:val="0058272E"/>
    <w:rsid w:val="005829EB"/>
    <w:rsid w:val="005835C8"/>
    <w:rsid w:val="00583750"/>
    <w:rsid w:val="005853DC"/>
    <w:rsid w:val="0058586E"/>
    <w:rsid w:val="005864EE"/>
    <w:rsid w:val="00587A4C"/>
    <w:rsid w:val="00590005"/>
    <w:rsid w:val="00591238"/>
    <w:rsid w:val="00591448"/>
    <w:rsid w:val="00592246"/>
    <w:rsid w:val="00592820"/>
    <w:rsid w:val="005928CD"/>
    <w:rsid w:val="00593CED"/>
    <w:rsid w:val="00594B40"/>
    <w:rsid w:val="00595260"/>
    <w:rsid w:val="00596584"/>
    <w:rsid w:val="005977F2"/>
    <w:rsid w:val="00597D5E"/>
    <w:rsid w:val="005A01B3"/>
    <w:rsid w:val="005A1D62"/>
    <w:rsid w:val="005A2999"/>
    <w:rsid w:val="005A3458"/>
    <w:rsid w:val="005A37FE"/>
    <w:rsid w:val="005A3BE2"/>
    <w:rsid w:val="005A3D0F"/>
    <w:rsid w:val="005A52C5"/>
    <w:rsid w:val="005A6D53"/>
    <w:rsid w:val="005A73D4"/>
    <w:rsid w:val="005A7899"/>
    <w:rsid w:val="005B05A4"/>
    <w:rsid w:val="005B122B"/>
    <w:rsid w:val="005B1307"/>
    <w:rsid w:val="005B1425"/>
    <w:rsid w:val="005B1C60"/>
    <w:rsid w:val="005B207D"/>
    <w:rsid w:val="005B286B"/>
    <w:rsid w:val="005B351A"/>
    <w:rsid w:val="005B4943"/>
    <w:rsid w:val="005B4CEE"/>
    <w:rsid w:val="005B4EDA"/>
    <w:rsid w:val="005B5E35"/>
    <w:rsid w:val="005B6247"/>
    <w:rsid w:val="005B792C"/>
    <w:rsid w:val="005C0604"/>
    <w:rsid w:val="005C0A41"/>
    <w:rsid w:val="005C199F"/>
    <w:rsid w:val="005C1FB0"/>
    <w:rsid w:val="005C3229"/>
    <w:rsid w:val="005C4057"/>
    <w:rsid w:val="005C440E"/>
    <w:rsid w:val="005C4B47"/>
    <w:rsid w:val="005C4BF6"/>
    <w:rsid w:val="005C51DB"/>
    <w:rsid w:val="005C674E"/>
    <w:rsid w:val="005C67E6"/>
    <w:rsid w:val="005C6B31"/>
    <w:rsid w:val="005C6EA4"/>
    <w:rsid w:val="005C763E"/>
    <w:rsid w:val="005C79E7"/>
    <w:rsid w:val="005D0607"/>
    <w:rsid w:val="005D128E"/>
    <w:rsid w:val="005D275A"/>
    <w:rsid w:val="005D3E21"/>
    <w:rsid w:val="005D3FA9"/>
    <w:rsid w:val="005D4367"/>
    <w:rsid w:val="005D4525"/>
    <w:rsid w:val="005D48C8"/>
    <w:rsid w:val="005D4A56"/>
    <w:rsid w:val="005D4BA4"/>
    <w:rsid w:val="005D58F9"/>
    <w:rsid w:val="005D6781"/>
    <w:rsid w:val="005D6B35"/>
    <w:rsid w:val="005E0063"/>
    <w:rsid w:val="005E0246"/>
    <w:rsid w:val="005E0D58"/>
    <w:rsid w:val="005E166F"/>
    <w:rsid w:val="005E1ABB"/>
    <w:rsid w:val="005E47EB"/>
    <w:rsid w:val="005E4E51"/>
    <w:rsid w:val="005E5129"/>
    <w:rsid w:val="005E51FF"/>
    <w:rsid w:val="005E5827"/>
    <w:rsid w:val="005E5F4F"/>
    <w:rsid w:val="005E5FC1"/>
    <w:rsid w:val="005E6918"/>
    <w:rsid w:val="005E6D21"/>
    <w:rsid w:val="005E7317"/>
    <w:rsid w:val="005E7437"/>
    <w:rsid w:val="005E7AE7"/>
    <w:rsid w:val="005F11F3"/>
    <w:rsid w:val="005F1C4E"/>
    <w:rsid w:val="005F21D6"/>
    <w:rsid w:val="005F2582"/>
    <w:rsid w:val="005F2749"/>
    <w:rsid w:val="005F301B"/>
    <w:rsid w:val="005F5646"/>
    <w:rsid w:val="005F5778"/>
    <w:rsid w:val="005F6C5D"/>
    <w:rsid w:val="005F7516"/>
    <w:rsid w:val="005F7AA7"/>
    <w:rsid w:val="006009C9"/>
    <w:rsid w:val="00601ED1"/>
    <w:rsid w:val="00602253"/>
    <w:rsid w:val="00602707"/>
    <w:rsid w:val="00602EFE"/>
    <w:rsid w:val="006043C3"/>
    <w:rsid w:val="006043F7"/>
    <w:rsid w:val="0060630E"/>
    <w:rsid w:val="0060667E"/>
    <w:rsid w:val="0060669B"/>
    <w:rsid w:val="00606752"/>
    <w:rsid w:val="00607068"/>
    <w:rsid w:val="0060740B"/>
    <w:rsid w:val="00610755"/>
    <w:rsid w:val="00611FA1"/>
    <w:rsid w:val="006121EF"/>
    <w:rsid w:val="006125CA"/>
    <w:rsid w:val="00612A2A"/>
    <w:rsid w:val="00613356"/>
    <w:rsid w:val="006133E2"/>
    <w:rsid w:val="00614BFB"/>
    <w:rsid w:val="006153AB"/>
    <w:rsid w:val="00616766"/>
    <w:rsid w:val="00617057"/>
    <w:rsid w:val="006200FB"/>
    <w:rsid w:val="00621AC2"/>
    <w:rsid w:val="006220C8"/>
    <w:rsid w:val="00622592"/>
    <w:rsid w:val="00622C46"/>
    <w:rsid w:val="00624549"/>
    <w:rsid w:val="00624783"/>
    <w:rsid w:val="0062498F"/>
    <w:rsid w:val="00624D04"/>
    <w:rsid w:val="00624D2A"/>
    <w:rsid w:val="00624D80"/>
    <w:rsid w:val="006253E8"/>
    <w:rsid w:val="00625994"/>
    <w:rsid w:val="00626F84"/>
    <w:rsid w:val="00630B14"/>
    <w:rsid w:val="00631332"/>
    <w:rsid w:val="00635006"/>
    <w:rsid w:val="006356B7"/>
    <w:rsid w:val="0063583C"/>
    <w:rsid w:val="00635ED0"/>
    <w:rsid w:val="006379D3"/>
    <w:rsid w:val="00637B02"/>
    <w:rsid w:val="00637E66"/>
    <w:rsid w:val="006406F0"/>
    <w:rsid w:val="006417E9"/>
    <w:rsid w:val="0064181E"/>
    <w:rsid w:val="00641C01"/>
    <w:rsid w:val="00642F63"/>
    <w:rsid w:val="00643056"/>
    <w:rsid w:val="006433A0"/>
    <w:rsid w:val="00643EEA"/>
    <w:rsid w:val="006447B3"/>
    <w:rsid w:val="00644AC7"/>
    <w:rsid w:val="00645557"/>
    <w:rsid w:val="00645CCA"/>
    <w:rsid w:val="0064646F"/>
    <w:rsid w:val="00646658"/>
    <w:rsid w:val="00647735"/>
    <w:rsid w:val="0065031E"/>
    <w:rsid w:val="00650EE6"/>
    <w:rsid w:val="006514D1"/>
    <w:rsid w:val="00652413"/>
    <w:rsid w:val="0065269C"/>
    <w:rsid w:val="00652E9B"/>
    <w:rsid w:val="00652F31"/>
    <w:rsid w:val="00653768"/>
    <w:rsid w:val="00654114"/>
    <w:rsid w:val="00654C8F"/>
    <w:rsid w:val="00656695"/>
    <w:rsid w:val="00656E7D"/>
    <w:rsid w:val="00657DA3"/>
    <w:rsid w:val="0066026B"/>
    <w:rsid w:val="00660FEF"/>
    <w:rsid w:val="006613AC"/>
    <w:rsid w:val="00662E8D"/>
    <w:rsid w:val="006634AF"/>
    <w:rsid w:val="00664C3B"/>
    <w:rsid w:val="00664E42"/>
    <w:rsid w:val="006650A3"/>
    <w:rsid w:val="00665D9C"/>
    <w:rsid w:val="00667DEA"/>
    <w:rsid w:val="00670832"/>
    <w:rsid w:val="006714F1"/>
    <w:rsid w:val="00671651"/>
    <w:rsid w:val="006722EB"/>
    <w:rsid w:val="00672F54"/>
    <w:rsid w:val="00673975"/>
    <w:rsid w:val="00673AFA"/>
    <w:rsid w:val="00674039"/>
    <w:rsid w:val="00674C3B"/>
    <w:rsid w:val="006755AF"/>
    <w:rsid w:val="00676F79"/>
    <w:rsid w:val="00677774"/>
    <w:rsid w:val="00677D70"/>
    <w:rsid w:val="00680109"/>
    <w:rsid w:val="0068035F"/>
    <w:rsid w:val="0068055C"/>
    <w:rsid w:val="00680905"/>
    <w:rsid w:val="00680D99"/>
    <w:rsid w:val="006821AF"/>
    <w:rsid w:val="00682248"/>
    <w:rsid w:val="00682380"/>
    <w:rsid w:val="006826AB"/>
    <w:rsid w:val="00682938"/>
    <w:rsid w:val="006834B6"/>
    <w:rsid w:val="00683C16"/>
    <w:rsid w:val="006860AD"/>
    <w:rsid w:val="00687580"/>
    <w:rsid w:val="006879D5"/>
    <w:rsid w:val="00690A51"/>
    <w:rsid w:val="00690B01"/>
    <w:rsid w:val="00690ECA"/>
    <w:rsid w:val="00692A27"/>
    <w:rsid w:val="00693619"/>
    <w:rsid w:val="00693F6D"/>
    <w:rsid w:val="006947F1"/>
    <w:rsid w:val="006949A4"/>
    <w:rsid w:val="00695AC4"/>
    <w:rsid w:val="00696F33"/>
    <w:rsid w:val="00697E05"/>
    <w:rsid w:val="006A0B67"/>
    <w:rsid w:val="006A0E7B"/>
    <w:rsid w:val="006A429C"/>
    <w:rsid w:val="006A5575"/>
    <w:rsid w:val="006A5EBE"/>
    <w:rsid w:val="006A65AB"/>
    <w:rsid w:val="006A664D"/>
    <w:rsid w:val="006A67BD"/>
    <w:rsid w:val="006B0478"/>
    <w:rsid w:val="006B06F4"/>
    <w:rsid w:val="006B0884"/>
    <w:rsid w:val="006B1632"/>
    <w:rsid w:val="006B1D68"/>
    <w:rsid w:val="006B32A1"/>
    <w:rsid w:val="006B3F54"/>
    <w:rsid w:val="006B4538"/>
    <w:rsid w:val="006B4F8E"/>
    <w:rsid w:val="006B5B7C"/>
    <w:rsid w:val="006B5DC7"/>
    <w:rsid w:val="006B70E5"/>
    <w:rsid w:val="006B75F2"/>
    <w:rsid w:val="006C0ACB"/>
    <w:rsid w:val="006C0CBB"/>
    <w:rsid w:val="006C19DC"/>
    <w:rsid w:val="006C2703"/>
    <w:rsid w:val="006C2E8D"/>
    <w:rsid w:val="006C4A49"/>
    <w:rsid w:val="006C4DB2"/>
    <w:rsid w:val="006C6B2E"/>
    <w:rsid w:val="006C6B72"/>
    <w:rsid w:val="006C7247"/>
    <w:rsid w:val="006C792E"/>
    <w:rsid w:val="006D043E"/>
    <w:rsid w:val="006D0D3F"/>
    <w:rsid w:val="006D2A80"/>
    <w:rsid w:val="006D3245"/>
    <w:rsid w:val="006D542F"/>
    <w:rsid w:val="006D5E68"/>
    <w:rsid w:val="006E03A5"/>
    <w:rsid w:val="006E0EA7"/>
    <w:rsid w:val="006E1089"/>
    <w:rsid w:val="006E1723"/>
    <w:rsid w:val="006E3197"/>
    <w:rsid w:val="006E3B78"/>
    <w:rsid w:val="006E4FC4"/>
    <w:rsid w:val="006E5739"/>
    <w:rsid w:val="006E67CC"/>
    <w:rsid w:val="006E6B23"/>
    <w:rsid w:val="006E71E8"/>
    <w:rsid w:val="006E7E44"/>
    <w:rsid w:val="006F0DD4"/>
    <w:rsid w:val="006F1D31"/>
    <w:rsid w:val="006F25EB"/>
    <w:rsid w:val="006F27E9"/>
    <w:rsid w:val="006F2EAB"/>
    <w:rsid w:val="006F3568"/>
    <w:rsid w:val="006F418E"/>
    <w:rsid w:val="006F60FD"/>
    <w:rsid w:val="006F6E83"/>
    <w:rsid w:val="006F7150"/>
    <w:rsid w:val="006F758C"/>
    <w:rsid w:val="006F7E89"/>
    <w:rsid w:val="007025C5"/>
    <w:rsid w:val="00702974"/>
    <w:rsid w:val="00702E9B"/>
    <w:rsid w:val="007031A0"/>
    <w:rsid w:val="007034C9"/>
    <w:rsid w:val="0070391D"/>
    <w:rsid w:val="00703B47"/>
    <w:rsid w:val="00706636"/>
    <w:rsid w:val="00707C9B"/>
    <w:rsid w:val="0071058D"/>
    <w:rsid w:val="00710BC2"/>
    <w:rsid w:val="00710DA9"/>
    <w:rsid w:val="00711BB5"/>
    <w:rsid w:val="007133E8"/>
    <w:rsid w:val="00715C21"/>
    <w:rsid w:val="0071622C"/>
    <w:rsid w:val="00716987"/>
    <w:rsid w:val="007173D8"/>
    <w:rsid w:val="007179D2"/>
    <w:rsid w:val="00717B29"/>
    <w:rsid w:val="00720BE9"/>
    <w:rsid w:val="00720C42"/>
    <w:rsid w:val="00720C69"/>
    <w:rsid w:val="0072115D"/>
    <w:rsid w:val="0072153C"/>
    <w:rsid w:val="0072177B"/>
    <w:rsid w:val="00721A8C"/>
    <w:rsid w:val="00721AA5"/>
    <w:rsid w:val="00722417"/>
    <w:rsid w:val="00722CE8"/>
    <w:rsid w:val="007248D7"/>
    <w:rsid w:val="00724B19"/>
    <w:rsid w:val="007272D9"/>
    <w:rsid w:val="00727C5C"/>
    <w:rsid w:val="00732A47"/>
    <w:rsid w:val="00732AD5"/>
    <w:rsid w:val="00733315"/>
    <w:rsid w:val="007334B1"/>
    <w:rsid w:val="00734542"/>
    <w:rsid w:val="00735A44"/>
    <w:rsid w:val="0073625A"/>
    <w:rsid w:val="00736CA2"/>
    <w:rsid w:val="00737FD2"/>
    <w:rsid w:val="007416AD"/>
    <w:rsid w:val="00743F1D"/>
    <w:rsid w:val="007465DF"/>
    <w:rsid w:val="00746DE7"/>
    <w:rsid w:val="0074739B"/>
    <w:rsid w:val="00747CF0"/>
    <w:rsid w:val="00751C75"/>
    <w:rsid w:val="00754790"/>
    <w:rsid w:val="00755020"/>
    <w:rsid w:val="00755111"/>
    <w:rsid w:val="00755C46"/>
    <w:rsid w:val="00757058"/>
    <w:rsid w:val="007577A1"/>
    <w:rsid w:val="00757FD3"/>
    <w:rsid w:val="0076139A"/>
    <w:rsid w:val="00762D27"/>
    <w:rsid w:val="007632D2"/>
    <w:rsid w:val="00763F3E"/>
    <w:rsid w:val="00764CA1"/>
    <w:rsid w:val="00765CB3"/>
    <w:rsid w:val="00766704"/>
    <w:rsid w:val="00766B21"/>
    <w:rsid w:val="007674DB"/>
    <w:rsid w:val="00767694"/>
    <w:rsid w:val="0077001C"/>
    <w:rsid w:val="00770F25"/>
    <w:rsid w:val="00772694"/>
    <w:rsid w:val="0077300E"/>
    <w:rsid w:val="00774483"/>
    <w:rsid w:val="0077484B"/>
    <w:rsid w:val="00774B6D"/>
    <w:rsid w:val="007756EA"/>
    <w:rsid w:val="0077595F"/>
    <w:rsid w:val="00776DEE"/>
    <w:rsid w:val="00780139"/>
    <w:rsid w:val="007805C9"/>
    <w:rsid w:val="00782F3B"/>
    <w:rsid w:val="007834DD"/>
    <w:rsid w:val="007847F9"/>
    <w:rsid w:val="00784C35"/>
    <w:rsid w:val="0078502A"/>
    <w:rsid w:val="00785EF8"/>
    <w:rsid w:val="007867E4"/>
    <w:rsid w:val="007874AB"/>
    <w:rsid w:val="007879D5"/>
    <w:rsid w:val="007909E5"/>
    <w:rsid w:val="00792ADA"/>
    <w:rsid w:val="00792DCB"/>
    <w:rsid w:val="0079426C"/>
    <w:rsid w:val="0079513B"/>
    <w:rsid w:val="007957D5"/>
    <w:rsid w:val="007A1607"/>
    <w:rsid w:val="007A16E0"/>
    <w:rsid w:val="007A1DAF"/>
    <w:rsid w:val="007A28BA"/>
    <w:rsid w:val="007A2DA4"/>
    <w:rsid w:val="007A42FE"/>
    <w:rsid w:val="007A5F33"/>
    <w:rsid w:val="007A64CC"/>
    <w:rsid w:val="007A6BEF"/>
    <w:rsid w:val="007A76A4"/>
    <w:rsid w:val="007A7D04"/>
    <w:rsid w:val="007B0080"/>
    <w:rsid w:val="007B02C8"/>
    <w:rsid w:val="007B1281"/>
    <w:rsid w:val="007B165D"/>
    <w:rsid w:val="007B2677"/>
    <w:rsid w:val="007B35F8"/>
    <w:rsid w:val="007B3E3C"/>
    <w:rsid w:val="007B4552"/>
    <w:rsid w:val="007B5E4F"/>
    <w:rsid w:val="007B7204"/>
    <w:rsid w:val="007C01E8"/>
    <w:rsid w:val="007C28BC"/>
    <w:rsid w:val="007C5972"/>
    <w:rsid w:val="007C63E7"/>
    <w:rsid w:val="007C6905"/>
    <w:rsid w:val="007C6E7D"/>
    <w:rsid w:val="007D2210"/>
    <w:rsid w:val="007D255B"/>
    <w:rsid w:val="007D4594"/>
    <w:rsid w:val="007D4AF3"/>
    <w:rsid w:val="007D4D5B"/>
    <w:rsid w:val="007D66AF"/>
    <w:rsid w:val="007D6FB1"/>
    <w:rsid w:val="007D7229"/>
    <w:rsid w:val="007D7423"/>
    <w:rsid w:val="007E1BEF"/>
    <w:rsid w:val="007E4DD8"/>
    <w:rsid w:val="007E4EAA"/>
    <w:rsid w:val="007E5210"/>
    <w:rsid w:val="007E6736"/>
    <w:rsid w:val="007E6B87"/>
    <w:rsid w:val="007E7CB2"/>
    <w:rsid w:val="007F0C24"/>
    <w:rsid w:val="007F1542"/>
    <w:rsid w:val="007F154F"/>
    <w:rsid w:val="007F227E"/>
    <w:rsid w:val="007F3F17"/>
    <w:rsid w:val="007F4E3D"/>
    <w:rsid w:val="007F4E6E"/>
    <w:rsid w:val="007F551F"/>
    <w:rsid w:val="007F5CAA"/>
    <w:rsid w:val="007F78B8"/>
    <w:rsid w:val="0080119A"/>
    <w:rsid w:val="008013CC"/>
    <w:rsid w:val="0080170F"/>
    <w:rsid w:val="00802C1F"/>
    <w:rsid w:val="00802E63"/>
    <w:rsid w:val="00804136"/>
    <w:rsid w:val="00804C8E"/>
    <w:rsid w:val="0081061F"/>
    <w:rsid w:val="00810DC1"/>
    <w:rsid w:val="00811AE4"/>
    <w:rsid w:val="00811D93"/>
    <w:rsid w:val="00811FA8"/>
    <w:rsid w:val="0081252A"/>
    <w:rsid w:val="00812B1E"/>
    <w:rsid w:val="00812BD0"/>
    <w:rsid w:val="008138BD"/>
    <w:rsid w:val="00813FE2"/>
    <w:rsid w:val="00814051"/>
    <w:rsid w:val="00814534"/>
    <w:rsid w:val="00814762"/>
    <w:rsid w:val="008151E0"/>
    <w:rsid w:val="00815249"/>
    <w:rsid w:val="008164F8"/>
    <w:rsid w:val="008171EC"/>
    <w:rsid w:val="00817582"/>
    <w:rsid w:val="00821F20"/>
    <w:rsid w:val="0082241D"/>
    <w:rsid w:val="00822706"/>
    <w:rsid w:val="00822972"/>
    <w:rsid w:val="00822A05"/>
    <w:rsid w:val="00822EDE"/>
    <w:rsid w:val="00822F47"/>
    <w:rsid w:val="00823322"/>
    <w:rsid w:val="00823519"/>
    <w:rsid w:val="00823DB7"/>
    <w:rsid w:val="0082408A"/>
    <w:rsid w:val="00824C0B"/>
    <w:rsid w:val="00825199"/>
    <w:rsid w:val="00825F71"/>
    <w:rsid w:val="008261EE"/>
    <w:rsid w:val="0082776F"/>
    <w:rsid w:val="00831E31"/>
    <w:rsid w:val="0083258A"/>
    <w:rsid w:val="00833590"/>
    <w:rsid w:val="0083366B"/>
    <w:rsid w:val="00834910"/>
    <w:rsid w:val="0083661D"/>
    <w:rsid w:val="00836A90"/>
    <w:rsid w:val="00837075"/>
    <w:rsid w:val="00840A32"/>
    <w:rsid w:val="00841E7D"/>
    <w:rsid w:val="0084370E"/>
    <w:rsid w:val="00843A23"/>
    <w:rsid w:val="0084423C"/>
    <w:rsid w:val="0084471A"/>
    <w:rsid w:val="00844DF4"/>
    <w:rsid w:val="00845CBC"/>
    <w:rsid w:val="008464F6"/>
    <w:rsid w:val="008467DA"/>
    <w:rsid w:val="00846E5F"/>
    <w:rsid w:val="0085040A"/>
    <w:rsid w:val="00850D15"/>
    <w:rsid w:val="00850E94"/>
    <w:rsid w:val="00853870"/>
    <w:rsid w:val="008539A9"/>
    <w:rsid w:val="00853B2D"/>
    <w:rsid w:val="00853FF5"/>
    <w:rsid w:val="00855325"/>
    <w:rsid w:val="00855667"/>
    <w:rsid w:val="00857CC6"/>
    <w:rsid w:val="00861E84"/>
    <w:rsid w:val="00862514"/>
    <w:rsid w:val="008626D5"/>
    <w:rsid w:val="00862781"/>
    <w:rsid w:val="0086475C"/>
    <w:rsid w:val="008650B2"/>
    <w:rsid w:val="00866D1F"/>
    <w:rsid w:val="00866E18"/>
    <w:rsid w:val="008673B9"/>
    <w:rsid w:val="00871538"/>
    <w:rsid w:val="00872761"/>
    <w:rsid w:val="00873AD7"/>
    <w:rsid w:val="00873E07"/>
    <w:rsid w:val="0087418B"/>
    <w:rsid w:val="00874559"/>
    <w:rsid w:val="00875F0F"/>
    <w:rsid w:val="0087679C"/>
    <w:rsid w:val="00880FD7"/>
    <w:rsid w:val="0088149D"/>
    <w:rsid w:val="00881835"/>
    <w:rsid w:val="00881AC5"/>
    <w:rsid w:val="0088520C"/>
    <w:rsid w:val="00887E4F"/>
    <w:rsid w:val="00890278"/>
    <w:rsid w:val="00890417"/>
    <w:rsid w:val="00891148"/>
    <w:rsid w:val="00893474"/>
    <w:rsid w:val="0089546A"/>
    <w:rsid w:val="008955DE"/>
    <w:rsid w:val="0089578F"/>
    <w:rsid w:val="008971CA"/>
    <w:rsid w:val="008A0116"/>
    <w:rsid w:val="008A128F"/>
    <w:rsid w:val="008A3B7E"/>
    <w:rsid w:val="008A5E1F"/>
    <w:rsid w:val="008A6148"/>
    <w:rsid w:val="008A6A45"/>
    <w:rsid w:val="008A7062"/>
    <w:rsid w:val="008A71F0"/>
    <w:rsid w:val="008B07B7"/>
    <w:rsid w:val="008B1999"/>
    <w:rsid w:val="008B1FE6"/>
    <w:rsid w:val="008B2EC0"/>
    <w:rsid w:val="008B3ACA"/>
    <w:rsid w:val="008B4D33"/>
    <w:rsid w:val="008B55E2"/>
    <w:rsid w:val="008B5A9C"/>
    <w:rsid w:val="008B631F"/>
    <w:rsid w:val="008B650E"/>
    <w:rsid w:val="008B6EE8"/>
    <w:rsid w:val="008B7144"/>
    <w:rsid w:val="008B7741"/>
    <w:rsid w:val="008C02CC"/>
    <w:rsid w:val="008C13E4"/>
    <w:rsid w:val="008C2294"/>
    <w:rsid w:val="008C2AC4"/>
    <w:rsid w:val="008C2EDE"/>
    <w:rsid w:val="008C4276"/>
    <w:rsid w:val="008C4FA0"/>
    <w:rsid w:val="008C673D"/>
    <w:rsid w:val="008D04DF"/>
    <w:rsid w:val="008D0CCE"/>
    <w:rsid w:val="008D30E1"/>
    <w:rsid w:val="008D3326"/>
    <w:rsid w:val="008D3EF7"/>
    <w:rsid w:val="008D4AAE"/>
    <w:rsid w:val="008D50FD"/>
    <w:rsid w:val="008D6DBC"/>
    <w:rsid w:val="008D78E7"/>
    <w:rsid w:val="008E0055"/>
    <w:rsid w:val="008E04E2"/>
    <w:rsid w:val="008E21EF"/>
    <w:rsid w:val="008E3ED9"/>
    <w:rsid w:val="008E489D"/>
    <w:rsid w:val="008E5416"/>
    <w:rsid w:val="008E54D1"/>
    <w:rsid w:val="008E6B12"/>
    <w:rsid w:val="008E71A6"/>
    <w:rsid w:val="008E727A"/>
    <w:rsid w:val="008E7A26"/>
    <w:rsid w:val="008F1CCA"/>
    <w:rsid w:val="008F3638"/>
    <w:rsid w:val="008F3A10"/>
    <w:rsid w:val="008F3BFA"/>
    <w:rsid w:val="008F3D14"/>
    <w:rsid w:val="008F52D6"/>
    <w:rsid w:val="008F75AF"/>
    <w:rsid w:val="008F7CDD"/>
    <w:rsid w:val="009000E8"/>
    <w:rsid w:val="00902000"/>
    <w:rsid w:val="009041FC"/>
    <w:rsid w:val="00904661"/>
    <w:rsid w:val="0090473E"/>
    <w:rsid w:val="00905A26"/>
    <w:rsid w:val="00905FC1"/>
    <w:rsid w:val="00910CD3"/>
    <w:rsid w:val="00910D2E"/>
    <w:rsid w:val="009115F3"/>
    <w:rsid w:val="009118A7"/>
    <w:rsid w:val="009120E8"/>
    <w:rsid w:val="00912367"/>
    <w:rsid w:val="00913F79"/>
    <w:rsid w:val="009140DF"/>
    <w:rsid w:val="00914FEE"/>
    <w:rsid w:val="00916025"/>
    <w:rsid w:val="009178EC"/>
    <w:rsid w:val="00920F7A"/>
    <w:rsid w:val="0092101A"/>
    <w:rsid w:val="009210E0"/>
    <w:rsid w:val="00921A57"/>
    <w:rsid w:val="009222AD"/>
    <w:rsid w:val="0092230F"/>
    <w:rsid w:val="00922B34"/>
    <w:rsid w:val="009248F9"/>
    <w:rsid w:val="00924A37"/>
    <w:rsid w:val="00924E7D"/>
    <w:rsid w:val="00925096"/>
    <w:rsid w:val="00925358"/>
    <w:rsid w:val="0092586C"/>
    <w:rsid w:val="00925E60"/>
    <w:rsid w:val="00926E71"/>
    <w:rsid w:val="009272CE"/>
    <w:rsid w:val="00927AB3"/>
    <w:rsid w:val="00930006"/>
    <w:rsid w:val="00931831"/>
    <w:rsid w:val="009331FF"/>
    <w:rsid w:val="009336DA"/>
    <w:rsid w:val="00933D79"/>
    <w:rsid w:val="00936836"/>
    <w:rsid w:val="009439F4"/>
    <w:rsid w:val="00943E76"/>
    <w:rsid w:val="00944622"/>
    <w:rsid w:val="00944C91"/>
    <w:rsid w:val="00945100"/>
    <w:rsid w:val="009469B6"/>
    <w:rsid w:val="009472DC"/>
    <w:rsid w:val="00947914"/>
    <w:rsid w:val="00950175"/>
    <w:rsid w:val="00950240"/>
    <w:rsid w:val="0095131D"/>
    <w:rsid w:val="00951E1F"/>
    <w:rsid w:val="009527BC"/>
    <w:rsid w:val="009531F8"/>
    <w:rsid w:val="009537EB"/>
    <w:rsid w:val="00953E34"/>
    <w:rsid w:val="00954245"/>
    <w:rsid w:val="00955FDF"/>
    <w:rsid w:val="009566A1"/>
    <w:rsid w:val="009566C8"/>
    <w:rsid w:val="00956797"/>
    <w:rsid w:val="00957425"/>
    <w:rsid w:val="009576C6"/>
    <w:rsid w:val="009600E3"/>
    <w:rsid w:val="0096040E"/>
    <w:rsid w:val="00960C6F"/>
    <w:rsid w:val="00961F3F"/>
    <w:rsid w:val="00963560"/>
    <w:rsid w:val="0096364F"/>
    <w:rsid w:val="00963E45"/>
    <w:rsid w:val="0096443C"/>
    <w:rsid w:val="00964DB3"/>
    <w:rsid w:val="00967F5B"/>
    <w:rsid w:val="00971362"/>
    <w:rsid w:val="00972C48"/>
    <w:rsid w:val="00972EAC"/>
    <w:rsid w:val="009745D6"/>
    <w:rsid w:val="00974698"/>
    <w:rsid w:val="009749C5"/>
    <w:rsid w:val="009757A7"/>
    <w:rsid w:val="00977866"/>
    <w:rsid w:val="00977DA3"/>
    <w:rsid w:val="00981681"/>
    <w:rsid w:val="00982041"/>
    <w:rsid w:val="00982BCB"/>
    <w:rsid w:val="00982BE1"/>
    <w:rsid w:val="00982FF9"/>
    <w:rsid w:val="0098312B"/>
    <w:rsid w:val="0098487A"/>
    <w:rsid w:val="00985587"/>
    <w:rsid w:val="00985E00"/>
    <w:rsid w:val="00986CCA"/>
    <w:rsid w:val="00986DA6"/>
    <w:rsid w:val="00986DD6"/>
    <w:rsid w:val="009912CE"/>
    <w:rsid w:val="00992233"/>
    <w:rsid w:val="00993564"/>
    <w:rsid w:val="00993FFE"/>
    <w:rsid w:val="00995338"/>
    <w:rsid w:val="009957A6"/>
    <w:rsid w:val="00995D86"/>
    <w:rsid w:val="00997102"/>
    <w:rsid w:val="009978A4"/>
    <w:rsid w:val="00997CBE"/>
    <w:rsid w:val="009A0F19"/>
    <w:rsid w:val="009A15A2"/>
    <w:rsid w:val="009A18BC"/>
    <w:rsid w:val="009A1B4B"/>
    <w:rsid w:val="009A1C4F"/>
    <w:rsid w:val="009A2750"/>
    <w:rsid w:val="009A3808"/>
    <w:rsid w:val="009A45D7"/>
    <w:rsid w:val="009A5D63"/>
    <w:rsid w:val="009A75CA"/>
    <w:rsid w:val="009B02AF"/>
    <w:rsid w:val="009B08D6"/>
    <w:rsid w:val="009B16DE"/>
    <w:rsid w:val="009B1A34"/>
    <w:rsid w:val="009B1EC0"/>
    <w:rsid w:val="009B265A"/>
    <w:rsid w:val="009B33B8"/>
    <w:rsid w:val="009B34E5"/>
    <w:rsid w:val="009B3749"/>
    <w:rsid w:val="009B4030"/>
    <w:rsid w:val="009B41BF"/>
    <w:rsid w:val="009B46BC"/>
    <w:rsid w:val="009B49B3"/>
    <w:rsid w:val="009B541E"/>
    <w:rsid w:val="009B5448"/>
    <w:rsid w:val="009B546E"/>
    <w:rsid w:val="009B63DB"/>
    <w:rsid w:val="009B7B60"/>
    <w:rsid w:val="009B7BC4"/>
    <w:rsid w:val="009C0793"/>
    <w:rsid w:val="009C0FF1"/>
    <w:rsid w:val="009C172A"/>
    <w:rsid w:val="009C1C83"/>
    <w:rsid w:val="009C1FC5"/>
    <w:rsid w:val="009C2138"/>
    <w:rsid w:val="009C35D9"/>
    <w:rsid w:val="009C3D45"/>
    <w:rsid w:val="009C4126"/>
    <w:rsid w:val="009C68FB"/>
    <w:rsid w:val="009C6DDE"/>
    <w:rsid w:val="009D0049"/>
    <w:rsid w:val="009D0B95"/>
    <w:rsid w:val="009D0ECA"/>
    <w:rsid w:val="009D196F"/>
    <w:rsid w:val="009D2B03"/>
    <w:rsid w:val="009D2C5A"/>
    <w:rsid w:val="009D3123"/>
    <w:rsid w:val="009D3568"/>
    <w:rsid w:val="009D45A1"/>
    <w:rsid w:val="009D4B92"/>
    <w:rsid w:val="009D4D32"/>
    <w:rsid w:val="009D5279"/>
    <w:rsid w:val="009D769F"/>
    <w:rsid w:val="009E0130"/>
    <w:rsid w:val="009E0789"/>
    <w:rsid w:val="009E1165"/>
    <w:rsid w:val="009E1553"/>
    <w:rsid w:val="009E1978"/>
    <w:rsid w:val="009E1AA0"/>
    <w:rsid w:val="009E281B"/>
    <w:rsid w:val="009E299C"/>
    <w:rsid w:val="009E3403"/>
    <w:rsid w:val="009E4190"/>
    <w:rsid w:val="009E4BD0"/>
    <w:rsid w:val="009E591F"/>
    <w:rsid w:val="009F0B65"/>
    <w:rsid w:val="009F1732"/>
    <w:rsid w:val="009F2246"/>
    <w:rsid w:val="009F2460"/>
    <w:rsid w:val="009F2CF0"/>
    <w:rsid w:val="009F3B9B"/>
    <w:rsid w:val="009F4DAC"/>
    <w:rsid w:val="009F6C58"/>
    <w:rsid w:val="00A00447"/>
    <w:rsid w:val="00A00762"/>
    <w:rsid w:val="00A009D2"/>
    <w:rsid w:val="00A00F7A"/>
    <w:rsid w:val="00A01519"/>
    <w:rsid w:val="00A01D3E"/>
    <w:rsid w:val="00A02604"/>
    <w:rsid w:val="00A03DB4"/>
    <w:rsid w:val="00A03F2F"/>
    <w:rsid w:val="00A043A1"/>
    <w:rsid w:val="00A047C3"/>
    <w:rsid w:val="00A04B30"/>
    <w:rsid w:val="00A0652A"/>
    <w:rsid w:val="00A1128F"/>
    <w:rsid w:val="00A11AD1"/>
    <w:rsid w:val="00A134F6"/>
    <w:rsid w:val="00A14676"/>
    <w:rsid w:val="00A14935"/>
    <w:rsid w:val="00A15F71"/>
    <w:rsid w:val="00A16CC2"/>
    <w:rsid w:val="00A20752"/>
    <w:rsid w:val="00A20875"/>
    <w:rsid w:val="00A219C8"/>
    <w:rsid w:val="00A24C43"/>
    <w:rsid w:val="00A254F0"/>
    <w:rsid w:val="00A25571"/>
    <w:rsid w:val="00A2615A"/>
    <w:rsid w:val="00A268A1"/>
    <w:rsid w:val="00A268FF"/>
    <w:rsid w:val="00A269E9"/>
    <w:rsid w:val="00A26EBA"/>
    <w:rsid w:val="00A27722"/>
    <w:rsid w:val="00A2792A"/>
    <w:rsid w:val="00A30B4A"/>
    <w:rsid w:val="00A30BDA"/>
    <w:rsid w:val="00A317BB"/>
    <w:rsid w:val="00A318F9"/>
    <w:rsid w:val="00A32D17"/>
    <w:rsid w:val="00A3312D"/>
    <w:rsid w:val="00A34D05"/>
    <w:rsid w:val="00A359F8"/>
    <w:rsid w:val="00A362CD"/>
    <w:rsid w:val="00A36ED8"/>
    <w:rsid w:val="00A377ED"/>
    <w:rsid w:val="00A406EB"/>
    <w:rsid w:val="00A40FD8"/>
    <w:rsid w:val="00A41C40"/>
    <w:rsid w:val="00A42550"/>
    <w:rsid w:val="00A42764"/>
    <w:rsid w:val="00A44066"/>
    <w:rsid w:val="00A44490"/>
    <w:rsid w:val="00A44F0D"/>
    <w:rsid w:val="00A45341"/>
    <w:rsid w:val="00A467BE"/>
    <w:rsid w:val="00A472CD"/>
    <w:rsid w:val="00A506C4"/>
    <w:rsid w:val="00A50BA8"/>
    <w:rsid w:val="00A510B1"/>
    <w:rsid w:val="00A52F19"/>
    <w:rsid w:val="00A5362F"/>
    <w:rsid w:val="00A53E0F"/>
    <w:rsid w:val="00A54A3E"/>
    <w:rsid w:val="00A551DA"/>
    <w:rsid w:val="00A55CB8"/>
    <w:rsid w:val="00A57A34"/>
    <w:rsid w:val="00A60253"/>
    <w:rsid w:val="00A60864"/>
    <w:rsid w:val="00A6091F"/>
    <w:rsid w:val="00A60E0B"/>
    <w:rsid w:val="00A61CDE"/>
    <w:rsid w:val="00A61FD5"/>
    <w:rsid w:val="00A62E61"/>
    <w:rsid w:val="00A65435"/>
    <w:rsid w:val="00A67E18"/>
    <w:rsid w:val="00A70CA1"/>
    <w:rsid w:val="00A70CC4"/>
    <w:rsid w:val="00A70E0D"/>
    <w:rsid w:val="00A713AA"/>
    <w:rsid w:val="00A719BA"/>
    <w:rsid w:val="00A71EE0"/>
    <w:rsid w:val="00A757AC"/>
    <w:rsid w:val="00A76BE3"/>
    <w:rsid w:val="00A801BB"/>
    <w:rsid w:val="00A80C56"/>
    <w:rsid w:val="00A817AE"/>
    <w:rsid w:val="00A8353F"/>
    <w:rsid w:val="00A83555"/>
    <w:rsid w:val="00A838D0"/>
    <w:rsid w:val="00A85354"/>
    <w:rsid w:val="00A8562C"/>
    <w:rsid w:val="00A859DE"/>
    <w:rsid w:val="00A85FD2"/>
    <w:rsid w:val="00A86879"/>
    <w:rsid w:val="00A87998"/>
    <w:rsid w:val="00A87F79"/>
    <w:rsid w:val="00A9049F"/>
    <w:rsid w:val="00A907E1"/>
    <w:rsid w:val="00A91744"/>
    <w:rsid w:val="00A91F77"/>
    <w:rsid w:val="00A9253A"/>
    <w:rsid w:val="00A9345B"/>
    <w:rsid w:val="00A94113"/>
    <w:rsid w:val="00A95273"/>
    <w:rsid w:val="00A95EC0"/>
    <w:rsid w:val="00A97995"/>
    <w:rsid w:val="00A97E84"/>
    <w:rsid w:val="00A97EC2"/>
    <w:rsid w:val="00AA16D4"/>
    <w:rsid w:val="00AA3642"/>
    <w:rsid w:val="00AA36EE"/>
    <w:rsid w:val="00AA3E82"/>
    <w:rsid w:val="00AA6B20"/>
    <w:rsid w:val="00AA73E0"/>
    <w:rsid w:val="00AA79B1"/>
    <w:rsid w:val="00AA7DD1"/>
    <w:rsid w:val="00AB001A"/>
    <w:rsid w:val="00AB08AF"/>
    <w:rsid w:val="00AB14E4"/>
    <w:rsid w:val="00AB17F1"/>
    <w:rsid w:val="00AB3A00"/>
    <w:rsid w:val="00AB4F7A"/>
    <w:rsid w:val="00AB5742"/>
    <w:rsid w:val="00AB5DBE"/>
    <w:rsid w:val="00AB6015"/>
    <w:rsid w:val="00AB6853"/>
    <w:rsid w:val="00AB7BCA"/>
    <w:rsid w:val="00AB7D48"/>
    <w:rsid w:val="00AC0A63"/>
    <w:rsid w:val="00AC0CC6"/>
    <w:rsid w:val="00AC3D54"/>
    <w:rsid w:val="00AC3E84"/>
    <w:rsid w:val="00AC4177"/>
    <w:rsid w:val="00AC460D"/>
    <w:rsid w:val="00AC486A"/>
    <w:rsid w:val="00AC5665"/>
    <w:rsid w:val="00AC5E44"/>
    <w:rsid w:val="00AC691E"/>
    <w:rsid w:val="00AC6E50"/>
    <w:rsid w:val="00AC7606"/>
    <w:rsid w:val="00AD0357"/>
    <w:rsid w:val="00AD0981"/>
    <w:rsid w:val="00AD1585"/>
    <w:rsid w:val="00AD2564"/>
    <w:rsid w:val="00AD2B59"/>
    <w:rsid w:val="00AD4953"/>
    <w:rsid w:val="00AD6420"/>
    <w:rsid w:val="00AE11E1"/>
    <w:rsid w:val="00AE61BD"/>
    <w:rsid w:val="00AF0283"/>
    <w:rsid w:val="00AF0707"/>
    <w:rsid w:val="00AF0A0B"/>
    <w:rsid w:val="00AF12FC"/>
    <w:rsid w:val="00AF24CA"/>
    <w:rsid w:val="00AF398D"/>
    <w:rsid w:val="00AF48BC"/>
    <w:rsid w:val="00AF52DF"/>
    <w:rsid w:val="00AF5E5D"/>
    <w:rsid w:val="00AF613D"/>
    <w:rsid w:val="00AF7E10"/>
    <w:rsid w:val="00B00276"/>
    <w:rsid w:val="00B00445"/>
    <w:rsid w:val="00B00595"/>
    <w:rsid w:val="00B015F9"/>
    <w:rsid w:val="00B01B13"/>
    <w:rsid w:val="00B02BB7"/>
    <w:rsid w:val="00B04487"/>
    <w:rsid w:val="00B0461F"/>
    <w:rsid w:val="00B067AE"/>
    <w:rsid w:val="00B079E5"/>
    <w:rsid w:val="00B07EA1"/>
    <w:rsid w:val="00B11339"/>
    <w:rsid w:val="00B1190B"/>
    <w:rsid w:val="00B11A32"/>
    <w:rsid w:val="00B12219"/>
    <w:rsid w:val="00B12ED7"/>
    <w:rsid w:val="00B1397A"/>
    <w:rsid w:val="00B139C1"/>
    <w:rsid w:val="00B1426E"/>
    <w:rsid w:val="00B14386"/>
    <w:rsid w:val="00B14663"/>
    <w:rsid w:val="00B15A39"/>
    <w:rsid w:val="00B16A60"/>
    <w:rsid w:val="00B175F0"/>
    <w:rsid w:val="00B17C2A"/>
    <w:rsid w:val="00B205CF"/>
    <w:rsid w:val="00B20650"/>
    <w:rsid w:val="00B215DF"/>
    <w:rsid w:val="00B227B5"/>
    <w:rsid w:val="00B23CA8"/>
    <w:rsid w:val="00B24140"/>
    <w:rsid w:val="00B24711"/>
    <w:rsid w:val="00B25201"/>
    <w:rsid w:val="00B256D1"/>
    <w:rsid w:val="00B265AE"/>
    <w:rsid w:val="00B30893"/>
    <w:rsid w:val="00B3191E"/>
    <w:rsid w:val="00B323DE"/>
    <w:rsid w:val="00B324F9"/>
    <w:rsid w:val="00B32C5C"/>
    <w:rsid w:val="00B34BC9"/>
    <w:rsid w:val="00B353B4"/>
    <w:rsid w:val="00B36AB3"/>
    <w:rsid w:val="00B371FF"/>
    <w:rsid w:val="00B37E62"/>
    <w:rsid w:val="00B40352"/>
    <w:rsid w:val="00B41360"/>
    <w:rsid w:val="00B4145E"/>
    <w:rsid w:val="00B42095"/>
    <w:rsid w:val="00B42B07"/>
    <w:rsid w:val="00B43377"/>
    <w:rsid w:val="00B43685"/>
    <w:rsid w:val="00B43939"/>
    <w:rsid w:val="00B446FE"/>
    <w:rsid w:val="00B46424"/>
    <w:rsid w:val="00B466CE"/>
    <w:rsid w:val="00B47266"/>
    <w:rsid w:val="00B475BF"/>
    <w:rsid w:val="00B502B9"/>
    <w:rsid w:val="00B50CE8"/>
    <w:rsid w:val="00B50F81"/>
    <w:rsid w:val="00B50F85"/>
    <w:rsid w:val="00B51042"/>
    <w:rsid w:val="00B51CA0"/>
    <w:rsid w:val="00B53180"/>
    <w:rsid w:val="00B55718"/>
    <w:rsid w:val="00B558E6"/>
    <w:rsid w:val="00B56AC5"/>
    <w:rsid w:val="00B56C2C"/>
    <w:rsid w:val="00B56CB3"/>
    <w:rsid w:val="00B6037A"/>
    <w:rsid w:val="00B60D76"/>
    <w:rsid w:val="00B618FD"/>
    <w:rsid w:val="00B629C8"/>
    <w:rsid w:val="00B62CF2"/>
    <w:rsid w:val="00B63044"/>
    <w:rsid w:val="00B663AD"/>
    <w:rsid w:val="00B66A1A"/>
    <w:rsid w:val="00B67BBA"/>
    <w:rsid w:val="00B70402"/>
    <w:rsid w:val="00B71170"/>
    <w:rsid w:val="00B712C4"/>
    <w:rsid w:val="00B7130A"/>
    <w:rsid w:val="00B73060"/>
    <w:rsid w:val="00B740AD"/>
    <w:rsid w:val="00B74362"/>
    <w:rsid w:val="00B743D8"/>
    <w:rsid w:val="00B75508"/>
    <w:rsid w:val="00B7550D"/>
    <w:rsid w:val="00B76810"/>
    <w:rsid w:val="00B775D9"/>
    <w:rsid w:val="00B81433"/>
    <w:rsid w:val="00B81BAB"/>
    <w:rsid w:val="00B82566"/>
    <w:rsid w:val="00B836C3"/>
    <w:rsid w:val="00B84DA8"/>
    <w:rsid w:val="00B869D4"/>
    <w:rsid w:val="00B86F17"/>
    <w:rsid w:val="00B8796B"/>
    <w:rsid w:val="00B92070"/>
    <w:rsid w:val="00B9280F"/>
    <w:rsid w:val="00B95996"/>
    <w:rsid w:val="00B95BEE"/>
    <w:rsid w:val="00B97B1C"/>
    <w:rsid w:val="00BA02A6"/>
    <w:rsid w:val="00BA0A55"/>
    <w:rsid w:val="00BA290B"/>
    <w:rsid w:val="00BA3129"/>
    <w:rsid w:val="00BA39D1"/>
    <w:rsid w:val="00BA4385"/>
    <w:rsid w:val="00BA4AB1"/>
    <w:rsid w:val="00BA54F0"/>
    <w:rsid w:val="00BA5797"/>
    <w:rsid w:val="00BA6A26"/>
    <w:rsid w:val="00BA6ECA"/>
    <w:rsid w:val="00BA7FFB"/>
    <w:rsid w:val="00BB121E"/>
    <w:rsid w:val="00BB1830"/>
    <w:rsid w:val="00BB1AD8"/>
    <w:rsid w:val="00BB1BCB"/>
    <w:rsid w:val="00BB1CD7"/>
    <w:rsid w:val="00BB218F"/>
    <w:rsid w:val="00BB4CDA"/>
    <w:rsid w:val="00BB5B40"/>
    <w:rsid w:val="00BB6519"/>
    <w:rsid w:val="00BB6C1F"/>
    <w:rsid w:val="00BB7C4E"/>
    <w:rsid w:val="00BC050E"/>
    <w:rsid w:val="00BC08A3"/>
    <w:rsid w:val="00BC1D9D"/>
    <w:rsid w:val="00BC23CC"/>
    <w:rsid w:val="00BC2927"/>
    <w:rsid w:val="00BC39F6"/>
    <w:rsid w:val="00BC3E99"/>
    <w:rsid w:val="00BC4D5F"/>
    <w:rsid w:val="00BC4FB4"/>
    <w:rsid w:val="00BC5352"/>
    <w:rsid w:val="00BC669F"/>
    <w:rsid w:val="00BC6D77"/>
    <w:rsid w:val="00BC6D91"/>
    <w:rsid w:val="00BC7693"/>
    <w:rsid w:val="00BD006A"/>
    <w:rsid w:val="00BD0EC6"/>
    <w:rsid w:val="00BD0FBC"/>
    <w:rsid w:val="00BD196A"/>
    <w:rsid w:val="00BD2336"/>
    <w:rsid w:val="00BD26CD"/>
    <w:rsid w:val="00BD2AB1"/>
    <w:rsid w:val="00BD3134"/>
    <w:rsid w:val="00BD36F8"/>
    <w:rsid w:val="00BD3B23"/>
    <w:rsid w:val="00BD422F"/>
    <w:rsid w:val="00BD4884"/>
    <w:rsid w:val="00BD53D3"/>
    <w:rsid w:val="00BD5A0E"/>
    <w:rsid w:val="00BD5C35"/>
    <w:rsid w:val="00BD6098"/>
    <w:rsid w:val="00BD671B"/>
    <w:rsid w:val="00BD720C"/>
    <w:rsid w:val="00BD794C"/>
    <w:rsid w:val="00BE1536"/>
    <w:rsid w:val="00BE18B8"/>
    <w:rsid w:val="00BE19F6"/>
    <w:rsid w:val="00BE25F7"/>
    <w:rsid w:val="00BE3DC9"/>
    <w:rsid w:val="00BE5CED"/>
    <w:rsid w:val="00BE5FB4"/>
    <w:rsid w:val="00BF03EF"/>
    <w:rsid w:val="00BF0F9D"/>
    <w:rsid w:val="00BF2FB0"/>
    <w:rsid w:val="00BF3FFC"/>
    <w:rsid w:val="00BF4215"/>
    <w:rsid w:val="00BF46C3"/>
    <w:rsid w:val="00BF5E1E"/>
    <w:rsid w:val="00BF5F4A"/>
    <w:rsid w:val="00BF719C"/>
    <w:rsid w:val="00BF7615"/>
    <w:rsid w:val="00C01C61"/>
    <w:rsid w:val="00C021A7"/>
    <w:rsid w:val="00C0287E"/>
    <w:rsid w:val="00C04AB2"/>
    <w:rsid w:val="00C04CF1"/>
    <w:rsid w:val="00C1001B"/>
    <w:rsid w:val="00C10DEA"/>
    <w:rsid w:val="00C1147F"/>
    <w:rsid w:val="00C11CBB"/>
    <w:rsid w:val="00C11D86"/>
    <w:rsid w:val="00C121C1"/>
    <w:rsid w:val="00C1287E"/>
    <w:rsid w:val="00C132CB"/>
    <w:rsid w:val="00C13E30"/>
    <w:rsid w:val="00C14205"/>
    <w:rsid w:val="00C17E20"/>
    <w:rsid w:val="00C2063B"/>
    <w:rsid w:val="00C20C59"/>
    <w:rsid w:val="00C215CA"/>
    <w:rsid w:val="00C21FBA"/>
    <w:rsid w:val="00C2409D"/>
    <w:rsid w:val="00C24545"/>
    <w:rsid w:val="00C2498E"/>
    <w:rsid w:val="00C258F7"/>
    <w:rsid w:val="00C25CFC"/>
    <w:rsid w:val="00C325FD"/>
    <w:rsid w:val="00C32EA3"/>
    <w:rsid w:val="00C34F33"/>
    <w:rsid w:val="00C3570A"/>
    <w:rsid w:val="00C36013"/>
    <w:rsid w:val="00C363ED"/>
    <w:rsid w:val="00C36F41"/>
    <w:rsid w:val="00C4191D"/>
    <w:rsid w:val="00C41DB2"/>
    <w:rsid w:val="00C41E3F"/>
    <w:rsid w:val="00C42378"/>
    <w:rsid w:val="00C425D2"/>
    <w:rsid w:val="00C42C96"/>
    <w:rsid w:val="00C431B1"/>
    <w:rsid w:val="00C44361"/>
    <w:rsid w:val="00C44A80"/>
    <w:rsid w:val="00C45287"/>
    <w:rsid w:val="00C47798"/>
    <w:rsid w:val="00C50BFD"/>
    <w:rsid w:val="00C51F04"/>
    <w:rsid w:val="00C529EA"/>
    <w:rsid w:val="00C534D5"/>
    <w:rsid w:val="00C53F1B"/>
    <w:rsid w:val="00C53F6D"/>
    <w:rsid w:val="00C5432F"/>
    <w:rsid w:val="00C5448A"/>
    <w:rsid w:val="00C546A1"/>
    <w:rsid w:val="00C54A80"/>
    <w:rsid w:val="00C54C60"/>
    <w:rsid w:val="00C55716"/>
    <w:rsid w:val="00C557EA"/>
    <w:rsid w:val="00C55805"/>
    <w:rsid w:val="00C55C23"/>
    <w:rsid w:val="00C56072"/>
    <w:rsid w:val="00C561E0"/>
    <w:rsid w:val="00C56A01"/>
    <w:rsid w:val="00C56AA3"/>
    <w:rsid w:val="00C56F1A"/>
    <w:rsid w:val="00C61919"/>
    <w:rsid w:val="00C628BA"/>
    <w:rsid w:val="00C63F2E"/>
    <w:rsid w:val="00C6547B"/>
    <w:rsid w:val="00C65B88"/>
    <w:rsid w:val="00C67015"/>
    <w:rsid w:val="00C67D8E"/>
    <w:rsid w:val="00C67F3C"/>
    <w:rsid w:val="00C7096A"/>
    <w:rsid w:val="00C71854"/>
    <w:rsid w:val="00C720BA"/>
    <w:rsid w:val="00C7297C"/>
    <w:rsid w:val="00C72EAD"/>
    <w:rsid w:val="00C730C3"/>
    <w:rsid w:val="00C73279"/>
    <w:rsid w:val="00C73E57"/>
    <w:rsid w:val="00C73EDE"/>
    <w:rsid w:val="00C7546F"/>
    <w:rsid w:val="00C75875"/>
    <w:rsid w:val="00C76854"/>
    <w:rsid w:val="00C773F6"/>
    <w:rsid w:val="00C7773E"/>
    <w:rsid w:val="00C81318"/>
    <w:rsid w:val="00C813E5"/>
    <w:rsid w:val="00C82D84"/>
    <w:rsid w:val="00C83D2F"/>
    <w:rsid w:val="00C83D68"/>
    <w:rsid w:val="00C85EB4"/>
    <w:rsid w:val="00C87207"/>
    <w:rsid w:val="00C8771B"/>
    <w:rsid w:val="00C87F93"/>
    <w:rsid w:val="00C90B15"/>
    <w:rsid w:val="00C91660"/>
    <w:rsid w:val="00C92CBE"/>
    <w:rsid w:val="00C93749"/>
    <w:rsid w:val="00C94902"/>
    <w:rsid w:val="00C95A9A"/>
    <w:rsid w:val="00C96619"/>
    <w:rsid w:val="00C96E9A"/>
    <w:rsid w:val="00C97320"/>
    <w:rsid w:val="00C9748F"/>
    <w:rsid w:val="00CA24BE"/>
    <w:rsid w:val="00CA2F10"/>
    <w:rsid w:val="00CA4E98"/>
    <w:rsid w:val="00CA5987"/>
    <w:rsid w:val="00CA622D"/>
    <w:rsid w:val="00CA6366"/>
    <w:rsid w:val="00CA64C8"/>
    <w:rsid w:val="00CA7120"/>
    <w:rsid w:val="00CA7D9A"/>
    <w:rsid w:val="00CA7FAC"/>
    <w:rsid w:val="00CB051B"/>
    <w:rsid w:val="00CB0E9B"/>
    <w:rsid w:val="00CB1274"/>
    <w:rsid w:val="00CB14C0"/>
    <w:rsid w:val="00CB2895"/>
    <w:rsid w:val="00CB32F2"/>
    <w:rsid w:val="00CB3758"/>
    <w:rsid w:val="00CB3BB2"/>
    <w:rsid w:val="00CB3F92"/>
    <w:rsid w:val="00CB580C"/>
    <w:rsid w:val="00CB5F84"/>
    <w:rsid w:val="00CB6157"/>
    <w:rsid w:val="00CB618A"/>
    <w:rsid w:val="00CB618D"/>
    <w:rsid w:val="00CB69BC"/>
    <w:rsid w:val="00CB69D0"/>
    <w:rsid w:val="00CB7408"/>
    <w:rsid w:val="00CB7B82"/>
    <w:rsid w:val="00CB7EA6"/>
    <w:rsid w:val="00CC1344"/>
    <w:rsid w:val="00CC236F"/>
    <w:rsid w:val="00CC2878"/>
    <w:rsid w:val="00CC37FC"/>
    <w:rsid w:val="00CC3C1A"/>
    <w:rsid w:val="00CC3DEA"/>
    <w:rsid w:val="00CC466C"/>
    <w:rsid w:val="00CC4C5A"/>
    <w:rsid w:val="00CC4D1C"/>
    <w:rsid w:val="00CC4F28"/>
    <w:rsid w:val="00CC5F15"/>
    <w:rsid w:val="00CC67AD"/>
    <w:rsid w:val="00CC6BBE"/>
    <w:rsid w:val="00CC78F5"/>
    <w:rsid w:val="00CD0365"/>
    <w:rsid w:val="00CD1382"/>
    <w:rsid w:val="00CD365A"/>
    <w:rsid w:val="00CD39EF"/>
    <w:rsid w:val="00CD3A77"/>
    <w:rsid w:val="00CD505A"/>
    <w:rsid w:val="00CD51D2"/>
    <w:rsid w:val="00CD5522"/>
    <w:rsid w:val="00CD5DB8"/>
    <w:rsid w:val="00CD6F2F"/>
    <w:rsid w:val="00CD7A7B"/>
    <w:rsid w:val="00CE0F37"/>
    <w:rsid w:val="00CE12DA"/>
    <w:rsid w:val="00CE1975"/>
    <w:rsid w:val="00CE293E"/>
    <w:rsid w:val="00CE3290"/>
    <w:rsid w:val="00CE3B02"/>
    <w:rsid w:val="00CE3FE1"/>
    <w:rsid w:val="00CE410F"/>
    <w:rsid w:val="00CE4315"/>
    <w:rsid w:val="00CE4435"/>
    <w:rsid w:val="00CE5B85"/>
    <w:rsid w:val="00CE7466"/>
    <w:rsid w:val="00CE7491"/>
    <w:rsid w:val="00CE761B"/>
    <w:rsid w:val="00CE7CF7"/>
    <w:rsid w:val="00CF04CB"/>
    <w:rsid w:val="00CF06C4"/>
    <w:rsid w:val="00CF0DAF"/>
    <w:rsid w:val="00CF125F"/>
    <w:rsid w:val="00CF16D8"/>
    <w:rsid w:val="00CF3221"/>
    <w:rsid w:val="00CF334A"/>
    <w:rsid w:val="00CF361C"/>
    <w:rsid w:val="00CF3748"/>
    <w:rsid w:val="00CF5DB3"/>
    <w:rsid w:val="00CF6C0A"/>
    <w:rsid w:val="00CF6C29"/>
    <w:rsid w:val="00CF6D68"/>
    <w:rsid w:val="00CF7172"/>
    <w:rsid w:val="00CF7B61"/>
    <w:rsid w:val="00D00623"/>
    <w:rsid w:val="00D015D1"/>
    <w:rsid w:val="00D037EB"/>
    <w:rsid w:val="00D05195"/>
    <w:rsid w:val="00D059DD"/>
    <w:rsid w:val="00D0659D"/>
    <w:rsid w:val="00D06AC0"/>
    <w:rsid w:val="00D070F3"/>
    <w:rsid w:val="00D105E1"/>
    <w:rsid w:val="00D11033"/>
    <w:rsid w:val="00D11AC3"/>
    <w:rsid w:val="00D12000"/>
    <w:rsid w:val="00D120E5"/>
    <w:rsid w:val="00D137CE"/>
    <w:rsid w:val="00D13D67"/>
    <w:rsid w:val="00D1428C"/>
    <w:rsid w:val="00D14960"/>
    <w:rsid w:val="00D14E57"/>
    <w:rsid w:val="00D15D05"/>
    <w:rsid w:val="00D16586"/>
    <w:rsid w:val="00D172B1"/>
    <w:rsid w:val="00D17672"/>
    <w:rsid w:val="00D17934"/>
    <w:rsid w:val="00D2002F"/>
    <w:rsid w:val="00D21346"/>
    <w:rsid w:val="00D21558"/>
    <w:rsid w:val="00D234C6"/>
    <w:rsid w:val="00D239B9"/>
    <w:rsid w:val="00D23B08"/>
    <w:rsid w:val="00D24D44"/>
    <w:rsid w:val="00D26479"/>
    <w:rsid w:val="00D2651A"/>
    <w:rsid w:val="00D26DF6"/>
    <w:rsid w:val="00D27B26"/>
    <w:rsid w:val="00D27F2C"/>
    <w:rsid w:val="00D30BB8"/>
    <w:rsid w:val="00D31724"/>
    <w:rsid w:val="00D31E6A"/>
    <w:rsid w:val="00D3238F"/>
    <w:rsid w:val="00D32B5C"/>
    <w:rsid w:val="00D32F73"/>
    <w:rsid w:val="00D34618"/>
    <w:rsid w:val="00D346C5"/>
    <w:rsid w:val="00D36458"/>
    <w:rsid w:val="00D368BD"/>
    <w:rsid w:val="00D36BF9"/>
    <w:rsid w:val="00D36C06"/>
    <w:rsid w:val="00D37F1E"/>
    <w:rsid w:val="00D41F27"/>
    <w:rsid w:val="00D423A7"/>
    <w:rsid w:val="00D42F84"/>
    <w:rsid w:val="00D43116"/>
    <w:rsid w:val="00D43AD9"/>
    <w:rsid w:val="00D44274"/>
    <w:rsid w:val="00D4546A"/>
    <w:rsid w:val="00D45BEA"/>
    <w:rsid w:val="00D45F7A"/>
    <w:rsid w:val="00D46653"/>
    <w:rsid w:val="00D46CB8"/>
    <w:rsid w:val="00D47A83"/>
    <w:rsid w:val="00D50BB5"/>
    <w:rsid w:val="00D50BD2"/>
    <w:rsid w:val="00D50D3E"/>
    <w:rsid w:val="00D51572"/>
    <w:rsid w:val="00D517B3"/>
    <w:rsid w:val="00D53939"/>
    <w:rsid w:val="00D55412"/>
    <w:rsid w:val="00D557E7"/>
    <w:rsid w:val="00D55C3A"/>
    <w:rsid w:val="00D56FA8"/>
    <w:rsid w:val="00D5712C"/>
    <w:rsid w:val="00D60E27"/>
    <w:rsid w:val="00D60EA2"/>
    <w:rsid w:val="00D60F8A"/>
    <w:rsid w:val="00D62107"/>
    <w:rsid w:val="00D62F50"/>
    <w:rsid w:val="00D63097"/>
    <w:rsid w:val="00D6486A"/>
    <w:rsid w:val="00D64F9D"/>
    <w:rsid w:val="00D65155"/>
    <w:rsid w:val="00D659E4"/>
    <w:rsid w:val="00D67807"/>
    <w:rsid w:val="00D71426"/>
    <w:rsid w:val="00D72B5C"/>
    <w:rsid w:val="00D748E2"/>
    <w:rsid w:val="00D749B0"/>
    <w:rsid w:val="00D75BE9"/>
    <w:rsid w:val="00D80158"/>
    <w:rsid w:val="00D832FA"/>
    <w:rsid w:val="00D841C2"/>
    <w:rsid w:val="00D85943"/>
    <w:rsid w:val="00D85DF0"/>
    <w:rsid w:val="00D8600A"/>
    <w:rsid w:val="00D8613C"/>
    <w:rsid w:val="00D8626F"/>
    <w:rsid w:val="00D871CF"/>
    <w:rsid w:val="00D87EE6"/>
    <w:rsid w:val="00D90161"/>
    <w:rsid w:val="00D901CD"/>
    <w:rsid w:val="00D90AD0"/>
    <w:rsid w:val="00D90EED"/>
    <w:rsid w:val="00D910AF"/>
    <w:rsid w:val="00D91695"/>
    <w:rsid w:val="00D91CFB"/>
    <w:rsid w:val="00D92296"/>
    <w:rsid w:val="00D9469A"/>
    <w:rsid w:val="00D964D3"/>
    <w:rsid w:val="00D96B9E"/>
    <w:rsid w:val="00D97159"/>
    <w:rsid w:val="00DA0469"/>
    <w:rsid w:val="00DA0606"/>
    <w:rsid w:val="00DA08A5"/>
    <w:rsid w:val="00DA0C6C"/>
    <w:rsid w:val="00DA1654"/>
    <w:rsid w:val="00DA379D"/>
    <w:rsid w:val="00DA3CC5"/>
    <w:rsid w:val="00DA52EC"/>
    <w:rsid w:val="00DA5861"/>
    <w:rsid w:val="00DA79B3"/>
    <w:rsid w:val="00DB0C66"/>
    <w:rsid w:val="00DB1A6E"/>
    <w:rsid w:val="00DB2C82"/>
    <w:rsid w:val="00DB335A"/>
    <w:rsid w:val="00DB450A"/>
    <w:rsid w:val="00DB5751"/>
    <w:rsid w:val="00DB68C3"/>
    <w:rsid w:val="00DB6BE9"/>
    <w:rsid w:val="00DB729B"/>
    <w:rsid w:val="00DC000E"/>
    <w:rsid w:val="00DC04D8"/>
    <w:rsid w:val="00DC107F"/>
    <w:rsid w:val="00DC1440"/>
    <w:rsid w:val="00DC22CA"/>
    <w:rsid w:val="00DC2E2A"/>
    <w:rsid w:val="00DC31BE"/>
    <w:rsid w:val="00DC38ED"/>
    <w:rsid w:val="00DC3F16"/>
    <w:rsid w:val="00DC53B0"/>
    <w:rsid w:val="00DC5F76"/>
    <w:rsid w:val="00DC70A4"/>
    <w:rsid w:val="00DC763D"/>
    <w:rsid w:val="00DC7A8E"/>
    <w:rsid w:val="00DD019F"/>
    <w:rsid w:val="00DD0AAD"/>
    <w:rsid w:val="00DD1422"/>
    <w:rsid w:val="00DD190A"/>
    <w:rsid w:val="00DD2089"/>
    <w:rsid w:val="00DD219C"/>
    <w:rsid w:val="00DD2F08"/>
    <w:rsid w:val="00DD3618"/>
    <w:rsid w:val="00DD3AC0"/>
    <w:rsid w:val="00DD3B14"/>
    <w:rsid w:val="00DD43B6"/>
    <w:rsid w:val="00DD4FB4"/>
    <w:rsid w:val="00DD65B6"/>
    <w:rsid w:val="00DD6CC2"/>
    <w:rsid w:val="00DE027A"/>
    <w:rsid w:val="00DE18DD"/>
    <w:rsid w:val="00DE1F7D"/>
    <w:rsid w:val="00DE2012"/>
    <w:rsid w:val="00DE208F"/>
    <w:rsid w:val="00DE36BE"/>
    <w:rsid w:val="00DE4410"/>
    <w:rsid w:val="00DE4638"/>
    <w:rsid w:val="00DE4701"/>
    <w:rsid w:val="00DE486F"/>
    <w:rsid w:val="00DE4A5D"/>
    <w:rsid w:val="00DE5AEA"/>
    <w:rsid w:val="00DE60E3"/>
    <w:rsid w:val="00DF11BD"/>
    <w:rsid w:val="00DF24F6"/>
    <w:rsid w:val="00DF36C2"/>
    <w:rsid w:val="00DF3BAC"/>
    <w:rsid w:val="00DF4224"/>
    <w:rsid w:val="00DF4B9A"/>
    <w:rsid w:val="00DF6419"/>
    <w:rsid w:val="00DF677B"/>
    <w:rsid w:val="00DF67B8"/>
    <w:rsid w:val="00DF67E2"/>
    <w:rsid w:val="00DF6976"/>
    <w:rsid w:val="00DF6C79"/>
    <w:rsid w:val="00DF714E"/>
    <w:rsid w:val="00DF71B7"/>
    <w:rsid w:val="00E00927"/>
    <w:rsid w:val="00E01761"/>
    <w:rsid w:val="00E025D6"/>
    <w:rsid w:val="00E026D2"/>
    <w:rsid w:val="00E030D4"/>
    <w:rsid w:val="00E05F6D"/>
    <w:rsid w:val="00E06DA1"/>
    <w:rsid w:val="00E07357"/>
    <w:rsid w:val="00E11332"/>
    <w:rsid w:val="00E1218E"/>
    <w:rsid w:val="00E124ED"/>
    <w:rsid w:val="00E12649"/>
    <w:rsid w:val="00E12F6C"/>
    <w:rsid w:val="00E14729"/>
    <w:rsid w:val="00E14B86"/>
    <w:rsid w:val="00E14ED4"/>
    <w:rsid w:val="00E154CF"/>
    <w:rsid w:val="00E157CD"/>
    <w:rsid w:val="00E159E4"/>
    <w:rsid w:val="00E15B78"/>
    <w:rsid w:val="00E15BC4"/>
    <w:rsid w:val="00E16D16"/>
    <w:rsid w:val="00E17AB7"/>
    <w:rsid w:val="00E20807"/>
    <w:rsid w:val="00E21823"/>
    <w:rsid w:val="00E22553"/>
    <w:rsid w:val="00E234FA"/>
    <w:rsid w:val="00E24F5C"/>
    <w:rsid w:val="00E25DC5"/>
    <w:rsid w:val="00E2740A"/>
    <w:rsid w:val="00E30DF8"/>
    <w:rsid w:val="00E3152D"/>
    <w:rsid w:val="00E31AF3"/>
    <w:rsid w:val="00E33694"/>
    <w:rsid w:val="00E336EE"/>
    <w:rsid w:val="00E340D4"/>
    <w:rsid w:val="00E35695"/>
    <w:rsid w:val="00E36AE7"/>
    <w:rsid w:val="00E3783D"/>
    <w:rsid w:val="00E37CEA"/>
    <w:rsid w:val="00E37D15"/>
    <w:rsid w:val="00E404FA"/>
    <w:rsid w:val="00E40946"/>
    <w:rsid w:val="00E40C93"/>
    <w:rsid w:val="00E42F1D"/>
    <w:rsid w:val="00E4372E"/>
    <w:rsid w:val="00E43751"/>
    <w:rsid w:val="00E43D00"/>
    <w:rsid w:val="00E447E5"/>
    <w:rsid w:val="00E450D9"/>
    <w:rsid w:val="00E45C7E"/>
    <w:rsid w:val="00E46393"/>
    <w:rsid w:val="00E4760B"/>
    <w:rsid w:val="00E506BE"/>
    <w:rsid w:val="00E511C3"/>
    <w:rsid w:val="00E51DDB"/>
    <w:rsid w:val="00E52CE3"/>
    <w:rsid w:val="00E53ABA"/>
    <w:rsid w:val="00E54249"/>
    <w:rsid w:val="00E55AF9"/>
    <w:rsid w:val="00E56DC7"/>
    <w:rsid w:val="00E56EAA"/>
    <w:rsid w:val="00E574D1"/>
    <w:rsid w:val="00E57688"/>
    <w:rsid w:val="00E57B5F"/>
    <w:rsid w:val="00E6027A"/>
    <w:rsid w:val="00E607E3"/>
    <w:rsid w:val="00E60EC1"/>
    <w:rsid w:val="00E62297"/>
    <w:rsid w:val="00E646AC"/>
    <w:rsid w:val="00E64914"/>
    <w:rsid w:val="00E652C4"/>
    <w:rsid w:val="00E656AB"/>
    <w:rsid w:val="00E65874"/>
    <w:rsid w:val="00E66B46"/>
    <w:rsid w:val="00E67263"/>
    <w:rsid w:val="00E67DAE"/>
    <w:rsid w:val="00E67F2D"/>
    <w:rsid w:val="00E72555"/>
    <w:rsid w:val="00E7273F"/>
    <w:rsid w:val="00E740AC"/>
    <w:rsid w:val="00E740B9"/>
    <w:rsid w:val="00E767E8"/>
    <w:rsid w:val="00E77FCF"/>
    <w:rsid w:val="00E80C66"/>
    <w:rsid w:val="00E80F82"/>
    <w:rsid w:val="00E86469"/>
    <w:rsid w:val="00E87198"/>
    <w:rsid w:val="00E87206"/>
    <w:rsid w:val="00E91539"/>
    <w:rsid w:val="00E91FF4"/>
    <w:rsid w:val="00E922CB"/>
    <w:rsid w:val="00E94838"/>
    <w:rsid w:val="00E9485A"/>
    <w:rsid w:val="00E96470"/>
    <w:rsid w:val="00E964BB"/>
    <w:rsid w:val="00E96F91"/>
    <w:rsid w:val="00E97B5C"/>
    <w:rsid w:val="00EA0815"/>
    <w:rsid w:val="00EA17CF"/>
    <w:rsid w:val="00EA2317"/>
    <w:rsid w:val="00EA27AD"/>
    <w:rsid w:val="00EA439F"/>
    <w:rsid w:val="00EA43F7"/>
    <w:rsid w:val="00EA5B2B"/>
    <w:rsid w:val="00EA5BD0"/>
    <w:rsid w:val="00EA61A4"/>
    <w:rsid w:val="00EA6DAE"/>
    <w:rsid w:val="00EA72A7"/>
    <w:rsid w:val="00EA7AF8"/>
    <w:rsid w:val="00EA7F8D"/>
    <w:rsid w:val="00EB237D"/>
    <w:rsid w:val="00EB2B87"/>
    <w:rsid w:val="00EB3342"/>
    <w:rsid w:val="00EB483C"/>
    <w:rsid w:val="00EB5CC8"/>
    <w:rsid w:val="00EB759A"/>
    <w:rsid w:val="00EB75DA"/>
    <w:rsid w:val="00EC07BF"/>
    <w:rsid w:val="00EC0CBF"/>
    <w:rsid w:val="00EC1349"/>
    <w:rsid w:val="00EC1EB7"/>
    <w:rsid w:val="00EC21E9"/>
    <w:rsid w:val="00EC2204"/>
    <w:rsid w:val="00EC31DB"/>
    <w:rsid w:val="00EC3E4D"/>
    <w:rsid w:val="00EC4134"/>
    <w:rsid w:val="00EC52F7"/>
    <w:rsid w:val="00EC67B3"/>
    <w:rsid w:val="00EC6F48"/>
    <w:rsid w:val="00ED1486"/>
    <w:rsid w:val="00ED15AE"/>
    <w:rsid w:val="00ED1FB2"/>
    <w:rsid w:val="00ED23BA"/>
    <w:rsid w:val="00ED4877"/>
    <w:rsid w:val="00ED4951"/>
    <w:rsid w:val="00ED543D"/>
    <w:rsid w:val="00ED5924"/>
    <w:rsid w:val="00ED597E"/>
    <w:rsid w:val="00ED5AF3"/>
    <w:rsid w:val="00ED6201"/>
    <w:rsid w:val="00ED76BA"/>
    <w:rsid w:val="00ED7B3B"/>
    <w:rsid w:val="00EE0494"/>
    <w:rsid w:val="00EE092C"/>
    <w:rsid w:val="00EE0A85"/>
    <w:rsid w:val="00EE0E6C"/>
    <w:rsid w:val="00EE1C64"/>
    <w:rsid w:val="00EE2CC1"/>
    <w:rsid w:val="00EE49F8"/>
    <w:rsid w:val="00EE548E"/>
    <w:rsid w:val="00EE5D56"/>
    <w:rsid w:val="00EE7199"/>
    <w:rsid w:val="00EF1ADD"/>
    <w:rsid w:val="00EF1BF0"/>
    <w:rsid w:val="00EF2289"/>
    <w:rsid w:val="00EF24EB"/>
    <w:rsid w:val="00EF2A76"/>
    <w:rsid w:val="00EF2B7E"/>
    <w:rsid w:val="00EF30A8"/>
    <w:rsid w:val="00EF437A"/>
    <w:rsid w:val="00EF5124"/>
    <w:rsid w:val="00EF6951"/>
    <w:rsid w:val="00EF7A2F"/>
    <w:rsid w:val="00EF7D16"/>
    <w:rsid w:val="00F00153"/>
    <w:rsid w:val="00F00A22"/>
    <w:rsid w:val="00F01219"/>
    <w:rsid w:val="00F0370E"/>
    <w:rsid w:val="00F042BB"/>
    <w:rsid w:val="00F053AB"/>
    <w:rsid w:val="00F05A8E"/>
    <w:rsid w:val="00F05E31"/>
    <w:rsid w:val="00F0683A"/>
    <w:rsid w:val="00F06986"/>
    <w:rsid w:val="00F06C72"/>
    <w:rsid w:val="00F075F0"/>
    <w:rsid w:val="00F07828"/>
    <w:rsid w:val="00F07D9D"/>
    <w:rsid w:val="00F07F47"/>
    <w:rsid w:val="00F11DDF"/>
    <w:rsid w:val="00F1255D"/>
    <w:rsid w:val="00F131C9"/>
    <w:rsid w:val="00F13ECB"/>
    <w:rsid w:val="00F152E3"/>
    <w:rsid w:val="00F15531"/>
    <w:rsid w:val="00F1618B"/>
    <w:rsid w:val="00F1646B"/>
    <w:rsid w:val="00F16506"/>
    <w:rsid w:val="00F16D06"/>
    <w:rsid w:val="00F17D76"/>
    <w:rsid w:val="00F208C4"/>
    <w:rsid w:val="00F21107"/>
    <w:rsid w:val="00F236D1"/>
    <w:rsid w:val="00F24200"/>
    <w:rsid w:val="00F2437C"/>
    <w:rsid w:val="00F25077"/>
    <w:rsid w:val="00F25BEB"/>
    <w:rsid w:val="00F25FF9"/>
    <w:rsid w:val="00F2603E"/>
    <w:rsid w:val="00F26803"/>
    <w:rsid w:val="00F27C46"/>
    <w:rsid w:val="00F3018E"/>
    <w:rsid w:val="00F31E80"/>
    <w:rsid w:val="00F33239"/>
    <w:rsid w:val="00F33A81"/>
    <w:rsid w:val="00F34476"/>
    <w:rsid w:val="00F34842"/>
    <w:rsid w:val="00F35720"/>
    <w:rsid w:val="00F359D0"/>
    <w:rsid w:val="00F373B3"/>
    <w:rsid w:val="00F4037F"/>
    <w:rsid w:val="00F406F5"/>
    <w:rsid w:val="00F41072"/>
    <w:rsid w:val="00F4256E"/>
    <w:rsid w:val="00F42659"/>
    <w:rsid w:val="00F431F1"/>
    <w:rsid w:val="00F4340C"/>
    <w:rsid w:val="00F43E6F"/>
    <w:rsid w:val="00F455C7"/>
    <w:rsid w:val="00F503C4"/>
    <w:rsid w:val="00F50D75"/>
    <w:rsid w:val="00F511F4"/>
    <w:rsid w:val="00F51A76"/>
    <w:rsid w:val="00F52300"/>
    <w:rsid w:val="00F528CA"/>
    <w:rsid w:val="00F53A83"/>
    <w:rsid w:val="00F54BC5"/>
    <w:rsid w:val="00F551E6"/>
    <w:rsid w:val="00F554BE"/>
    <w:rsid w:val="00F55F6C"/>
    <w:rsid w:val="00F57AC6"/>
    <w:rsid w:val="00F605A6"/>
    <w:rsid w:val="00F60C18"/>
    <w:rsid w:val="00F6124D"/>
    <w:rsid w:val="00F61563"/>
    <w:rsid w:val="00F61673"/>
    <w:rsid w:val="00F61813"/>
    <w:rsid w:val="00F62564"/>
    <w:rsid w:val="00F6543A"/>
    <w:rsid w:val="00F65BB9"/>
    <w:rsid w:val="00F70B53"/>
    <w:rsid w:val="00F71A73"/>
    <w:rsid w:val="00F72517"/>
    <w:rsid w:val="00F757D5"/>
    <w:rsid w:val="00F75B70"/>
    <w:rsid w:val="00F76409"/>
    <w:rsid w:val="00F7753F"/>
    <w:rsid w:val="00F7776D"/>
    <w:rsid w:val="00F812A1"/>
    <w:rsid w:val="00F81765"/>
    <w:rsid w:val="00F81960"/>
    <w:rsid w:val="00F819AB"/>
    <w:rsid w:val="00F828B1"/>
    <w:rsid w:val="00F836CF"/>
    <w:rsid w:val="00F85792"/>
    <w:rsid w:val="00F86AA4"/>
    <w:rsid w:val="00F902D7"/>
    <w:rsid w:val="00F9032C"/>
    <w:rsid w:val="00F91B36"/>
    <w:rsid w:val="00F92AFB"/>
    <w:rsid w:val="00F92EB3"/>
    <w:rsid w:val="00F93610"/>
    <w:rsid w:val="00F94546"/>
    <w:rsid w:val="00F9510F"/>
    <w:rsid w:val="00F95230"/>
    <w:rsid w:val="00F962C5"/>
    <w:rsid w:val="00F97E01"/>
    <w:rsid w:val="00FA0B2A"/>
    <w:rsid w:val="00FA18BE"/>
    <w:rsid w:val="00FA1979"/>
    <w:rsid w:val="00FA3681"/>
    <w:rsid w:val="00FA38D9"/>
    <w:rsid w:val="00FA3D7B"/>
    <w:rsid w:val="00FA527A"/>
    <w:rsid w:val="00FA5716"/>
    <w:rsid w:val="00FA6AE1"/>
    <w:rsid w:val="00FA6E2A"/>
    <w:rsid w:val="00FB13C3"/>
    <w:rsid w:val="00FB18DE"/>
    <w:rsid w:val="00FB217A"/>
    <w:rsid w:val="00FB2A76"/>
    <w:rsid w:val="00FB3588"/>
    <w:rsid w:val="00FB5E80"/>
    <w:rsid w:val="00FB65C5"/>
    <w:rsid w:val="00FB67F9"/>
    <w:rsid w:val="00FB6C3A"/>
    <w:rsid w:val="00FB707A"/>
    <w:rsid w:val="00FB77F3"/>
    <w:rsid w:val="00FC1AEA"/>
    <w:rsid w:val="00FC1E7D"/>
    <w:rsid w:val="00FC293F"/>
    <w:rsid w:val="00FC339E"/>
    <w:rsid w:val="00FC5EA1"/>
    <w:rsid w:val="00FC646D"/>
    <w:rsid w:val="00FC7487"/>
    <w:rsid w:val="00FC79EC"/>
    <w:rsid w:val="00FD0D22"/>
    <w:rsid w:val="00FD0EE0"/>
    <w:rsid w:val="00FD1D41"/>
    <w:rsid w:val="00FD21C3"/>
    <w:rsid w:val="00FD2672"/>
    <w:rsid w:val="00FD2EB1"/>
    <w:rsid w:val="00FD4487"/>
    <w:rsid w:val="00FD6C5D"/>
    <w:rsid w:val="00FD7113"/>
    <w:rsid w:val="00FD7AF1"/>
    <w:rsid w:val="00FD7DA7"/>
    <w:rsid w:val="00FD7EA5"/>
    <w:rsid w:val="00FE02F4"/>
    <w:rsid w:val="00FE0F84"/>
    <w:rsid w:val="00FE11A3"/>
    <w:rsid w:val="00FE2784"/>
    <w:rsid w:val="00FE3777"/>
    <w:rsid w:val="00FE38B7"/>
    <w:rsid w:val="00FE41B5"/>
    <w:rsid w:val="00FE4E53"/>
    <w:rsid w:val="00FE597B"/>
    <w:rsid w:val="00FE68D1"/>
    <w:rsid w:val="00FE7E0F"/>
    <w:rsid w:val="00FF186E"/>
    <w:rsid w:val="00FF18EA"/>
    <w:rsid w:val="00FF1CFE"/>
    <w:rsid w:val="00FF1DBB"/>
    <w:rsid w:val="00FF2AAA"/>
    <w:rsid w:val="00FF3734"/>
    <w:rsid w:val="00FF4396"/>
    <w:rsid w:val="00FF5507"/>
    <w:rsid w:val="00FF5858"/>
    <w:rsid w:val="00FF5CC4"/>
    <w:rsid w:val="00FF67B4"/>
    <w:rsid w:val="00FF78D4"/>
    <w:rsid w:val="02FE430A"/>
    <w:rsid w:val="031BAA32"/>
    <w:rsid w:val="0EE35702"/>
    <w:rsid w:val="42F88870"/>
    <w:rsid w:val="55004B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colormru v:ext="edit" colors="#fd000d,#1e1284,#324099,#2a289d"/>
    </o:shapedefaults>
    <o:shapelayout v:ext="edit">
      <o:idmap v:ext="edit" data="1"/>
    </o:shapelayout>
  </w:shapeDefaults>
  <w:doNotEmbedSmartTags/>
  <w:decimalSymbol w:val="."/>
  <w:listSeparator w:val=","/>
  <w14:docId w14:val="1626DD9E"/>
  <w15:docId w15:val="{3434145A-F1C6-4526-88B4-0CF6806D9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71F0"/>
    <w:pPr>
      <w:widowControl w:val="0"/>
      <w:overflowPunct w:val="0"/>
      <w:autoSpaceDE w:val="0"/>
      <w:autoSpaceDN w:val="0"/>
      <w:adjustRightInd w:val="0"/>
      <w:spacing w:line="320" w:lineRule="exact"/>
      <w:textAlignment w:val="baseline"/>
    </w:pPr>
    <w:rPr>
      <w:rFonts w:ascii="Times New Roman" w:hAnsi="Times New Roman"/>
    </w:rPr>
  </w:style>
  <w:style w:type="paragraph" w:styleId="Heading1">
    <w:name w:val="heading 1"/>
    <w:basedOn w:val="Normal"/>
    <w:next w:val="BodyText"/>
    <w:link w:val="Heading1Char"/>
    <w:uiPriority w:val="9"/>
    <w:qFormat/>
    <w:rsid w:val="00722CE8"/>
    <w:pPr>
      <w:keepNext/>
      <w:pageBreakBefore/>
      <w:widowControl/>
      <w:numPr>
        <w:numId w:val="3"/>
      </w:numPr>
      <w:wordWrap w:val="0"/>
      <w:overflowPunct/>
      <w:autoSpaceDE/>
      <w:autoSpaceDN/>
      <w:spacing w:before="240" w:after="60" w:line="300" w:lineRule="exact"/>
      <w:ind w:left="0" w:firstLine="0"/>
      <w:jc w:val="both"/>
      <w:textAlignment w:val="center"/>
      <w:outlineLvl w:val="0"/>
    </w:pPr>
    <w:rPr>
      <w:rFonts w:eastAsia="MS Gothic"/>
      <w:sz w:val="28"/>
    </w:rPr>
  </w:style>
  <w:style w:type="paragraph" w:styleId="Heading2">
    <w:name w:val="heading 2"/>
    <w:basedOn w:val="Normal"/>
    <w:next w:val="BodyText"/>
    <w:link w:val="Heading2Char"/>
    <w:uiPriority w:val="9"/>
    <w:qFormat/>
    <w:rsid w:val="00D90EED"/>
    <w:pPr>
      <w:keepNext/>
      <w:widowControl/>
      <w:numPr>
        <w:ilvl w:val="1"/>
        <w:numId w:val="3"/>
      </w:numPr>
      <w:overflowPunct/>
      <w:autoSpaceDE/>
      <w:autoSpaceDN/>
      <w:spacing w:before="200" w:after="100" w:line="300" w:lineRule="exact"/>
      <w:outlineLvl w:val="1"/>
    </w:pPr>
    <w:rPr>
      <w:rFonts w:eastAsia="MS Gothic"/>
      <w:sz w:val="24"/>
    </w:rPr>
  </w:style>
  <w:style w:type="paragraph" w:styleId="Heading3">
    <w:name w:val="heading 3"/>
    <w:next w:val="BodyText"/>
    <w:link w:val="Heading3Char"/>
    <w:uiPriority w:val="9"/>
    <w:qFormat/>
    <w:rsid w:val="00BA39D1"/>
    <w:pPr>
      <w:keepNext/>
      <w:numPr>
        <w:ilvl w:val="2"/>
        <w:numId w:val="3"/>
      </w:numPr>
      <w:spacing w:before="200" w:after="100" w:line="300" w:lineRule="exact"/>
      <w:outlineLvl w:val="2"/>
    </w:pPr>
    <w:rPr>
      <w:rFonts w:ascii="Arial" w:eastAsia="MS Gothic" w:hAnsi="Arial"/>
      <w:sz w:val="24"/>
    </w:rPr>
  </w:style>
  <w:style w:type="paragraph" w:styleId="Heading4">
    <w:name w:val="heading 4"/>
    <w:next w:val="BodyText"/>
    <w:uiPriority w:val="9"/>
    <w:qFormat/>
    <w:rsid w:val="00BA39D1"/>
    <w:pPr>
      <w:keepNext/>
      <w:numPr>
        <w:ilvl w:val="3"/>
        <w:numId w:val="3"/>
      </w:numPr>
      <w:spacing w:before="200" w:after="100" w:line="300" w:lineRule="exact"/>
      <w:outlineLvl w:val="3"/>
    </w:pPr>
    <w:rPr>
      <w:rFonts w:ascii="Arial" w:eastAsia="MS Gothic" w:hAnsi="Arial"/>
      <w:sz w:val="24"/>
    </w:rPr>
  </w:style>
  <w:style w:type="paragraph" w:styleId="Heading5">
    <w:name w:val="heading 5"/>
    <w:basedOn w:val="Normal"/>
    <w:next w:val="BodyText"/>
    <w:qFormat/>
    <w:rsid w:val="00BA39D1"/>
    <w:pPr>
      <w:keepNext/>
      <w:widowControl/>
      <w:numPr>
        <w:ilvl w:val="4"/>
        <w:numId w:val="3"/>
      </w:numPr>
      <w:overflowPunct/>
      <w:autoSpaceDE/>
      <w:autoSpaceDN/>
      <w:spacing w:before="200" w:after="100" w:line="300" w:lineRule="exact"/>
      <w:outlineLvl w:val="4"/>
    </w:pPr>
    <w:rPr>
      <w:rFonts w:ascii="Arial" w:eastAsia="MS Gothic" w:hAnsi="Arial"/>
      <w:sz w:val="22"/>
    </w:rPr>
  </w:style>
  <w:style w:type="paragraph" w:styleId="Heading6">
    <w:name w:val="heading 6"/>
    <w:basedOn w:val="Normal"/>
    <w:next w:val="BodyText"/>
    <w:qFormat/>
    <w:rsid w:val="00BA39D1"/>
    <w:pPr>
      <w:keepNext/>
      <w:widowControl/>
      <w:numPr>
        <w:ilvl w:val="5"/>
        <w:numId w:val="3"/>
      </w:numPr>
      <w:overflowPunct/>
      <w:autoSpaceDE/>
      <w:autoSpaceDN/>
      <w:spacing w:before="200" w:after="100" w:line="300" w:lineRule="exact"/>
      <w:outlineLvl w:val="5"/>
    </w:pPr>
    <w:rPr>
      <w:rFonts w:ascii="Arial" w:eastAsia="MS Gothic" w:hAnsi="Arial"/>
      <w:sz w:val="22"/>
    </w:rPr>
  </w:style>
  <w:style w:type="paragraph" w:styleId="Heading7">
    <w:name w:val="heading 7"/>
    <w:basedOn w:val="Normal"/>
    <w:next w:val="BodyText"/>
    <w:qFormat/>
    <w:rsid w:val="00BA39D1"/>
    <w:pPr>
      <w:keepNext/>
      <w:widowControl/>
      <w:numPr>
        <w:numId w:val="4"/>
      </w:numPr>
      <w:overflowPunct/>
      <w:autoSpaceDE/>
      <w:autoSpaceDN/>
      <w:spacing w:before="100" w:after="100" w:line="300" w:lineRule="exact"/>
      <w:outlineLvl w:val="6"/>
    </w:pPr>
    <w:rPr>
      <w:rFonts w:ascii="Arial" w:eastAsia="MS Gothic" w:hAnsi="Arial"/>
    </w:rPr>
  </w:style>
  <w:style w:type="paragraph" w:styleId="Heading8">
    <w:name w:val="heading 8"/>
    <w:next w:val="BodyText"/>
    <w:qFormat/>
    <w:rsid w:val="00BA39D1"/>
    <w:pPr>
      <w:keepNext/>
      <w:spacing w:line="240" w:lineRule="exact"/>
      <w:outlineLvl w:val="7"/>
    </w:pPr>
    <w:rPr>
      <w:rFonts w:ascii="Arial" w:eastAsia="MS Gothic" w:hAnsi="Arial"/>
      <w:noProof/>
      <w:sz w:val="18"/>
    </w:rPr>
  </w:style>
  <w:style w:type="paragraph" w:styleId="Heading9">
    <w:name w:val="heading 9"/>
    <w:basedOn w:val="a1"/>
    <w:next w:val="BodyText"/>
    <w:qFormat/>
    <w:rsid w:val="00BA39D1"/>
    <w:pPr>
      <w:keepNex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A39D1"/>
    <w:pPr>
      <w:overflowPunct/>
      <w:autoSpaceDE/>
      <w:autoSpaceDN/>
      <w:spacing w:line="300" w:lineRule="exact"/>
      <w:ind w:firstLine="199"/>
    </w:pPr>
  </w:style>
  <w:style w:type="character" w:customStyle="1" w:styleId="BodyTextChar">
    <w:name w:val="Body Text Char"/>
    <w:basedOn w:val="DefaultParagraphFont"/>
    <w:link w:val="BodyText"/>
    <w:rsid w:val="007879D5"/>
    <w:rPr>
      <w:rFonts w:ascii="Times New Roman" w:hAnsi="Times New Roman"/>
    </w:rPr>
  </w:style>
  <w:style w:type="character" w:customStyle="1" w:styleId="Heading1Char">
    <w:name w:val="Heading 1 Char"/>
    <w:basedOn w:val="DefaultParagraphFont"/>
    <w:link w:val="Heading1"/>
    <w:rsid w:val="00722CE8"/>
    <w:rPr>
      <w:rFonts w:ascii="Times New Roman" w:eastAsia="MS Gothic" w:hAnsi="Times New Roman"/>
      <w:sz w:val="28"/>
    </w:rPr>
  </w:style>
  <w:style w:type="character" w:customStyle="1" w:styleId="Heading2Char">
    <w:name w:val="Heading 2 Char"/>
    <w:basedOn w:val="DefaultParagraphFont"/>
    <w:link w:val="Heading2"/>
    <w:rsid w:val="00D90EED"/>
    <w:rPr>
      <w:rFonts w:ascii="Times New Roman" w:eastAsia="MS Gothic" w:hAnsi="Times New Roman"/>
      <w:sz w:val="24"/>
    </w:rPr>
  </w:style>
  <w:style w:type="character" w:customStyle="1" w:styleId="Heading3Char">
    <w:name w:val="Heading 3 Char"/>
    <w:basedOn w:val="DefaultParagraphFont"/>
    <w:link w:val="Heading3"/>
    <w:rsid w:val="001227BE"/>
    <w:rPr>
      <w:rFonts w:ascii="Arial" w:eastAsia="MS Gothic" w:hAnsi="Arial"/>
      <w:sz w:val="24"/>
    </w:rPr>
  </w:style>
  <w:style w:type="paragraph" w:customStyle="1" w:styleId="a1">
    <w:name w:val="標準(ゴシック)"/>
    <w:rsid w:val="00BA39D1"/>
    <w:pPr>
      <w:spacing w:line="320" w:lineRule="exact"/>
    </w:pPr>
    <w:rPr>
      <w:rFonts w:ascii="Arial" w:eastAsia="MS Gothic" w:hAnsi="Arial"/>
    </w:rPr>
  </w:style>
  <w:style w:type="paragraph" w:styleId="TOC2">
    <w:name w:val="toc 2"/>
    <w:basedOn w:val="Normal"/>
    <w:uiPriority w:val="39"/>
    <w:rsid w:val="00BA39D1"/>
    <w:pPr>
      <w:keepLines/>
      <w:widowControl/>
      <w:tabs>
        <w:tab w:val="right" w:leader="dot" w:pos="9752"/>
      </w:tabs>
      <w:spacing w:after="40"/>
      <w:ind w:left="908" w:hanging="709"/>
    </w:pPr>
    <w:rPr>
      <w:noProof/>
    </w:rPr>
  </w:style>
  <w:style w:type="paragraph" w:styleId="TOC3">
    <w:name w:val="toc 3"/>
    <w:basedOn w:val="Normal"/>
    <w:uiPriority w:val="39"/>
    <w:rsid w:val="00BA39D1"/>
    <w:pPr>
      <w:keepLines/>
      <w:widowControl/>
      <w:tabs>
        <w:tab w:val="right" w:leader="dot" w:pos="9752"/>
      </w:tabs>
      <w:overflowPunct/>
      <w:autoSpaceDE/>
      <w:autoSpaceDN/>
      <w:spacing w:after="40"/>
      <w:ind w:left="1361" w:hanging="964"/>
    </w:pPr>
    <w:rPr>
      <w:noProof/>
    </w:rPr>
  </w:style>
  <w:style w:type="paragraph" w:styleId="Footer">
    <w:name w:val="footer"/>
    <w:link w:val="FooterChar"/>
    <w:uiPriority w:val="99"/>
    <w:rsid w:val="00BA39D1"/>
    <w:pPr>
      <w:tabs>
        <w:tab w:val="center" w:pos="4820"/>
        <w:tab w:val="right" w:pos="9752"/>
      </w:tabs>
      <w:spacing w:line="240" w:lineRule="exact"/>
    </w:pPr>
    <w:rPr>
      <w:rFonts w:ascii="Arial" w:eastAsia="MS Gothic" w:hAnsi="Arial"/>
      <w:sz w:val="18"/>
    </w:rPr>
  </w:style>
  <w:style w:type="character" w:customStyle="1" w:styleId="FooterChar">
    <w:name w:val="Footer Char"/>
    <w:basedOn w:val="DefaultParagraphFont"/>
    <w:link w:val="Footer"/>
    <w:uiPriority w:val="99"/>
    <w:rsid w:val="000C1479"/>
    <w:rPr>
      <w:rFonts w:ascii="Arial" w:eastAsia="MS Gothic" w:hAnsi="Arial"/>
      <w:sz w:val="18"/>
    </w:rPr>
  </w:style>
  <w:style w:type="paragraph" w:styleId="Header">
    <w:name w:val="header"/>
    <w:basedOn w:val="Normal"/>
    <w:link w:val="HeaderChar"/>
    <w:rsid w:val="00BA39D1"/>
    <w:pPr>
      <w:tabs>
        <w:tab w:val="right" w:pos="9752"/>
      </w:tabs>
      <w:autoSpaceDE/>
      <w:autoSpaceDN/>
      <w:spacing w:line="380" w:lineRule="exact"/>
      <w:jc w:val="right"/>
    </w:pPr>
    <w:rPr>
      <w:rFonts w:ascii="Arial" w:eastAsia="MS Gothic" w:hAnsi="Arial"/>
    </w:rPr>
  </w:style>
  <w:style w:type="character" w:customStyle="1" w:styleId="HeaderChar">
    <w:name w:val="Header Char"/>
    <w:basedOn w:val="DefaultParagraphFont"/>
    <w:link w:val="Header"/>
    <w:rsid w:val="00201D9C"/>
    <w:rPr>
      <w:rFonts w:ascii="Arial" w:eastAsia="MS Gothic" w:hAnsi="Arial"/>
    </w:rPr>
  </w:style>
  <w:style w:type="paragraph" w:styleId="ListContinue">
    <w:name w:val="List Continue"/>
    <w:basedOn w:val="BodyText"/>
    <w:next w:val="Normal"/>
    <w:rsid w:val="00BA39D1"/>
    <w:pPr>
      <w:ind w:left="397" w:firstLine="0"/>
    </w:pPr>
  </w:style>
  <w:style w:type="paragraph" w:customStyle="1" w:styleId="a2">
    <w:name w:val="図枠なし"/>
    <w:basedOn w:val="a3"/>
    <w:next w:val="BodyText"/>
    <w:rsid w:val="00BA39D1"/>
    <w:pPr>
      <w:keepNext w:val="0"/>
      <w:pBdr>
        <w:top w:val="none" w:sz="0" w:space="0" w:color="auto"/>
        <w:left w:val="none" w:sz="0" w:space="0" w:color="auto"/>
        <w:bottom w:val="none" w:sz="0" w:space="0" w:color="auto"/>
        <w:right w:val="none" w:sz="0" w:space="0" w:color="auto"/>
      </w:pBdr>
      <w:spacing w:before="0"/>
    </w:pPr>
  </w:style>
  <w:style w:type="paragraph" w:customStyle="1" w:styleId="a3">
    <w:name w:val="図枠"/>
    <w:next w:val="a4"/>
    <w:rsid w:val="00BA39D1"/>
    <w:pPr>
      <w:keepNext/>
      <w:widowControl w:val="0"/>
      <w:pBdr>
        <w:top w:val="single" w:sz="4" w:space="8" w:color="auto"/>
        <w:left w:val="single" w:sz="4" w:space="8" w:color="auto"/>
        <w:bottom w:val="single" w:sz="4" w:space="8" w:color="auto"/>
        <w:right w:val="single" w:sz="4" w:space="8" w:color="auto"/>
      </w:pBdr>
      <w:kinsoku w:val="0"/>
      <w:overflowPunct w:val="0"/>
      <w:adjustRightInd w:val="0"/>
      <w:spacing w:before="240" w:after="60" w:line="240" w:lineRule="atLeast"/>
      <w:ind w:left="142" w:right="142"/>
      <w:jc w:val="center"/>
      <w:textAlignment w:val="baseline"/>
    </w:pPr>
    <w:rPr>
      <w:rFonts w:ascii="Arial" w:eastAsia="MS Gothic" w:hAnsi="Arial"/>
      <w:sz w:val="18"/>
    </w:rPr>
  </w:style>
  <w:style w:type="paragraph" w:customStyle="1" w:styleId="a4">
    <w:name w:val="図タイトル"/>
    <w:next w:val="BodyText"/>
    <w:rsid w:val="00BA39D1"/>
    <w:pPr>
      <w:tabs>
        <w:tab w:val="left" w:pos="992"/>
      </w:tabs>
      <w:adjustRightInd w:val="0"/>
      <w:spacing w:after="120" w:line="240" w:lineRule="exact"/>
      <w:ind w:left="992" w:hanging="992"/>
      <w:textAlignment w:val="baseline"/>
    </w:pPr>
    <w:rPr>
      <w:rFonts w:ascii="Arial" w:eastAsia="MS Gothic" w:hAnsi="Arial"/>
    </w:rPr>
  </w:style>
  <w:style w:type="paragraph" w:customStyle="1" w:styleId="a5">
    <w:name w:val="表脚注リスト"/>
    <w:basedOn w:val="a6"/>
    <w:rsid w:val="00BA39D1"/>
    <w:pPr>
      <w:tabs>
        <w:tab w:val="clear" w:pos="794"/>
        <w:tab w:val="clear" w:pos="1191"/>
        <w:tab w:val="left" w:pos="595"/>
        <w:tab w:val="left" w:pos="992"/>
      </w:tabs>
      <w:overflowPunct w:val="0"/>
      <w:spacing w:before="60"/>
      <w:ind w:left="595" w:hanging="595"/>
    </w:pPr>
  </w:style>
  <w:style w:type="paragraph" w:customStyle="1" w:styleId="a6">
    <w:name w:val="注記リスト"/>
    <w:rsid w:val="00BA39D1"/>
    <w:pPr>
      <w:widowControl w:val="0"/>
      <w:tabs>
        <w:tab w:val="left" w:pos="794"/>
        <w:tab w:val="left" w:pos="1191"/>
      </w:tabs>
      <w:adjustRightInd w:val="0"/>
      <w:spacing w:before="40" w:line="260" w:lineRule="exact"/>
      <w:ind w:left="1191" w:hanging="992"/>
      <w:textAlignment w:val="baseline"/>
    </w:pPr>
    <w:rPr>
      <w:rFonts w:ascii="Arial" w:eastAsia="MS Gothic" w:hAnsi="Arial"/>
      <w:sz w:val="18"/>
    </w:rPr>
  </w:style>
  <w:style w:type="paragraph" w:customStyle="1" w:styleId="a7">
    <w:name w:val="表脚注"/>
    <w:basedOn w:val="a8"/>
    <w:rsid w:val="00BA39D1"/>
    <w:pPr>
      <w:tabs>
        <w:tab w:val="clear" w:pos="1191"/>
        <w:tab w:val="left" w:pos="595"/>
      </w:tabs>
      <w:ind w:left="595" w:hanging="595"/>
    </w:pPr>
  </w:style>
  <w:style w:type="paragraph" w:customStyle="1" w:styleId="a8">
    <w:name w:val="注記"/>
    <w:basedOn w:val="a6"/>
    <w:rsid w:val="00BA39D1"/>
    <w:pPr>
      <w:tabs>
        <w:tab w:val="clear" w:pos="794"/>
        <w:tab w:val="left" w:pos="992"/>
      </w:tabs>
      <w:ind w:left="993" w:hanging="794"/>
    </w:pPr>
  </w:style>
  <w:style w:type="character" w:styleId="SubtleReference">
    <w:name w:val="Subtle Reference"/>
    <w:qFormat/>
    <w:rsid w:val="00BA39D1"/>
    <w:rPr>
      <w:rFonts w:ascii="Arial" w:eastAsia="MS Gothic" w:hAnsi="Arial"/>
      <w:color w:val="000000"/>
      <w:spacing w:val="0"/>
      <w:sz w:val="20"/>
      <w:u w:val="none"/>
    </w:rPr>
  </w:style>
  <w:style w:type="paragraph" w:styleId="TOC1">
    <w:name w:val="toc 1"/>
    <w:basedOn w:val="Normal"/>
    <w:next w:val="TOC2"/>
    <w:uiPriority w:val="39"/>
    <w:rsid w:val="00BA39D1"/>
    <w:pPr>
      <w:keepNext/>
      <w:keepLines/>
      <w:widowControl/>
      <w:tabs>
        <w:tab w:val="right" w:leader="dot" w:pos="9752"/>
      </w:tabs>
      <w:overflowPunct/>
      <w:autoSpaceDE/>
      <w:autoSpaceDN/>
      <w:spacing w:before="240" w:after="120"/>
      <w:ind w:left="397" w:hanging="397"/>
    </w:pPr>
    <w:rPr>
      <w:rFonts w:ascii="Arial" w:eastAsia="MS Gothic" w:hAnsi="Arial"/>
      <w:noProof/>
    </w:rPr>
  </w:style>
  <w:style w:type="paragraph" w:customStyle="1" w:styleId="a9">
    <w:name w:val="表ヘッダ"/>
    <w:basedOn w:val="aa"/>
    <w:next w:val="aa"/>
    <w:rsid w:val="00BA39D1"/>
    <w:pPr>
      <w:keepNext/>
      <w:widowControl/>
      <w:ind w:left="57"/>
      <w:jc w:val="center"/>
    </w:pPr>
  </w:style>
  <w:style w:type="paragraph" w:customStyle="1" w:styleId="aa">
    <w:name w:val="表本文"/>
    <w:link w:val="ab"/>
    <w:qFormat/>
    <w:rsid w:val="00BA39D1"/>
    <w:pPr>
      <w:widowControl w:val="0"/>
      <w:adjustRightInd w:val="0"/>
      <w:spacing w:line="280" w:lineRule="exact"/>
      <w:ind w:left="85" w:right="57"/>
      <w:textAlignment w:val="baseline"/>
    </w:pPr>
    <w:rPr>
      <w:rFonts w:ascii="Arial" w:eastAsia="MS Gothic" w:hAnsi="Arial"/>
      <w:sz w:val="18"/>
    </w:rPr>
  </w:style>
  <w:style w:type="character" w:customStyle="1" w:styleId="ab">
    <w:name w:val="表本文 (文字)"/>
    <w:basedOn w:val="DefaultParagraphFont"/>
    <w:link w:val="aa"/>
    <w:rsid w:val="00C132CB"/>
    <w:rPr>
      <w:rFonts w:ascii="Arial" w:eastAsia="MS Gothic" w:hAnsi="Arial"/>
      <w:sz w:val="18"/>
    </w:rPr>
  </w:style>
  <w:style w:type="paragraph" w:customStyle="1" w:styleId="ac">
    <w:name w:val="表条件"/>
    <w:basedOn w:val="a9"/>
    <w:next w:val="a9"/>
    <w:rsid w:val="00BA39D1"/>
    <w:pPr>
      <w:spacing w:after="40" w:line="240" w:lineRule="exact"/>
      <w:jc w:val="right"/>
    </w:pPr>
  </w:style>
  <w:style w:type="paragraph" w:customStyle="1" w:styleId="ad">
    <w:name w:val="大見出し"/>
    <w:next w:val="BodyText"/>
    <w:rsid w:val="00BA39D1"/>
    <w:pPr>
      <w:keepNext/>
      <w:pageBreakBefore/>
      <w:widowControl w:val="0"/>
      <w:adjustRightInd w:val="0"/>
      <w:spacing w:before="120" w:after="120"/>
      <w:jc w:val="center"/>
      <w:textAlignment w:val="baseline"/>
    </w:pPr>
    <w:rPr>
      <w:rFonts w:ascii="Arial" w:eastAsia="MS Gothic" w:hAnsi="Arial"/>
      <w:sz w:val="40"/>
    </w:rPr>
  </w:style>
  <w:style w:type="paragraph" w:customStyle="1" w:styleId="ae">
    <w:name w:val="奥付"/>
    <w:rsid w:val="00BA39D1"/>
    <w:pPr>
      <w:widowControl w:val="0"/>
      <w:pBdr>
        <w:top w:val="single" w:sz="6" w:space="1" w:color="auto"/>
        <w:bottom w:val="single" w:sz="6" w:space="1" w:color="auto"/>
      </w:pBdr>
      <w:tabs>
        <w:tab w:val="left" w:pos="3969"/>
      </w:tabs>
      <w:adjustRightInd w:val="0"/>
      <w:spacing w:line="320" w:lineRule="exact"/>
      <w:jc w:val="both"/>
      <w:textAlignment w:val="baseline"/>
    </w:pPr>
    <w:rPr>
      <w:rFonts w:ascii="Arial" w:eastAsia="MS Gothic" w:hAnsi="Arial"/>
    </w:rPr>
  </w:style>
  <w:style w:type="paragraph" w:customStyle="1" w:styleId="af">
    <w:name w:val="コード"/>
    <w:basedOn w:val="BodyText"/>
    <w:rsid w:val="00BA39D1"/>
    <w:pPr>
      <w:tabs>
        <w:tab w:val="left" w:pos="1418"/>
        <w:tab w:val="left" w:pos="3119"/>
        <w:tab w:val="left" w:pos="4820"/>
        <w:tab w:val="left" w:pos="6521"/>
      </w:tabs>
      <w:spacing w:before="20" w:after="60" w:line="240" w:lineRule="exact"/>
      <w:ind w:left="284" w:firstLine="0"/>
    </w:pPr>
    <w:rPr>
      <w:rFonts w:ascii="Courier New" w:hAnsi="Courier New"/>
    </w:rPr>
  </w:style>
  <w:style w:type="paragraph" w:customStyle="1" w:styleId="af0">
    <w:name w:val="表タイトル"/>
    <w:link w:val="af1"/>
    <w:rsid w:val="00BA39D1"/>
    <w:pPr>
      <w:keepNext/>
      <w:tabs>
        <w:tab w:val="left" w:pos="992"/>
      </w:tabs>
      <w:adjustRightInd w:val="0"/>
      <w:spacing w:before="60" w:after="60" w:line="240" w:lineRule="exact"/>
      <w:ind w:left="992" w:hanging="992"/>
      <w:textAlignment w:val="baseline"/>
    </w:pPr>
    <w:rPr>
      <w:rFonts w:ascii="Arial" w:eastAsia="MS Gothic" w:hAnsi="Arial"/>
    </w:rPr>
  </w:style>
  <w:style w:type="character" w:customStyle="1" w:styleId="af1">
    <w:name w:val="表タイトル (文字)"/>
    <w:link w:val="af0"/>
    <w:rsid w:val="00747CF0"/>
    <w:rPr>
      <w:rFonts w:ascii="Arial" w:eastAsia="MS Gothic" w:hAnsi="Arial"/>
      <w:lang w:val="en-US" w:eastAsia="ja-JP" w:bidi="ar-SA"/>
    </w:rPr>
  </w:style>
  <w:style w:type="character" w:styleId="PageNumber">
    <w:name w:val="page number"/>
    <w:rsid w:val="00BA39D1"/>
    <w:rPr>
      <w:rFonts w:ascii="Arial" w:hAnsi="Arial"/>
    </w:rPr>
  </w:style>
  <w:style w:type="paragraph" w:styleId="Index1">
    <w:name w:val="index 1"/>
    <w:basedOn w:val="Normal"/>
    <w:next w:val="Index2"/>
    <w:autoRedefine/>
    <w:rsid w:val="00BA39D1"/>
    <w:pPr>
      <w:widowControl/>
      <w:tabs>
        <w:tab w:val="right" w:leader="dot" w:pos="4451"/>
      </w:tabs>
      <w:autoSpaceDE/>
      <w:autoSpaceDN/>
      <w:spacing w:after="20"/>
    </w:pPr>
    <w:rPr>
      <w:rFonts w:ascii="Arial" w:eastAsia="MS Gothic" w:hAnsi="Arial"/>
      <w:noProof/>
      <w:sz w:val="18"/>
    </w:rPr>
  </w:style>
  <w:style w:type="paragraph" w:styleId="Index2">
    <w:name w:val="index 2"/>
    <w:basedOn w:val="Normal"/>
    <w:autoRedefine/>
    <w:rsid w:val="00BA39D1"/>
    <w:pPr>
      <w:widowControl/>
      <w:tabs>
        <w:tab w:val="right" w:leader="dot" w:pos="4451"/>
      </w:tabs>
      <w:autoSpaceDE/>
      <w:autoSpaceDN/>
      <w:spacing w:after="20"/>
      <w:ind w:left="357"/>
    </w:pPr>
    <w:rPr>
      <w:rFonts w:ascii="Arial" w:eastAsia="MS Gothic" w:hAnsi="Arial"/>
      <w:sz w:val="18"/>
    </w:rPr>
  </w:style>
  <w:style w:type="paragraph" w:styleId="IndexHeading">
    <w:name w:val="index heading"/>
    <w:basedOn w:val="Normal"/>
    <w:next w:val="Index1"/>
    <w:semiHidden/>
    <w:rsid w:val="00BA39D1"/>
    <w:pPr>
      <w:keepNext/>
      <w:autoSpaceDE/>
      <w:autoSpaceDN/>
      <w:spacing w:before="60" w:after="60" w:line="400" w:lineRule="exact"/>
      <w:ind w:left="312" w:hanging="312"/>
    </w:pPr>
    <w:rPr>
      <w:rFonts w:ascii="Arial" w:eastAsia="MS Gothic" w:hAnsi="Arial"/>
    </w:rPr>
  </w:style>
  <w:style w:type="paragraph" w:styleId="PlainText">
    <w:name w:val="Plain Text"/>
    <w:basedOn w:val="Normal"/>
    <w:link w:val="PlainTextChar"/>
    <w:uiPriority w:val="99"/>
    <w:rsid w:val="00BA39D1"/>
    <w:rPr>
      <w:sz w:val="21"/>
    </w:rPr>
  </w:style>
  <w:style w:type="character" w:customStyle="1" w:styleId="PlainTextChar">
    <w:name w:val="Plain Text Char"/>
    <w:basedOn w:val="DefaultParagraphFont"/>
    <w:link w:val="PlainText"/>
    <w:uiPriority w:val="99"/>
    <w:rsid w:val="00211735"/>
    <w:rPr>
      <w:rFonts w:ascii="Times New Roman" w:hAnsi="Times New Roman"/>
      <w:sz w:val="21"/>
    </w:rPr>
  </w:style>
  <w:style w:type="paragraph" w:styleId="ListBullet">
    <w:name w:val="List Bullet"/>
    <w:basedOn w:val="BodyText"/>
    <w:rsid w:val="00BA39D1"/>
    <w:pPr>
      <w:numPr>
        <w:numId w:val="2"/>
      </w:numPr>
      <w:tabs>
        <w:tab w:val="clear" w:pos="870"/>
        <w:tab w:val="left" w:pos="397"/>
      </w:tabs>
      <w:spacing w:before="40"/>
      <w:ind w:left="397" w:hanging="267"/>
    </w:pPr>
  </w:style>
  <w:style w:type="paragraph" w:customStyle="1" w:styleId="SP">
    <w:name w:val="SP"/>
    <w:basedOn w:val="Normal"/>
    <w:rsid w:val="00BA39D1"/>
    <w:pPr>
      <w:spacing w:line="300" w:lineRule="exact"/>
    </w:pPr>
  </w:style>
  <w:style w:type="paragraph" w:customStyle="1" w:styleId="a0">
    <w:name w:val="表中箇条書き"/>
    <w:basedOn w:val="aa"/>
    <w:next w:val="af2"/>
    <w:rsid w:val="00BA39D1"/>
    <w:pPr>
      <w:numPr>
        <w:numId w:val="1"/>
      </w:numPr>
      <w:tabs>
        <w:tab w:val="clear" w:pos="530"/>
        <w:tab w:val="left" w:pos="267"/>
      </w:tabs>
      <w:ind w:left="266" w:hanging="181"/>
    </w:pPr>
    <w:rPr>
      <w:noProof/>
    </w:rPr>
  </w:style>
  <w:style w:type="paragraph" w:customStyle="1" w:styleId="af2">
    <w:name w:val="表中箇条書き続き"/>
    <w:basedOn w:val="aa"/>
    <w:rsid w:val="00BA39D1"/>
    <w:pPr>
      <w:ind w:left="267"/>
    </w:pPr>
    <w:rPr>
      <w:noProof/>
    </w:rPr>
  </w:style>
  <w:style w:type="paragraph" w:customStyle="1" w:styleId="af3">
    <w:name w:val="表本文+インデント"/>
    <w:basedOn w:val="aa"/>
    <w:rsid w:val="00BA39D1"/>
    <w:pPr>
      <w:ind w:left="266"/>
    </w:pPr>
  </w:style>
  <w:style w:type="paragraph" w:styleId="Index3">
    <w:name w:val="index 3"/>
    <w:basedOn w:val="Index2"/>
    <w:semiHidden/>
    <w:rsid w:val="00BA39D1"/>
    <w:pPr>
      <w:ind w:left="540" w:hanging="180"/>
    </w:pPr>
  </w:style>
  <w:style w:type="paragraph" w:customStyle="1" w:styleId="af4">
    <w:name w:val="表中注記"/>
    <w:rsid w:val="00BA39D1"/>
    <w:pPr>
      <w:spacing w:line="260" w:lineRule="exact"/>
      <w:ind w:left="652" w:right="57" w:hanging="595"/>
    </w:pPr>
    <w:rPr>
      <w:rFonts w:ascii="Arial" w:eastAsia="MS Gothic" w:hAnsi="Arial"/>
      <w:sz w:val="18"/>
    </w:rPr>
  </w:style>
  <w:style w:type="paragraph" w:customStyle="1" w:styleId="af5">
    <w:name w:val="番号無見出し"/>
    <w:basedOn w:val="Heading2"/>
    <w:next w:val="BodyText"/>
    <w:rsid w:val="00BA39D1"/>
    <w:pPr>
      <w:numPr>
        <w:ilvl w:val="0"/>
        <w:numId w:val="0"/>
      </w:numPr>
      <w:tabs>
        <w:tab w:val="left" w:pos="794"/>
      </w:tabs>
      <w:ind w:left="794" w:hanging="794"/>
      <w:outlineLvl w:val="9"/>
    </w:pPr>
  </w:style>
  <w:style w:type="paragraph" w:styleId="Caption">
    <w:name w:val="caption"/>
    <w:basedOn w:val="Normal"/>
    <w:next w:val="Normal"/>
    <w:qFormat/>
    <w:rsid w:val="00491C25"/>
    <w:pPr>
      <w:spacing w:before="120" w:after="240"/>
      <w:jc w:val="center"/>
    </w:pPr>
    <w:rPr>
      <w:b/>
      <w:bCs/>
    </w:rPr>
  </w:style>
  <w:style w:type="paragraph" w:styleId="ListNumber">
    <w:name w:val="List Number"/>
    <w:basedOn w:val="Normal"/>
    <w:rsid w:val="00BA39D1"/>
    <w:pPr>
      <w:spacing w:before="40" w:line="300" w:lineRule="exact"/>
    </w:pPr>
  </w:style>
  <w:style w:type="paragraph" w:customStyle="1" w:styleId="af6">
    <w:name w:val="本文インデントなし"/>
    <w:basedOn w:val="BodyText"/>
    <w:semiHidden/>
    <w:rsid w:val="00BA39D1"/>
  </w:style>
  <w:style w:type="paragraph" w:customStyle="1" w:styleId="af7">
    <w:name w:val="計算式"/>
    <w:basedOn w:val="BodyText"/>
    <w:rsid w:val="00BA39D1"/>
    <w:pPr>
      <w:spacing w:line="80" w:lineRule="atLeast"/>
      <w:ind w:left="1000" w:firstLine="0"/>
    </w:pPr>
  </w:style>
  <w:style w:type="paragraph" w:customStyle="1" w:styleId="af8">
    <w:name w:val="表中図罫無"/>
    <w:basedOn w:val="a2"/>
    <w:next w:val="BodyText"/>
    <w:rsid w:val="00BA39D1"/>
    <w:pPr>
      <w:spacing w:after="0" w:line="280" w:lineRule="atLeast"/>
    </w:pPr>
  </w:style>
  <w:style w:type="paragraph" w:customStyle="1" w:styleId="af9">
    <w:name w:val="図罫無"/>
    <w:basedOn w:val="Normal"/>
    <w:next w:val="BodyText"/>
    <w:rsid w:val="00BA39D1"/>
    <w:pPr>
      <w:kinsoku w:val="0"/>
      <w:autoSpaceDE/>
      <w:autoSpaceDN/>
      <w:spacing w:after="60" w:line="240" w:lineRule="atLeast"/>
      <w:ind w:left="142" w:right="142"/>
      <w:jc w:val="center"/>
    </w:pPr>
    <w:rPr>
      <w:rFonts w:ascii="Helvetica" w:eastAsia="平成角ゴシックW5" w:hAnsi="Helvetica"/>
      <w:sz w:val="18"/>
    </w:rPr>
  </w:style>
  <w:style w:type="paragraph" w:customStyle="1" w:styleId="copyright">
    <w:name w:val="copyright"/>
    <w:semiHidden/>
    <w:rsid w:val="00BA39D1"/>
    <w:pPr>
      <w:spacing w:before="60"/>
      <w:ind w:left="1701"/>
    </w:pPr>
    <w:rPr>
      <w:rFonts w:ascii="Arial" w:hAnsi="Arial" w:cs="Arial"/>
      <w:sz w:val="18"/>
    </w:rPr>
  </w:style>
  <w:style w:type="paragraph" w:customStyle="1" w:styleId="afa">
    <w:name w:val="改訂記録_タイトル"/>
    <w:semiHidden/>
    <w:rsid w:val="00BA39D1"/>
    <w:pPr>
      <w:spacing w:before="40"/>
      <w:ind w:left="113"/>
    </w:pPr>
    <w:rPr>
      <w:rFonts w:ascii="Arial" w:eastAsia="MS Gothic" w:hAnsi="Arial"/>
      <w:sz w:val="24"/>
    </w:rPr>
  </w:style>
  <w:style w:type="paragraph" w:customStyle="1" w:styleId="afb">
    <w:name w:val="改訂記録"/>
    <w:basedOn w:val="Normal"/>
    <w:rsid w:val="00BA39D1"/>
    <w:pPr>
      <w:widowControl/>
      <w:overflowPunct/>
      <w:autoSpaceDE/>
      <w:autoSpaceDN/>
      <w:adjustRightInd/>
      <w:spacing w:before="40" w:line="240" w:lineRule="auto"/>
      <w:ind w:left="113"/>
      <w:textAlignment w:val="auto"/>
    </w:pPr>
    <w:rPr>
      <w:rFonts w:ascii="Arial" w:eastAsia="MS Gothic" w:hAnsi="Arial"/>
      <w:sz w:val="24"/>
    </w:rPr>
  </w:style>
  <w:style w:type="paragraph" w:customStyle="1" w:styleId="afc">
    <w:name w:val="付録_タイトル"/>
    <w:basedOn w:val="Heading1"/>
    <w:semiHidden/>
    <w:rsid w:val="00BA39D1"/>
    <w:pPr>
      <w:numPr>
        <w:numId w:val="0"/>
      </w:numPr>
    </w:pPr>
  </w:style>
  <w:style w:type="paragraph" w:styleId="TOC4">
    <w:name w:val="toc 4"/>
    <w:basedOn w:val="Normal"/>
    <w:next w:val="Normal"/>
    <w:autoRedefine/>
    <w:uiPriority w:val="39"/>
    <w:rsid w:val="00BA39D1"/>
    <w:pPr>
      <w:ind w:left="540"/>
    </w:pPr>
  </w:style>
  <w:style w:type="paragraph" w:customStyle="1" w:styleId="afd">
    <w:name w:val="目次タイトル"/>
    <w:basedOn w:val="ad"/>
    <w:semiHidden/>
    <w:rsid w:val="00BA39D1"/>
    <w:rPr>
      <w:sz w:val="36"/>
    </w:rPr>
  </w:style>
  <w:style w:type="paragraph" w:customStyle="1" w:styleId="afe">
    <w:name w:val="暫定版"/>
    <w:next w:val="SP"/>
    <w:rsid w:val="0068035F"/>
    <w:pPr>
      <w:jc w:val="right"/>
    </w:pPr>
    <w:rPr>
      <w:rFonts w:ascii="Arial" w:eastAsia="MS Gothic" w:hAnsi="Arial"/>
      <w:color w:val="324099"/>
      <w:sz w:val="36"/>
    </w:rPr>
  </w:style>
  <w:style w:type="paragraph" w:customStyle="1" w:styleId="a">
    <w:name w:val="番号付きリスト"/>
    <w:basedOn w:val="ListNumber"/>
    <w:rsid w:val="00BA39D1"/>
    <w:pPr>
      <w:numPr>
        <w:numId w:val="5"/>
      </w:numPr>
    </w:pPr>
  </w:style>
  <w:style w:type="paragraph" w:customStyle="1" w:styleId="aff">
    <w:name w:val="文書情報"/>
    <w:basedOn w:val="Normal"/>
    <w:rsid w:val="00286204"/>
    <w:pPr>
      <w:spacing w:line="240" w:lineRule="atLeast"/>
      <w:jc w:val="right"/>
    </w:pPr>
    <w:rPr>
      <w:rFonts w:eastAsia="MS Gothic"/>
    </w:rPr>
  </w:style>
  <w:style w:type="paragraph" w:customStyle="1" w:styleId="aff0">
    <w:name w:val="段落番号継続行"/>
    <w:basedOn w:val="ListContinue"/>
    <w:rsid w:val="00BA39D1"/>
  </w:style>
  <w:style w:type="paragraph" w:customStyle="1" w:styleId="aff1">
    <w:name w:val="文書プロパティ"/>
    <w:basedOn w:val="afe"/>
    <w:rsid w:val="00286204"/>
    <w:pPr>
      <w:widowControl w:val="0"/>
      <w:overflowPunct w:val="0"/>
      <w:autoSpaceDE w:val="0"/>
      <w:autoSpaceDN w:val="0"/>
      <w:adjustRightInd w:val="0"/>
      <w:spacing w:line="240" w:lineRule="atLeast"/>
      <w:textAlignment w:val="baseline"/>
    </w:pPr>
    <w:rPr>
      <w:sz w:val="20"/>
    </w:rPr>
  </w:style>
  <w:style w:type="paragraph" w:customStyle="1" w:styleId="R">
    <w:name w:val="R番号"/>
    <w:rsid w:val="00BF2FB0"/>
    <w:pPr>
      <w:spacing w:line="240" w:lineRule="atLeast"/>
      <w:jc w:val="right"/>
    </w:pPr>
    <w:rPr>
      <w:rFonts w:ascii="Arial" w:eastAsia="MS Gothic" w:hAnsi="Arial"/>
      <w:sz w:val="18"/>
    </w:rPr>
  </w:style>
  <w:style w:type="paragraph" w:styleId="HTMLAddress">
    <w:name w:val="HTML Address"/>
    <w:basedOn w:val="Normal"/>
    <w:rsid w:val="000C1D5D"/>
    <w:rPr>
      <w:i/>
      <w:iCs/>
    </w:rPr>
  </w:style>
  <w:style w:type="paragraph" w:styleId="HTMLPreformatted">
    <w:name w:val="HTML Preformatted"/>
    <w:basedOn w:val="Normal"/>
    <w:link w:val="HTMLPreformattedChar"/>
    <w:uiPriority w:val="99"/>
    <w:rsid w:val="000C1D5D"/>
    <w:rPr>
      <w:rFonts w:ascii="Courier New" w:hAnsi="Courier New" w:cs="Courier New"/>
    </w:rPr>
  </w:style>
  <w:style w:type="character" w:customStyle="1" w:styleId="HTMLPreformattedChar">
    <w:name w:val="HTML Preformatted Char"/>
    <w:basedOn w:val="DefaultParagraphFont"/>
    <w:link w:val="HTMLPreformatted"/>
    <w:uiPriority w:val="99"/>
    <w:rsid w:val="00665D9C"/>
    <w:rPr>
      <w:rFonts w:ascii="Courier New" w:hAnsi="Courier New" w:cs="Courier New"/>
    </w:rPr>
  </w:style>
  <w:style w:type="paragraph" w:styleId="CommentText">
    <w:name w:val="annotation text"/>
    <w:basedOn w:val="Normal"/>
    <w:semiHidden/>
    <w:rsid w:val="000C1D5D"/>
  </w:style>
  <w:style w:type="paragraph" w:styleId="CommentSubject">
    <w:name w:val="annotation subject"/>
    <w:basedOn w:val="CommentText"/>
    <w:next w:val="CommentText"/>
    <w:semiHidden/>
    <w:rsid w:val="000C1D5D"/>
    <w:rPr>
      <w:b/>
      <w:bCs/>
    </w:rPr>
  </w:style>
  <w:style w:type="paragraph" w:styleId="BlockText">
    <w:name w:val="Block Text"/>
    <w:basedOn w:val="Normal"/>
    <w:rsid w:val="000C1D5D"/>
    <w:pPr>
      <w:ind w:left="1440" w:right="1440"/>
    </w:pPr>
  </w:style>
  <w:style w:type="paragraph" w:styleId="MacroText">
    <w:name w:val="macro"/>
    <w:semiHidden/>
    <w:rsid w:val="000C1D5D"/>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adjustRightInd w:val="0"/>
      <w:snapToGrid w:val="0"/>
      <w:textAlignment w:val="baseline"/>
    </w:pPr>
    <w:rPr>
      <w:rFonts w:ascii="Courier New" w:hAnsi="Courier New" w:cs="Courier New"/>
      <w:sz w:val="18"/>
      <w:szCs w:val="18"/>
    </w:rPr>
  </w:style>
  <w:style w:type="paragraph" w:styleId="MessageHeader">
    <w:name w:val="Message Header"/>
    <w:basedOn w:val="Normal"/>
    <w:rsid w:val="000C1D5D"/>
    <w:pPr>
      <w:pBdr>
        <w:top w:val="single" w:sz="6" w:space="1" w:color="auto"/>
        <w:left w:val="single" w:sz="6" w:space="1" w:color="auto"/>
        <w:bottom w:val="single" w:sz="6" w:space="1" w:color="auto"/>
        <w:right w:val="single" w:sz="6" w:space="1" w:color="auto"/>
      </w:pBdr>
      <w:shd w:val="pct20" w:color="auto" w:fill="auto"/>
      <w:ind w:left="851" w:hanging="851"/>
    </w:pPr>
    <w:rPr>
      <w:rFonts w:ascii="Arial" w:hAnsi="Arial" w:cs="Arial"/>
      <w:sz w:val="24"/>
      <w:szCs w:val="24"/>
    </w:rPr>
  </w:style>
  <w:style w:type="paragraph" w:styleId="Salutation">
    <w:name w:val="Salutation"/>
    <w:basedOn w:val="Normal"/>
    <w:next w:val="Normal"/>
    <w:rsid w:val="000C1D5D"/>
  </w:style>
  <w:style w:type="paragraph" w:styleId="EnvelopeAddress">
    <w:name w:val="envelope address"/>
    <w:basedOn w:val="Normal"/>
    <w:rsid w:val="000C1D5D"/>
    <w:pPr>
      <w:framePr w:w="6804" w:h="2268" w:hRule="exact" w:hSpace="142" w:wrap="auto" w:hAnchor="page" w:xAlign="center" w:yAlign="bottom"/>
      <w:snapToGrid w:val="0"/>
      <w:ind w:left="2835"/>
    </w:pPr>
    <w:rPr>
      <w:rFonts w:ascii="Arial" w:hAnsi="Arial" w:cs="Arial"/>
      <w:sz w:val="24"/>
      <w:szCs w:val="24"/>
    </w:rPr>
  </w:style>
  <w:style w:type="paragraph" w:styleId="List">
    <w:name w:val="List"/>
    <w:basedOn w:val="Normal"/>
    <w:rsid w:val="000C1D5D"/>
    <w:pPr>
      <w:ind w:left="425" w:hanging="425"/>
    </w:pPr>
  </w:style>
  <w:style w:type="paragraph" w:styleId="List2">
    <w:name w:val="List 2"/>
    <w:basedOn w:val="Normal"/>
    <w:rsid w:val="000C1D5D"/>
    <w:pPr>
      <w:ind w:left="851" w:hanging="425"/>
    </w:pPr>
  </w:style>
  <w:style w:type="paragraph" w:styleId="List3">
    <w:name w:val="List 3"/>
    <w:basedOn w:val="Normal"/>
    <w:rsid w:val="000C1D5D"/>
    <w:pPr>
      <w:ind w:left="1276" w:hanging="425"/>
    </w:pPr>
  </w:style>
  <w:style w:type="paragraph" w:styleId="List4">
    <w:name w:val="List 4"/>
    <w:basedOn w:val="Normal"/>
    <w:rsid w:val="000C1D5D"/>
    <w:pPr>
      <w:ind w:left="1701" w:hanging="425"/>
    </w:pPr>
  </w:style>
  <w:style w:type="paragraph" w:styleId="List5">
    <w:name w:val="List 5"/>
    <w:basedOn w:val="Normal"/>
    <w:rsid w:val="000C1D5D"/>
    <w:pPr>
      <w:ind w:left="2126" w:hanging="425"/>
    </w:pPr>
  </w:style>
  <w:style w:type="paragraph" w:styleId="TableofAuthorities">
    <w:name w:val="table of authorities"/>
    <w:basedOn w:val="Normal"/>
    <w:next w:val="Normal"/>
    <w:semiHidden/>
    <w:rsid w:val="000C1D5D"/>
    <w:pPr>
      <w:ind w:left="200" w:hanging="200"/>
    </w:pPr>
  </w:style>
  <w:style w:type="paragraph" w:styleId="TOAHeading">
    <w:name w:val="toa heading"/>
    <w:basedOn w:val="Normal"/>
    <w:next w:val="Normal"/>
    <w:semiHidden/>
    <w:rsid w:val="000C1D5D"/>
    <w:pPr>
      <w:spacing w:before="180"/>
    </w:pPr>
    <w:rPr>
      <w:rFonts w:ascii="Arial" w:eastAsia="MS Gothic" w:hAnsi="Arial" w:cs="Arial"/>
      <w:sz w:val="24"/>
      <w:szCs w:val="24"/>
    </w:rPr>
  </w:style>
  <w:style w:type="paragraph" w:styleId="ListBullet2">
    <w:name w:val="List Bullet 2"/>
    <w:basedOn w:val="Normal"/>
    <w:rsid w:val="000C1D5D"/>
    <w:pPr>
      <w:numPr>
        <w:numId w:val="6"/>
      </w:numPr>
    </w:pPr>
  </w:style>
  <w:style w:type="paragraph" w:styleId="ListBullet3">
    <w:name w:val="List Bullet 3"/>
    <w:basedOn w:val="Normal"/>
    <w:rsid w:val="000C1D5D"/>
    <w:pPr>
      <w:numPr>
        <w:numId w:val="7"/>
      </w:numPr>
    </w:pPr>
  </w:style>
  <w:style w:type="paragraph" w:styleId="ListBullet4">
    <w:name w:val="List Bullet 4"/>
    <w:basedOn w:val="Normal"/>
    <w:rsid w:val="000C1D5D"/>
    <w:pPr>
      <w:numPr>
        <w:numId w:val="8"/>
      </w:numPr>
    </w:pPr>
  </w:style>
  <w:style w:type="paragraph" w:styleId="ListBullet5">
    <w:name w:val="List Bullet 5"/>
    <w:basedOn w:val="Normal"/>
    <w:rsid w:val="000C1D5D"/>
    <w:pPr>
      <w:numPr>
        <w:numId w:val="9"/>
      </w:numPr>
    </w:pPr>
  </w:style>
  <w:style w:type="paragraph" w:styleId="ListContinue2">
    <w:name w:val="List Continue 2"/>
    <w:basedOn w:val="Normal"/>
    <w:rsid w:val="000C1D5D"/>
    <w:pPr>
      <w:spacing w:after="180"/>
      <w:ind w:left="850"/>
    </w:pPr>
  </w:style>
  <w:style w:type="paragraph" w:styleId="ListContinue3">
    <w:name w:val="List Continue 3"/>
    <w:basedOn w:val="Normal"/>
    <w:rsid w:val="000C1D5D"/>
    <w:pPr>
      <w:spacing w:after="180"/>
      <w:ind w:left="1275"/>
    </w:pPr>
  </w:style>
  <w:style w:type="paragraph" w:styleId="ListContinue4">
    <w:name w:val="List Continue 4"/>
    <w:basedOn w:val="Normal"/>
    <w:rsid w:val="000C1D5D"/>
    <w:pPr>
      <w:spacing w:after="180"/>
      <w:ind w:left="1700"/>
    </w:pPr>
  </w:style>
  <w:style w:type="paragraph" w:styleId="ListContinue5">
    <w:name w:val="List Continue 5"/>
    <w:basedOn w:val="Normal"/>
    <w:rsid w:val="000C1D5D"/>
    <w:pPr>
      <w:spacing w:after="180"/>
      <w:ind w:left="2125"/>
    </w:pPr>
  </w:style>
  <w:style w:type="paragraph" w:styleId="NoteHeading">
    <w:name w:val="Note Heading"/>
    <w:basedOn w:val="Normal"/>
    <w:next w:val="Normal"/>
    <w:rsid w:val="000C1D5D"/>
    <w:pPr>
      <w:jc w:val="center"/>
    </w:pPr>
  </w:style>
  <w:style w:type="paragraph" w:styleId="FootnoteText">
    <w:name w:val="footnote text"/>
    <w:basedOn w:val="Normal"/>
    <w:semiHidden/>
    <w:rsid w:val="000C1D5D"/>
    <w:pPr>
      <w:snapToGrid w:val="0"/>
    </w:pPr>
  </w:style>
  <w:style w:type="paragraph" w:styleId="Closing">
    <w:name w:val="Closing"/>
    <w:basedOn w:val="Normal"/>
    <w:rsid w:val="000C1D5D"/>
    <w:pPr>
      <w:jc w:val="right"/>
    </w:pPr>
  </w:style>
  <w:style w:type="paragraph" w:styleId="DocumentMap">
    <w:name w:val="Document Map"/>
    <w:basedOn w:val="Normal"/>
    <w:semiHidden/>
    <w:rsid w:val="00BA39D1"/>
    <w:pPr>
      <w:shd w:val="clear" w:color="auto" w:fill="000080"/>
    </w:pPr>
    <w:rPr>
      <w:rFonts w:ascii="Arial" w:eastAsia="MS Gothic" w:hAnsi="Arial"/>
    </w:rPr>
  </w:style>
  <w:style w:type="paragraph" w:styleId="EnvelopeReturn">
    <w:name w:val="envelope return"/>
    <w:basedOn w:val="Normal"/>
    <w:rsid w:val="000C1D5D"/>
    <w:pPr>
      <w:snapToGrid w:val="0"/>
    </w:pPr>
    <w:rPr>
      <w:rFonts w:ascii="Arial" w:hAnsi="Arial" w:cs="Arial"/>
    </w:rPr>
  </w:style>
  <w:style w:type="paragraph" w:styleId="Index4">
    <w:name w:val="index 4"/>
    <w:basedOn w:val="Normal"/>
    <w:next w:val="Normal"/>
    <w:autoRedefine/>
    <w:semiHidden/>
    <w:rsid w:val="000C1D5D"/>
    <w:pPr>
      <w:ind w:left="800" w:hanging="200"/>
    </w:pPr>
  </w:style>
  <w:style w:type="paragraph" w:styleId="Index5">
    <w:name w:val="index 5"/>
    <w:basedOn w:val="Normal"/>
    <w:next w:val="Normal"/>
    <w:autoRedefine/>
    <w:semiHidden/>
    <w:rsid w:val="000C1D5D"/>
    <w:pPr>
      <w:ind w:left="1000" w:hanging="200"/>
    </w:pPr>
  </w:style>
  <w:style w:type="paragraph" w:styleId="Index6">
    <w:name w:val="index 6"/>
    <w:basedOn w:val="Normal"/>
    <w:next w:val="Normal"/>
    <w:autoRedefine/>
    <w:semiHidden/>
    <w:rsid w:val="000C1D5D"/>
    <w:pPr>
      <w:ind w:left="1200" w:hanging="200"/>
    </w:pPr>
  </w:style>
  <w:style w:type="paragraph" w:styleId="Index7">
    <w:name w:val="index 7"/>
    <w:basedOn w:val="Normal"/>
    <w:next w:val="Normal"/>
    <w:autoRedefine/>
    <w:semiHidden/>
    <w:rsid w:val="000C1D5D"/>
    <w:pPr>
      <w:ind w:left="1400" w:hanging="200"/>
    </w:pPr>
  </w:style>
  <w:style w:type="paragraph" w:styleId="Index8">
    <w:name w:val="index 8"/>
    <w:basedOn w:val="Normal"/>
    <w:next w:val="Normal"/>
    <w:autoRedefine/>
    <w:semiHidden/>
    <w:rsid w:val="000C1D5D"/>
    <w:pPr>
      <w:ind w:left="1600" w:hanging="200"/>
    </w:pPr>
  </w:style>
  <w:style w:type="paragraph" w:styleId="Index9">
    <w:name w:val="index 9"/>
    <w:basedOn w:val="Normal"/>
    <w:next w:val="Normal"/>
    <w:autoRedefine/>
    <w:semiHidden/>
    <w:rsid w:val="000C1D5D"/>
    <w:pPr>
      <w:ind w:left="1800" w:hanging="200"/>
    </w:pPr>
  </w:style>
  <w:style w:type="paragraph" w:styleId="Signature">
    <w:name w:val="Signature"/>
    <w:basedOn w:val="Normal"/>
    <w:rsid w:val="000C1D5D"/>
    <w:pPr>
      <w:jc w:val="right"/>
    </w:pPr>
  </w:style>
  <w:style w:type="paragraph" w:styleId="TableofFigures">
    <w:name w:val="table of figures"/>
    <w:basedOn w:val="Normal"/>
    <w:next w:val="Normal"/>
    <w:semiHidden/>
    <w:rsid w:val="000C1D5D"/>
  </w:style>
  <w:style w:type="paragraph" w:styleId="BalloonText">
    <w:name w:val="Balloon Text"/>
    <w:basedOn w:val="Normal"/>
    <w:semiHidden/>
    <w:rsid w:val="000C1D5D"/>
    <w:rPr>
      <w:rFonts w:ascii="Arial" w:eastAsia="MS Gothic" w:hAnsi="Arial"/>
      <w:sz w:val="18"/>
      <w:szCs w:val="18"/>
    </w:rPr>
  </w:style>
  <w:style w:type="paragraph" w:styleId="ListNumber2">
    <w:name w:val="List Number 2"/>
    <w:basedOn w:val="Normal"/>
    <w:rsid w:val="000C1D5D"/>
    <w:pPr>
      <w:numPr>
        <w:numId w:val="10"/>
      </w:numPr>
    </w:pPr>
  </w:style>
  <w:style w:type="paragraph" w:styleId="ListNumber3">
    <w:name w:val="List Number 3"/>
    <w:basedOn w:val="Normal"/>
    <w:rsid w:val="000C1D5D"/>
    <w:pPr>
      <w:numPr>
        <w:numId w:val="11"/>
      </w:numPr>
    </w:pPr>
  </w:style>
  <w:style w:type="paragraph" w:styleId="ListNumber4">
    <w:name w:val="List Number 4"/>
    <w:basedOn w:val="Normal"/>
    <w:rsid w:val="000C1D5D"/>
    <w:pPr>
      <w:numPr>
        <w:numId w:val="12"/>
      </w:numPr>
    </w:pPr>
  </w:style>
  <w:style w:type="paragraph" w:styleId="ListNumber5">
    <w:name w:val="List Number 5"/>
    <w:basedOn w:val="Normal"/>
    <w:rsid w:val="000C1D5D"/>
    <w:pPr>
      <w:numPr>
        <w:numId w:val="13"/>
      </w:numPr>
    </w:pPr>
  </w:style>
  <w:style w:type="paragraph" w:styleId="E-mailSignature">
    <w:name w:val="E-mail Signature"/>
    <w:basedOn w:val="Normal"/>
    <w:rsid w:val="000C1D5D"/>
  </w:style>
  <w:style w:type="paragraph" w:styleId="Date">
    <w:name w:val="Date"/>
    <w:basedOn w:val="Normal"/>
    <w:next w:val="Normal"/>
    <w:rsid w:val="000C1D5D"/>
  </w:style>
  <w:style w:type="paragraph" w:styleId="NormalWeb">
    <w:name w:val="Normal (Web)"/>
    <w:basedOn w:val="Normal"/>
    <w:uiPriority w:val="99"/>
    <w:rsid w:val="000C1D5D"/>
    <w:rPr>
      <w:sz w:val="24"/>
      <w:szCs w:val="24"/>
    </w:rPr>
  </w:style>
  <w:style w:type="paragraph" w:styleId="NormalIndent">
    <w:name w:val="Normal Indent"/>
    <w:basedOn w:val="Normal"/>
    <w:rsid w:val="000C1D5D"/>
    <w:pPr>
      <w:ind w:left="851"/>
    </w:pPr>
  </w:style>
  <w:style w:type="paragraph" w:styleId="Title">
    <w:name w:val="Title"/>
    <w:basedOn w:val="Normal"/>
    <w:qFormat/>
    <w:rsid w:val="000C1D5D"/>
    <w:pPr>
      <w:spacing w:before="240" w:after="120"/>
      <w:jc w:val="center"/>
      <w:outlineLvl w:val="0"/>
    </w:pPr>
    <w:rPr>
      <w:rFonts w:ascii="Arial" w:eastAsia="MS Gothic" w:hAnsi="Arial" w:cs="Arial"/>
      <w:sz w:val="32"/>
      <w:szCs w:val="32"/>
    </w:rPr>
  </w:style>
  <w:style w:type="paragraph" w:styleId="Subtitle">
    <w:name w:val="Subtitle"/>
    <w:basedOn w:val="Normal"/>
    <w:qFormat/>
    <w:rsid w:val="000C1D5D"/>
    <w:pPr>
      <w:jc w:val="center"/>
      <w:outlineLvl w:val="1"/>
    </w:pPr>
    <w:rPr>
      <w:rFonts w:ascii="Arial" w:eastAsia="MS Gothic" w:hAnsi="Arial" w:cs="Arial"/>
      <w:sz w:val="24"/>
      <w:szCs w:val="24"/>
    </w:rPr>
  </w:style>
  <w:style w:type="paragraph" w:styleId="EndnoteText">
    <w:name w:val="endnote text"/>
    <w:basedOn w:val="Normal"/>
    <w:semiHidden/>
    <w:rsid w:val="000C1D5D"/>
    <w:pPr>
      <w:snapToGrid w:val="0"/>
    </w:pPr>
  </w:style>
  <w:style w:type="paragraph" w:styleId="BodyText2">
    <w:name w:val="Body Text 2"/>
    <w:basedOn w:val="Normal"/>
    <w:rsid w:val="000C1D5D"/>
    <w:pPr>
      <w:spacing w:line="480" w:lineRule="auto"/>
    </w:pPr>
  </w:style>
  <w:style w:type="paragraph" w:styleId="BodyText3">
    <w:name w:val="Body Text 3"/>
    <w:basedOn w:val="Normal"/>
    <w:rsid w:val="000C1D5D"/>
    <w:rPr>
      <w:sz w:val="16"/>
      <w:szCs w:val="16"/>
    </w:rPr>
  </w:style>
  <w:style w:type="paragraph" w:styleId="BodyTextIndent">
    <w:name w:val="Body Text Indent"/>
    <w:basedOn w:val="Normal"/>
    <w:rsid w:val="000C1D5D"/>
    <w:pPr>
      <w:ind w:left="851"/>
    </w:pPr>
  </w:style>
  <w:style w:type="paragraph" w:styleId="BodyTextIndent2">
    <w:name w:val="Body Text Indent 2"/>
    <w:basedOn w:val="Normal"/>
    <w:rsid w:val="000C1D5D"/>
    <w:pPr>
      <w:spacing w:line="480" w:lineRule="auto"/>
      <w:ind w:left="851"/>
    </w:pPr>
  </w:style>
  <w:style w:type="paragraph" w:styleId="BodyTextIndent3">
    <w:name w:val="Body Text Indent 3"/>
    <w:basedOn w:val="Normal"/>
    <w:rsid w:val="000C1D5D"/>
    <w:pPr>
      <w:ind w:left="851"/>
    </w:pPr>
    <w:rPr>
      <w:sz w:val="16"/>
      <w:szCs w:val="16"/>
    </w:rPr>
  </w:style>
  <w:style w:type="paragraph" w:styleId="BodyTextFirstIndent">
    <w:name w:val="Body Text First Indent"/>
    <w:basedOn w:val="BodyText"/>
    <w:rsid w:val="000C1D5D"/>
    <w:pPr>
      <w:overflowPunct w:val="0"/>
      <w:autoSpaceDE w:val="0"/>
      <w:autoSpaceDN w:val="0"/>
      <w:spacing w:line="320" w:lineRule="exact"/>
      <w:ind w:firstLine="210"/>
    </w:pPr>
  </w:style>
  <w:style w:type="paragraph" w:styleId="BodyTextFirstIndent2">
    <w:name w:val="Body Text First Indent 2"/>
    <w:basedOn w:val="BodyTextIndent"/>
    <w:rsid w:val="000C1D5D"/>
    <w:pPr>
      <w:ind w:firstLine="210"/>
    </w:pPr>
  </w:style>
  <w:style w:type="paragraph" w:styleId="TOC5">
    <w:name w:val="toc 5"/>
    <w:basedOn w:val="Normal"/>
    <w:next w:val="Normal"/>
    <w:autoRedefine/>
    <w:uiPriority w:val="39"/>
    <w:rsid w:val="000C1D5D"/>
    <w:pPr>
      <w:ind w:left="800"/>
    </w:pPr>
  </w:style>
  <w:style w:type="paragraph" w:styleId="TOC6">
    <w:name w:val="toc 6"/>
    <w:basedOn w:val="Normal"/>
    <w:next w:val="Normal"/>
    <w:autoRedefine/>
    <w:uiPriority w:val="39"/>
    <w:rsid w:val="000C1D5D"/>
    <w:pPr>
      <w:ind w:left="1000"/>
    </w:pPr>
  </w:style>
  <w:style w:type="paragraph" w:styleId="TOC7">
    <w:name w:val="toc 7"/>
    <w:basedOn w:val="Normal"/>
    <w:next w:val="Normal"/>
    <w:autoRedefine/>
    <w:uiPriority w:val="39"/>
    <w:rsid w:val="000C1D5D"/>
    <w:pPr>
      <w:ind w:left="1200"/>
    </w:pPr>
  </w:style>
  <w:style w:type="paragraph" w:styleId="TOC8">
    <w:name w:val="toc 8"/>
    <w:basedOn w:val="Normal"/>
    <w:next w:val="Normal"/>
    <w:autoRedefine/>
    <w:uiPriority w:val="39"/>
    <w:rsid w:val="000C1D5D"/>
    <w:pPr>
      <w:ind w:left="1400"/>
    </w:pPr>
  </w:style>
  <w:style w:type="paragraph" w:styleId="TOC9">
    <w:name w:val="toc 9"/>
    <w:basedOn w:val="Normal"/>
    <w:next w:val="Normal"/>
    <w:autoRedefine/>
    <w:uiPriority w:val="39"/>
    <w:rsid w:val="000C1D5D"/>
    <w:pPr>
      <w:ind w:left="1600"/>
    </w:pPr>
  </w:style>
  <w:style w:type="paragraph" w:customStyle="1" w:styleId="aff2">
    <w:name w:val="第一インデント"/>
    <w:basedOn w:val="Normal"/>
    <w:rsid w:val="008B5A9C"/>
    <w:pPr>
      <w:overflowPunct/>
      <w:spacing w:line="280" w:lineRule="exact"/>
      <w:ind w:left="312" w:right="312" w:firstLine="181"/>
      <w:jc w:val="both"/>
    </w:pPr>
    <w:rPr>
      <w:rFonts w:ascii="Century" w:hAnsi="Century"/>
      <w:kern w:val="18"/>
      <w:position w:val="2"/>
      <w:sz w:val="18"/>
    </w:rPr>
  </w:style>
  <w:style w:type="paragraph" w:styleId="Revision">
    <w:name w:val="Revision"/>
    <w:hidden/>
    <w:uiPriority w:val="99"/>
    <w:semiHidden/>
    <w:rsid w:val="00DC763D"/>
    <w:rPr>
      <w:rFonts w:ascii="Times New Roman" w:hAnsi="Times New Roman"/>
    </w:rPr>
  </w:style>
  <w:style w:type="table" w:styleId="TableGrid">
    <w:name w:val="Table Grid"/>
    <w:basedOn w:val="TableNormal"/>
    <w:uiPriority w:val="39"/>
    <w:rsid w:val="006C19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レジスタ上"/>
    <w:basedOn w:val="Normal"/>
    <w:rsid w:val="00637B02"/>
    <w:pPr>
      <w:overflowPunct/>
      <w:jc w:val="center"/>
    </w:pPr>
    <w:rPr>
      <w:rFonts w:ascii="Arial" w:eastAsia="MS Gothic" w:hAnsi="Arial"/>
      <w:position w:val="2"/>
      <w:sz w:val="14"/>
    </w:rPr>
  </w:style>
  <w:style w:type="character" w:styleId="EndnoteReference">
    <w:name w:val="endnote reference"/>
    <w:basedOn w:val="DefaultParagraphFont"/>
    <w:rsid w:val="002C6D4A"/>
    <w:rPr>
      <w:vertAlign w:val="superscript"/>
    </w:rPr>
  </w:style>
  <w:style w:type="paragraph" w:customStyle="1" w:styleId="aff4">
    <w:name w:val="命令一覧表"/>
    <w:basedOn w:val="aa"/>
    <w:link w:val="aff5"/>
    <w:qFormat/>
    <w:rsid w:val="00C132CB"/>
  </w:style>
  <w:style w:type="character" w:customStyle="1" w:styleId="aff5">
    <w:name w:val="命令一覧表 (文字)"/>
    <w:basedOn w:val="ab"/>
    <w:link w:val="aff4"/>
    <w:rsid w:val="00C132CB"/>
    <w:rPr>
      <w:rFonts w:ascii="Arial" w:eastAsia="MS Gothic" w:hAnsi="Arial"/>
      <w:sz w:val="18"/>
    </w:rPr>
  </w:style>
  <w:style w:type="paragraph" w:customStyle="1" w:styleId="8pt">
    <w:name w:val="表本文_8pt"/>
    <w:basedOn w:val="aa"/>
    <w:link w:val="8pt0"/>
    <w:qFormat/>
    <w:rsid w:val="00572C2A"/>
    <w:rPr>
      <w:sz w:val="16"/>
      <w:szCs w:val="16"/>
    </w:rPr>
  </w:style>
  <w:style w:type="character" w:customStyle="1" w:styleId="8pt0">
    <w:name w:val="表本文_8pt (文字)"/>
    <w:basedOn w:val="ab"/>
    <w:link w:val="8pt"/>
    <w:rsid w:val="00572C2A"/>
    <w:rPr>
      <w:rFonts w:ascii="Arial" w:eastAsia="MS Gothic" w:hAnsi="Arial"/>
      <w:sz w:val="16"/>
      <w:szCs w:val="16"/>
    </w:rPr>
  </w:style>
  <w:style w:type="character" w:styleId="Hyperlink">
    <w:name w:val="Hyperlink"/>
    <w:basedOn w:val="DefaultParagraphFont"/>
    <w:uiPriority w:val="99"/>
    <w:unhideWhenUsed/>
    <w:rsid w:val="00E30DF8"/>
    <w:rPr>
      <w:color w:val="0000FF"/>
      <w:u w:val="single"/>
    </w:rPr>
  </w:style>
  <w:style w:type="character" w:styleId="FollowedHyperlink">
    <w:name w:val="FollowedHyperlink"/>
    <w:basedOn w:val="DefaultParagraphFont"/>
    <w:uiPriority w:val="99"/>
    <w:unhideWhenUsed/>
    <w:rsid w:val="00E30DF8"/>
    <w:rPr>
      <w:color w:val="800080"/>
      <w:u w:val="single"/>
    </w:rPr>
  </w:style>
  <w:style w:type="paragraph" w:customStyle="1" w:styleId="font5">
    <w:name w:val="font5"/>
    <w:basedOn w:val="Normal"/>
    <w:rsid w:val="00E30DF8"/>
    <w:pPr>
      <w:widowControl/>
      <w:overflowPunct/>
      <w:autoSpaceDE/>
      <w:autoSpaceDN/>
      <w:adjustRightInd/>
      <w:spacing w:before="100" w:beforeAutospacing="1" w:after="100" w:afterAutospacing="1" w:line="240" w:lineRule="auto"/>
      <w:textAlignment w:val="auto"/>
    </w:pPr>
    <w:rPr>
      <w:rFonts w:ascii="MS PGothic" w:eastAsia="MS PGothic" w:hAnsi="MS PGothic" w:cs="MS PGothic"/>
      <w:sz w:val="12"/>
      <w:szCs w:val="12"/>
    </w:rPr>
  </w:style>
  <w:style w:type="paragraph" w:customStyle="1" w:styleId="font6">
    <w:name w:val="font6"/>
    <w:basedOn w:val="Normal"/>
    <w:rsid w:val="00E30DF8"/>
    <w:pPr>
      <w:widowControl/>
      <w:overflowPunct/>
      <w:autoSpaceDE/>
      <w:autoSpaceDN/>
      <w:adjustRightInd/>
      <w:spacing w:before="100" w:beforeAutospacing="1" w:after="100" w:afterAutospacing="1" w:line="240" w:lineRule="auto"/>
      <w:textAlignment w:val="auto"/>
    </w:pPr>
    <w:rPr>
      <w:rFonts w:ascii="Meiryo" w:eastAsia="Meiryo" w:hAnsi="Meiryo" w:cs="Meiryo"/>
      <w:b/>
      <w:bCs/>
      <w:sz w:val="16"/>
      <w:szCs w:val="16"/>
    </w:rPr>
  </w:style>
  <w:style w:type="paragraph" w:customStyle="1" w:styleId="font7">
    <w:name w:val="font7"/>
    <w:basedOn w:val="Normal"/>
    <w:rsid w:val="00E30DF8"/>
    <w:pPr>
      <w:widowControl/>
      <w:overflowPunct/>
      <w:autoSpaceDE/>
      <w:autoSpaceDN/>
      <w:adjustRightInd/>
      <w:spacing w:before="100" w:beforeAutospacing="1" w:after="100" w:afterAutospacing="1" w:line="240" w:lineRule="auto"/>
      <w:textAlignment w:val="auto"/>
    </w:pPr>
    <w:rPr>
      <w:rFonts w:ascii="Meiryo" w:eastAsia="Meiryo" w:hAnsi="Meiryo" w:cs="Meiryo"/>
      <w:sz w:val="12"/>
      <w:szCs w:val="12"/>
    </w:rPr>
  </w:style>
  <w:style w:type="paragraph" w:customStyle="1" w:styleId="font8">
    <w:name w:val="font8"/>
    <w:basedOn w:val="Normal"/>
    <w:rsid w:val="00E30DF8"/>
    <w:pPr>
      <w:widowControl/>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74">
    <w:name w:val="xl74"/>
    <w:basedOn w:val="Normal"/>
    <w:rsid w:val="00E30DF8"/>
    <w:pPr>
      <w:widowControl/>
      <w:overflowPunct/>
      <w:autoSpaceDE/>
      <w:autoSpaceDN/>
      <w:adjustRightInd/>
      <w:spacing w:before="100" w:beforeAutospacing="1" w:after="100" w:afterAutospacing="1" w:line="240" w:lineRule="auto"/>
      <w:textAlignment w:val="auto"/>
    </w:pPr>
    <w:rPr>
      <w:rFonts w:ascii="Meiryo" w:eastAsia="Meiryo" w:hAnsi="Meiryo" w:cs="Meiryo"/>
      <w:sz w:val="24"/>
      <w:szCs w:val="24"/>
    </w:rPr>
  </w:style>
  <w:style w:type="paragraph" w:customStyle="1" w:styleId="xl75">
    <w:name w:val="xl75"/>
    <w:basedOn w:val="Normal"/>
    <w:rsid w:val="00E30DF8"/>
    <w:pPr>
      <w:widowControl/>
      <w:overflowPunct/>
      <w:autoSpaceDE/>
      <w:autoSpaceDN/>
      <w:adjustRightInd/>
      <w:spacing w:before="100" w:beforeAutospacing="1" w:after="100" w:afterAutospacing="1" w:line="240" w:lineRule="auto"/>
      <w:textAlignment w:val="auto"/>
    </w:pPr>
    <w:rPr>
      <w:rFonts w:ascii="Meiryo" w:eastAsia="Meiryo" w:hAnsi="Meiryo" w:cs="Meiryo"/>
      <w:sz w:val="24"/>
      <w:szCs w:val="24"/>
    </w:rPr>
  </w:style>
  <w:style w:type="paragraph" w:customStyle="1" w:styleId="xl76">
    <w:name w:val="xl76"/>
    <w:basedOn w:val="Normal"/>
    <w:rsid w:val="00E30DF8"/>
    <w:pPr>
      <w:widowControl/>
      <w:overflowPunct/>
      <w:autoSpaceDE/>
      <w:autoSpaceDN/>
      <w:adjustRightInd/>
      <w:spacing w:before="100" w:beforeAutospacing="1" w:after="100" w:afterAutospacing="1" w:line="240" w:lineRule="auto"/>
      <w:jc w:val="center"/>
      <w:textAlignment w:val="auto"/>
    </w:pPr>
    <w:rPr>
      <w:rFonts w:ascii="Meiryo" w:eastAsia="Meiryo" w:hAnsi="Meiryo" w:cs="Meiryo"/>
      <w:sz w:val="24"/>
      <w:szCs w:val="24"/>
    </w:rPr>
  </w:style>
  <w:style w:type="paragraph" w:customStyle="1" w:styleId="xl77">
    <w:name w:val="xl77"/>
    <w:basedOn w:val="Normal"/>
    <w:rsid w:val="00E30DF8"/>
    <w:pPr>
      <w:widowControl/>
      <w:overflowPunct/>
      <w:autoSpaceDE/>
      <w:autoSpaceDN/>
      <w:adjustRightInd/>
      <w:spacing w:before="100" w:beforeAutospacing="1" w:after="100" w:afterAutospacing="1" w:line="240" w:lineRule="auto"/>
      <w:textAlignment w:val="auto"/>
    </w:pPr>
    <w:rPr>
      <w:rFonts w:ascii="Meiryo" w:eastAsia="Meiryo" w:hAnsi="Meiryo" w:cs="Meiryo"/>
      <w:sz w:val="24"/>
      <w:szCs w:val="24"/>
    </w:rPr>
  </w:style>
  <w:style w:type="paragraph" w:customStyle="1" w:styleId="xl78">
    <w:name w:val="xl78"/>
    <w:basedOn w:val="Normal"/>
    <w:rsid w:val="00E30DF8"/>
    <w:pPr>
      <w:widowControl/>
      <w:overflowPunct/>
      <w:autoSpaceDE/>
      <w:autoSpaceDN/>
      <w:adjustRightInd/>
      <w:spacing w:before="100" w:beforeAutospacing="1" w:after="100" w:afterAutospacing="1" w:line="240" w:lineRule="auto"/>
      <w:textAlignment w:val="auto"/>
    </w:pPr>
    <w:rPr>
      <w:rFonts w:ascii="Meiryo" w:eastAsia="Meiryo" w:hAnsi="Meiryo" w:cs="Meiryo"/>
      <w:b/>
      <w:bCs/>
      <w:sz w:val="24"/>
      <w:szCs w:val="24"/>
    </w:rPr>
  </w:style>
  <w:style w:type="paragraph" w:customStyle="1" w:styleId="xl79">
    <w:name w:val="xl79"/>
    <w:basedOn w:val="Normal"/>
    <w:rsid w:val="00E30DF8"/>
    <w:pPr>
      <w:widowControl/>
      <w:overflowPunct/>
      <w:autoSpaceDE/>
      <w:autoSpaceDN/>
      <w:adjustRightInd/>
      <w:spacing w:before="100" w:beforeAutospacing="1" w:after="100" w:afterAutospacing="1" w:line="240" w:lineRule="auto"/>
      <w:textAlignment w:val="auto"/>
    </w:pPr>
    <w:rPr>
      <w:rFonts w:ascii="Meiryo" w:eastAsia="Meiryo" w:hAnsi="Meiryo" w:cs="Meiryo"/>
      <w:b/>
      <w:bCs/>
      <w:sz w:val="24"/>
      <w:szCs w:val="24"/>
    </w:rPr>
  </w:style>
  <w:style w:type="paragraph" w:customStyle="1" w:styleId="xl80">
    <w:name w:val="xl80"/>
    <w:basedOn w:val="Normal"/>
    <w:rsid w:val="00E30DF8"/>
    <w:pPr>
      <w:widowControl/>
      <w:pBdr>
        <w:top w:val="single" w:sz="8" w:space="0" w:color="auto"/>
        <w:left w:val="single" w:sz="8"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1">
    <w:name w:val="xl81"/>
    <w:basedOn w:val="Normal"/>
    <w:rsid w:val="00E30DF8"/>
    <w:pPr>
      <w:widowControl/>
      <w:pBdr>
        <w:top w:val="single" w:sz="8" w:space="0" w:color="auto"/>
        <w:right w:val="single"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2">
    <w:name w:val="xl82"/>
    <w:basedOn w:val="Normal"/>
    <w:rsid w:val="00E30DF8"/>
    <w:pPr>
      <w:widowControl/>
      <w:pBdr>
        <w:top w:val="single" w:sz="8" w:space="0" w:color="auto"/>
        <w:left w:val="single" w:sz="4" w:space="0" w:color="auto"/>
        <w:right w:val="dotted"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3">
    <w:name w:val="xl83"/>
    <w:basedOn w:val="Normal"/>
    <w:rsid w:val="00E30DF8"/>
    <w:pPr>
      <w:widowControl/>
      <w:pBdr>
        <w:top w:val="single" w:sz="8" w:space="0" w:color="auto"/>
        <w:left w:val="dotted" w:sz="4" w:space="0" w:color="auto"/>
        <w:right w:val="single"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4">
    <w:name w:val="xl84"/>
    <w:basedOn w:val="Normal"/>
    <w:rsid w:val="00E30DF8"/>
    <w:pPr>
      <w:widowControl/>
      <w:pBdr>
        <w:top w:val="single" w:sz="8" w:space="0" w:color="auto"/>
        <w:left w:val="single" w:sz="4" w:space="0" w:color="auto"/>
        <w:right w:val="single"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5">
    <w:name w:val="xl85"/>
    <w:basedOn w:val="Normal"/>
    <w:rsid w:val="00E30DF8"/>
    <w:pPr>
      <w:widowControl/>
      <w:pBdr>
        <w:top w:val="single" w:sz="8" w:space="0" w:color="auto"/>
        <w:left w:val="single" w:sz="4" w:space="0" w:color="auto"/>
        <w:bottom w:val="single" w:sz="4" w:space="0" w:color="auto"/>
        <w:right w:val="single"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6">
    <w:name w:val="xl86"/>
    <w:basedOn w:val="Normal"/>
    <w:rsid w:val="00E30DF8"/>
    <w:pPr>
      <w:widowControl/>
      <w:pBdr>
        <w:top w:val="single" w:sz="8" w:space="0" w:color="auto"/>
        <w:left w:val="single" w:sz="4" w:space="0" w:color="auto"/>
        <w:bottom w:val="single" w:sz="4" w:space="0" w:color="auto"/>
        <w:right w:val="single" w:sz="8"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7">
    <w:name w:val="xl87"/>
    <w:basedOn w:val="Normal"/>
    <w:rsid w:val="00E30DF8"/>
    <w:pPr>
      <w:widowControl/>
      <w:pBdr>
        <w:left w:val="single" w:sz="8" w:space="0" w:color="auto"/>
        <w:bottom w:val="single" w:sz="8"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8">
    <w:name w:val="xl88"/>
    <w:basedOn w:val="Normal"/>
    <w:rsid w:val="00E30DF8"/>
    <w:pPr>
      <w:widowControl/>
      <w:pBdr>
        <w:bottom w:val="single" w:sz="8" w:space="0" w:color="auto"/>
        <w:right w:val="single"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9">
    <w:name w:val="xl89"/>
    <w:basedOn w:val="Normal"/>
    <w:rsid w:val="00E30DF8"/>
    <w:pPr>
      <w:widowControl/>
      <w:pBdr>
        <w:left w:val="single" w:sz="4" w:space="0" w:color="auto"/>
        <w:bottom w:val="single" w:sz="8" w:space="0" w:color="auto"/>
        <w:right w:val="dotted"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90">
    <w:name w:val="xl90"/>
    <w:basedOn w:val="Normal"/>
    <w:rsid w:val="00E30DF8"/>
    <w:pPr>
      <w:widowControl/>
      <w:pBdr>
        <w:left w:val="dotted" w:sz="4" w:space="0" w:color="auto"/>
        <w:bottom w:val="single" w:sz="8" w:space="0" w:color="auto"/>
        <w:right w:val="single"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91">
    <w:name w:val="xl91"/>
    <w:basedOn w:val="Normal"/>
    <w:rsid w:val="00E30DF8"/>
    <w:pPr>
      <w:widowControl/>
      <w:pBdr>
        <w:left w:val="single" w:sz="4" w:space="0" w:color="auto"/>
        <w:bottom w:val="single" w:sz="8" w:space="0" w:color="auto"/>
        <w:right w:val="single"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92">
    <w:name w:val="xl92"/>
    <w:basedOn w:val="Normal"/>
    <w:rsid w:val="00E30DF8"/>
    <w:pPr>
      <w:widowControl/>
      <w:pBdr>
        <w:top w:val="single" w:sz="4" w:space="0" w:color="auto"/>
        <w:left w:val="single"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93">
    <w:name w:val="xl93"/>
    <w:basedOn w:val="Normal"/>
    <w:rsid w:val="00E30DF8"/>
    <w:pPr>
      <w:widowControl/>
      <w:pBdr>
        <w:top w:val="single" w:sz="4" w:space="0" w:color="auto"/>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94">
    <w:name w:val="xl94"/>
    <w:basedOn w:val="Normal"/>
    <w:rsid w:val="00E30DF8"/>
    <w:pPr>
      <w:widowControl/>
      <w:pBdr>
        <w:top w:val="single" w:sz="4" w:space="0" w:color="auto"/>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95">
    <w:name w:val="xl95"/>
    <w:basedOn w:val="Normal"/>
    <w:rsid w:val="00E30DF8"/>
    <w:pPr>
      <w:widowControl/>
      <w:pBdr>
        <w:top w:val="single" w:sz="8" w:space="0" w:color="auto"/>
        <w:left w:val="single" w:sz="8"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96">
    <w:name w:val="xl96"/>
    <w:basedOn w:val="Normal"/>
    <w:rsid w:val="00E30DF8"/>
    <w:pPr>
      <w:widowControl/>
      <w:pBdr>
        <w:top w:val="single" w:sz="8"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97">
    <w:name w:val="xl97"/>
    <w:basedOn w:val="Normal"/>
    <w:rsid w:val="00E30DF8"/>
    <w:pPr>
      <w:widowControl/>
      <w:pBdr>
        <w:top w:val="single" w:sz="8" w:space="0" w:color="auto"/>
        <w:left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98">
    <w:name w:val="xl98"/>
    <w:basedOn w:val="Normal"/>
    <w:rsid w:val="00E30DF8"/>
    <w:pPr>
      <w:widowControl/>
      <w:pBdr>
        <w:top w:val="single" w:sz="8" w:space="0" w:color="auto"/>
        <w:left w:val="dotted" w:sz="4" w:space="0" w:color="auto"/>
        <w:bottom w:val="single" w:sz="4" w:space="0" w:color="auto"/>
        <w:right w:val="single"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99">
    <w:name w:val="xl99"/>
    <w:basedOn w:val="Normal"/>
    <w:rsid w:val="00E30DF8"/>
    <w:pPr>
      <w:widowControl/>
      <w:pBdr>
        <w:top w:val="single" w:sz="8" w:space="0" w:color="auto"/>
        <w:left w:val="single" w:sz="4" w:space="0" w:color="auto"/>
        <w:bottom w:val="single" w:sz="4" w:space="0" w:color="auto"/>
        <w:right w:val="single" w:sz="4" w:space="0" w:color="auto"/>
      </w:pBdr>
      <w:overflowPunct/>
      <w:autoSpaceDE/>
      <w:autoSpaceDN/>
      <w:adjustRightInd/>
      <w:spacing w:before="100" w:beforeAutospacing="1" w:after="100" w:afterAutospacing="1" w:line="240" w:lineRule="auto"/>
      <w:jc w:val="center"/>
      <w:textAlignment w:val="auto"/>
    </w:pPr>
    <w:rPr>
      <w:rFonts w:ascii="Meiryo" w:eastAsia="Meiryo" w:hAnsi="Meiryo" w:cs="Meiryo"/>
      <w:sz w:val="16"/>
      <w:szCs w:val="16"/>
    </w:rPr>
  </w:style>
  <w:style w:type="paragraph" w:customStyle="1" w:styleId="xl100">
    <w:name w:val="xl100"/>
    <w:basedOn w:val="Normal"/>
    <w:rsid w:val="00E30DF8"/>
    <w:pPr>
      <w:widowControl/>
      <w:pBdr>
        <w:top w:val="single" w:sz="8" w:space="0" w:color="auto"/>
        <w:left w:val="single" w:sz="4" w:space="0" w:color="auto"/>
        <w:bottom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01">
    <w:name w:val="xl101"/>
    <w:basedOn w:val="Normal"/>
    <w:rsid w:val="00E30DF8"/>
    <w:pPr>
      <w:widowControl/>
      <w:pBdr>
        <w:top w:val="single" w:sz="8" w:space="0" w:color="auto"/>
        <w:left w:val="dotted" w:sz="4" w:space="0" w:color="auto"/>
        <w:bottom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02">
    <w:name w:val="xl102"/>
    <w:basedOn w:val="Normal"/>
    <w:rsid w:val="00E30DF8"/>
    <w:pPr>
      <w:widowControl/>
      <w:pBdr>
        <w:top w:val="single" w:sz="8" w:space="0" w:color="auto"/>
        <w:left w:val="dotted" w:sz="4" w:space="0" w:color="auto"/>
        <w:bottom w:val="single" w:sz="4" w:space="0" w:color="auto"/>
        <w:right w:val="single" w:sz="8"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03">
    <w:name w:val="xl103"/>
    <w:basedOn w:val="Normal"/>
    <w:rsid w:val="00E30DF8"/>
    <w:pPr>
      <w:widowControl/>
      <w:pBdr>
        <w:left w:val="single" w:sz="8"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04">
    <w:name w:val="xl104"/>
    <w:basedOn w:val="Normal"/>
    <w:rsid w:val="00E30DF8"/>
    <w:pPr>
      <w:widowControl/>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05">
    <w:name w:val="xl105"/>
    <w:basedOn w:val="Normal"/>
    <w:rsid w:val="00E30DF8"/>
    <w:pPr>
      <w:widowControl/>
      <w:pBdr>
        <w:left w:val="single" w:sz="4" w:space="0" w:color="auto"/>
        <w:bottom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06">
    <w:name w:val="xl106"/>
    <w:basedOn w:val="Normal"/>
    <w:rsid w:val="00E30DF8"/>
    <w:pPr>
      <w:widowControl/>
      <w:pBdr>
        <w:top w:val="single" w:sz="4" w:space="0" w:color="auto"/>
        <w:left w:val="dotted" w:sz="4" w:space="0" w:color="auto"/>
        <w:bottom w:val="single" w:sz="4" w:space="0" w:color="auto"/>
        <w:right w:val="single"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07">
    <w:name w:val="xl107"/>
    <w:basedOn w:val="Normal"/>
    <w:rsid w:val="00E30DF8"/>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line="240" w:lineRule="auto"/>
      <w:jc w:val="center"/>
      <w:textAlignment w:val="auto"/>
    </w:pPr>
    <w:rPr>
      <w:rFonts w:ascii="Meiryo" w:eastAsia="Meiryo" w:hAnsi="Meiryo" w:cs="Meiryo"/>
      <w:sz w:val="16"/>
      <w:szCs w:val="16"/>
    </w:rPr>
  </w:style>
  <w:style w:type="paragraph" w:customStyle="1" w:styleId="xl108">
    <w:name w:val="xl108"/>
    <w:basedOn w:val="Normal"/>
    <w:rsid w:val="00E30DF8"/>
    <w:pPr>
      <w:widowControl/>
      <w:pBdr>
        <w:top w:val="single" w:sz="4" w:space="0" w:color="auto"/>
        <w:left w:val="single" w:sz="4" w:space="0" w:color="auto"/>
        <w:bottom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09">
    <w:name w:val="xl109"/>
    <w:basedOn w:val="Normal"/>
    <w:rsid w:val="00E30DF8"/>
    <w:pPr>
      <w:widowControl/>
      <w:pBdr>
        <w:top w:val="single" w:sz="4" w:space="0" w:color="auto"/>
        <w:left w:val="dotted" w:sz="4" w:space="0" w:color="auto"/>
        <w:bottom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10">
    <w:name w:val="xl110"/>
    <w:basedOn w:val="Normal"/>
    <w:rsid w:val="00E30DF8"/>
    <w:pPr>
      <w:widowControl/>
      <w:pBdr>
        <w:top w:val="single" w:sz="4" w:space="0" w:color="auto"/>
        <w:left w:val="dotted" w:sz="4" w:space="0" w:color="auto"/>
        <w:bottom w:val="single" w:sz="4" w:space="0" w:color="auto"/>
        <w:right w:val="single" w:sz="8"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11">
    <w:name w:val="xl111"/>
    <w:basedOn w:val="Normal"/>
    <w:rsid w:val="00E30DF8"/>
    <w:pPr>
      <w:widowControl/>
      <w:pBdr>
        <w:top w:val="single" w:sz="4" w:space="0" w:color="auto"/>
        <w:left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12">
    <w:name w:val="xl112"/>
    <w:basedOn w:val="Normal"/>
    <w:rsid w:val="00E30DF8"/>
    <w:pPr>
      <w:widowControl/>
      <w:pBdr>
        <w:top w:val="single" w:sz="4" w:space="0" w:color="auto"/>
        <w:right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13">
    <w:name w:val="xl113"/>
    <w:basedOn w:val="Normal"/>
    <w:rsid w:val="00E30DF8"/>
    <w:pPr>
      <w:widowControl/>
      <w:pBdr>
        <w:left w:val="single" w:sz="8" w:space="0" w:color="auto"/>
        <w:bottom w:val="single" w:sz="8"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14">
    <w:name w:val="xl114"/>
    <w:basedOn w:val="Normal"/>
    <w:rsid w:val="00E30DF8"/>
    <w:pPr>
      <w:widowControl/>
      <w:pBdr>
        <w:bottom w:val="single" w:sz="8"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15">
    <w:name w:val="xl115"/>
    <w:basedOn w:val="Normal"/>
    <w:rsid w:val="00E30DF8"/>
    <w:pPr>
      <w:widowControl/>
      <w:pBdr>
        <w:top w:val="single" w:sz="4" w:space="0" w:color="auto"/>
        <w:left w:val="single" w:sz="4" w:space="0" w:color="auto"/>
        <w:bottom w:val="single" w:sz="8"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16">
    <w:name w:val="xl116"/>
    <w:basedOn w:val="Normal"/>
    <w:rsid w:val="00E30DF8"/>
    <w:pPr>
      <w:widowControl/>
      <w:pBdr>
        <w:top w:val="single" w:sz="4" w:space="0" w:color="auto"/>
        <w:left w:val="dotted" w:sz="4" w:space="0" w:color="auto"/>
        <w:bottom w:val="single" w:sz="8" w:space="0" w:color="auto"/>
        <w:right w:val="single"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17">
    <w:name w:val="xl117"/>
    <w:basedOn w:val="Normal"/>
    <w:rsid w:val="00E30DF8"/>
    <w:pPr>
      <w:widowControl/>
      <w:pBdr>
        <w:top w:val="single" w:sz="4" w:space="0" w:color="auto"/>
        <w:left w:val="single" w:sz="4" w:space="0" w:color="auto"/>
        <w:bottom w:val="single" w:sz="8" w:space="0" w:color="auto"/>
        <w:right w:val="single" w:sz="4" w:space="0" w:color="auto"/>
      </w:pBdr>
      <w:overflowPunct/>
      <w:autoSpaceDE/>
      <w:autoSpaceDN/>
      <w:adjustRightInd/>
      <w:spacing w:before="100" w:beforeAutospacing="1" w:after="100" w:afterAutospacing="1" w:line="240" w:lineRule="auto"/>
      <w:jc w:val="center"/>
      <w:textAlignment w:val="auto"/>
    </w:pPr>
    <w:rPr>
      <w:rFonts w:ascii="Meiryo" w:eastAsia="Meiryo" w:hAnsi="Meiryo" w:cs="Meiryo"/>
      <w:sz w:val="16"/>
      <w:szCs w:val="16"/>
    </w:rPr>
  </w:style>
  <w:style w:type="paragraph" w:customStyle="1" w:styleId="xl118">
    <w:name w:val="xl118"/>
    <w:basedOn w:val="Normal"/>
    <w:rsid w:val="00E30DF8"/>
    <w:pPr>
      <w:widowControl/>
      <w:pBdr>
        <w:top w:val="single" w:sz="4" w:space="0" w:color="auto"/>
        <w:left w:val="dotted" w:sz="4" w:space="0" w:color="auto"/>
        <w:bottom w:val="single" w:sz="8"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19">
    <w:name w:val="xl119"/>
    <w:basedOn w:val="Normal"/>
    <w:rsid w:val="00E30DF8"/>
    <w:pPr>
      <w:widowControl/>
      <w:pBdr>
        <w:top w:val="single" w:sz="4" w:space="0" w:color="auto"/>
        <w:left w:val="dotted" w:sz="4" w:space="0" w:color="auto"/>
        <w:bottom w:val="single" w:sz="8" w:space="0" w:color="auto"/>
        <w:right w:val="single" w:sz="8"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20">
    <w:name w:val="xl120"/>
    <w:basedOn w:val="Normal"/>
    <w:rsid w:val="00E30DF8"/>
    <w:pPr>
      <w:widowControl/>
      <w:pBdr>
        <w:bottom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21">
    <w:name w:val="xl121"/>
    <w:basedOn w:val="Normal"/>
    <w:rsid w:val="00E30DF8"/>
    <w:pPr>
      <w:widowControl/>
      <w:pBdr>
        <w:top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22">
    <w:name w:val="xl122"/>
    <w:basedOn w:val="Normal"/>
    <w:rsid w:val="00E30DF8"/>
    <w:pPr>
      <w:widowControl/>
      <w:pBdr>
        <w:top w:val="single" w:sz="8" w:space="0" w:color="auto"/>
        <w:left w:val="single" w:sz="8" w:space="0" w:color="auto"/>
        <w:right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23">
    <w:name w:val="xl123"/>
    <w:basedOn w:val="Normal"/>
    <w:rsid w:val="00E30DF8"/>
    <w:pPr>
      <w:widowControl/>
      <w:pBdr>
        <w:top w:val="single" w:sz="8" w:space="0" w:color="auto"/>
        <w:right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24">
    <w:name w:val="xl124"/>
    <w:basedOn w:val="Normal"/>
    <w:rsid w:val="00E30DF8"/>
    <w:pPr>
      <w:widowControl/>
      <w:pBdr>
        <w:right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25">
    <w:name w:val="xl125"/>
    <w:basedOn w:val="Normal"/>
    <w:rsid w:val="00E30DF8"/>
    <w:pPr>
      <w:widowControl/>
      <w:pBdr>
        <w:left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26">
    <w:name w:val="xl126"/>
    <w:basedOn w:val="Normal"/>
    <w:rsid w:val="00E30DF8"/>
    <w:pPr>
      <w:widowControl/>
      <w:pBdr>
        <w:bottom w:val="single" w:sz="4" w:space="0" w:color="auto"/>
        <w:right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27">
    <w:name w:val="xl127"/>
    <w:basedOn w:val="Normal"/>
    <w:rsid w:val="00E30DF8"/>
    <w:pPr>
      <w:widowControl/>
      <w:pBdr>
        <w:bottom w:val="single" w:sz="8" w:space="0" w:color="auto"/>
        <w:right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28">
    <w:name w:val="xl128"/>
    <w:basedOn w:val="Normal"/>
    <w:rsid w:val="00E30DF8"/>
    <w:pPr>
      <w:widowControl/>
      <w:pBdr>
        <w:top w:val="single" w:sz="4" w:space="0" w:color="auto"/>
        <w:left w:val="dotted" w:sz="4" w:space="0" w:color="auto"/>
        <w:bottom w:val="single" w:sz="4" w:space="0" w:color="auto"/>
        <w:right w:val="single" w:sz="4" w:space="0" w:color="auto"/>
      </w:pBdr>
      <w:shd w:val="clear" w:color="000000" w:fill="808080"/>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29">
    <w:name w:val="xl129"/>
    <w:basedOn w:val="Normal"/>
    <w:rsid w:val="00E30DF8"/>
    <w:pPr>
      <w:widowControl/>
      <w:pBdr>
        <w:top w:val="single" w:sz="4" w:space="0" w:color="auto"/>
        <w:left w:val="single" w:sz="4" w:space="0" w:color="auto"/>
        <w:bottom w:val="single" w:sz="4" w:space="0" w:color="auto"/>
        <w:right w:val="single" w:sz="4" w:space="0" w:color="auto"/>
      </w:pBdr>
      <w:shd w:val="clear" w:color="000000" w:fill="808080"/>
      <w:overflowPunct/>
      <w:autoSpaceDE/>
      <w:autoSpaceDN/>
      <w:adjustRightInd/>
      <w:spacing w:before="100" w:beforeAutospacing="1" w:after="100" w:afterAutospacing="1" w:line="240" w:lineRule="auto"/>
      <w:jc w:val="center"/>
      <w:textAlignment w:val="auto"/>
    </w:pPr>
    <w:rPr>
      <w:rFonts w:ascii="Meiryo" w:eastAsia="Meiryo" w:hAnsi="Meiryo" w:cs="Meiryo"/>
      <w:sz w:val="16"/>
      <w:szCs w:val="16"/>
    </w:rPr>
  </w:style>
  <w:style w:type="paragraph" w:customStyle="1" w:styleId="xl130">
    <w:name w:val="xl130"/>
    <w:basedOn w:val="Normal"/>
    <w:rsid w:val="00E30DF8"/>
    <w:pPr>
      <w:widowControl/>
      <w:pBdr>
        <w:top w:val="single" w:sz="4" w:space="0" w:color="auto"/>
        <w:left w:val="single" w:sz="4" w:space="0" w:color="auto"/>
        <w:bottom w:val="single" w:sz="4" w:space="0" w:color="auto"/>
        <w:right w:val="dotted" w:sz="4" w:space="0" w:color="auto"/>
      </w:pBdr>
      <w:shd w:val="clear" w:color="000000" w:fill="808080"/>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31">
    <w:name w:val="xl131"/>
    <w:basedOn w:val="Normal"/>
    <w:rsid w:val="00E30DF8"/>
    <w:pPr>
      <w:widowControl/>
      <w:pBdr>
        <w:top w:val="single" w:sz="4" w:space="0" w:color="auto"/>
        <w:left w:val="dotted" w:sz="4" w:space="0" w:color="auto"/>
        <w:bottom w:val="single" w:sz="4" w:space="0" w:color="auto"/>
        <w:right w:val="dotted" w:sz="4" w:space="0" w:color="auto"/>
      </w:pBdr>
      <w:shd w:val="clear" w:color="000000" w:fill="808080"/>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32">
    <w:name w:val="xl132"/>
    <w:basedOn w:val="Normal"/>
    <w:rsid w:val="00E30DF8"/>
    <w:pPr>
      <w:widowControl/>
      <w:pBdr>
        <w:top w:val="single" w:sz="4" w:space="0" w:color="auto"/>
        <w:left w:val="dotted" w:sz="4" w:space="0" w:color="auto"/>
        <w:bottom w:val="single" w:sz="4" w:space="0" w:color="auto"/>
        <w:right w:val="single" w:sz="8" w:space="0" w:color="auto"/>
      </w:pBdr>
      <w:shd w:val="clear" w:color="000000" w:fill="808080"/>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33">
    <w:name w:val="xl133"/>
    <w:basedOn w:val="Normal"/>
    <w:rsid w:val="00E30DF8"/>
    <w:pPr>
      <w:widowControl/>
      <w:pBdr>
        <w:left w:val="single" w:sz="4" w:space="0" w:color="auto"/>
        <w:bottom w:val="single" w:sz="8"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34">
    <w:name w:val="xl134"/>
    <w:basedOn w:val="Normal"/>
    <w:rsid w:val="00E30DF8"/>
    <w:pPr>
      <w:widowControl/>
      <w:pBdr>
        <w:left w:val="single" w:sz="8" w:space="0" w:color="auto"/>
        <w:bottom w:val="single" w:sz="8"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color w:val="0000FF"/>
      <w:sz w:val="16"/>
      <w:szCs w:val="16"/>
    </w:rPr>
  </w:style>
  <w:style w:type="paragraph" w:customStyle="1" w:styleId="xl135">
    <w:name w:val="xl135"/>
    <w:basedOn w:val="Normal"/>
    <w:rsid w:val="00E30DF8"/>
    <w:pPr>
      <w:widowControl/>
      <w:pBdr>
        <w:bottom w:val="single" w:sz="8"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color w:val="0000FF"/>
      <w:sz w:val="16"/>
      <w:szCs w:val="16"/>
    </w:rPr>
  </w:style>
  <w:style w:type="paragraph" w:customStyle="1" w:styleId="xl136">
    <w:name w:val="xl136"/>
    <w:basedOn w:val="Normal"/>
    <w:rsid w:val="00E30DF8"/>
    <w:pPr>
      <w:widowControl/>
      <w:pBdr>
        <w:top w:val="single" w:sz="8" w:space="0" w:color="auto"/>
        <w:bottom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37">
    <w:name w:val="xl137"/>
    <w:basedOn w:val="Normal"/>
    <w:rsid w:val="00E30DF8"/>
    <w:pPr>
      <w:widowControl/>
      <w:pBdr>
        <w:top w:val="single" w:sz="8" w:space="0" w:color="auto"/>
        <w:left w:val="dotted" w:sz="4" w:space="0" w:color="auto"/>
        <w:bottom w:val="single"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38">
    <w:name w:val="xl138"/>
    <w:basedOn w:val="Normal"/>
    <w:rsid w:val="00E30DF8"/>
    <w:pPr>
      <w:widowControl/>
      <w:pBdr>
        <w:top w:val="single" w:sz="8" w:space="0" w:color="auto"/>
        <w:bottom w:val="single" w:sz="4" w:space="0" w:color="auto"/>
      </w:pBdr>
      <w:overflowPunct/>
      <w:autoSpaceDE/>
      <w:autoSpaceDN/>
      <w:adjustRightInd/>
      <w:spacing w:before="100" w:beforeAutospacing="1" w:after="100" w:afterAutospacing="1" w:line="240" w:lineRule="auto"/>
      <w:jc w:val="center"/>
      <w:textAlignment w:val="auto"/>
    </w:pPr>
    <w:rPr>
      <w:rFonts w:ascii="Meiryo" w:eastAsia="Meiryo" w:hAnsi="Meiryo" w:cs="Meiryo"/>
      <w:sz w:val="16"/>
      <w:szCs w:val="16"/>
    </w:rPr>
  </w:style>
  <w:style w:type="paragraph" w:customStyle="1" w:styleId="xl139">
    <w:name w:val="xl139"/>
    <w:basedOn w:val="Normal"/>
    <w:rsid w:val="00E30DF8"/>
    <w:pPr>
      <w:widowControl/>
      <w:pBdr>
        <w:top w:val="single" w:sz="4" w:space="0" w:color="auto"/>
        <w:bottom w:val="single" w:sz="4" w:space="0" w:color="auto"/>
        <w:right w:val="single" w:sz="4" w:space="0" w:color="auto"/>
      </w:pBdr>
      <w:shd w:val="clear" w:color="000000" w:fill="FFFF99"/>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40">
    <w:name w:val="xl140"/>
    <w:basedOn w:val="Normal"/>
    <w:rsid w:val="00E30DF8"/>
    <w:pPr>
      <w:widowControl/>
      <w:pBdr>
        <w:left w:val="single" w:sz="8"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41">
    <w:name w:val="xl141"/>
    <w:basedOn w:val="Normal"/>
    <w:rsid w:val="00E30DF8"/>
    <w:pPr>
      <w:widowControl/>
      <w:pBdr>
        <w:top w:val="single" w:sz="4" w:space="0" w:color="auto"/>
        <w:right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color w:val="000000"/>
      <w:sz w:val="16"/>
      <w:szCs w:val="16"/>
    </w:rPr>
  </w:style>
  <w:style w:type="paragraph" w:customStyle="1" w:styleId="xl142">
    <w:name w:val="xl142"/>
    <w:basedOn w:val="Normal"/>
    <w:rsid w:val="00E30DF8"/>
    <w:pPr>
      <w:widowControl/>
      <w:pBdr>
        <w:left w:val="dotted" w:sz="4" w:space="0" w:color="auto"/>
        <w:bottom w:val="single" w:sz="4" w:space="0" w:color="auto"/>
        <w:right w:val="single"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43">
    <w:name w:val="xl143"/>
    <w:basedOn w:val="Normal"/>
    <w:rsid w:val="00E30DF8"/>
    <w:pPr>
      <w:widowControl/>
      <w:pBdr>
        <w:left w:val="single" w:sz="4" w:space="0" w:color="auto"/>
        <w:bottom w:val="single" w:sz="4" w:space="0" w:color="auto"/>
        <w:right w:val="single" w:sz="4" w:space="0" w:color="auto"/>
      </w:pBdr>
      <w:overflowPunct/>
      <w:autoSpaceDE/>
      <w:autoSpaceDN/>
      <w:adjustRightInd/>
      <w:spacing w:before="100" w:beforeAutospacing="1" w:after="100" w:afterAutospacing="1" w:line="240" w:lineRule="auto"/>
      <w:jc w:val="center"/>
      <w:textAlignment w:val="auto"/>
    </w:pPr>
    <w:rPr>
      <w:rFonts w:ascii="Meiryo" w:eastAsia="Meiryo" w:hAnsi="Meiryo" w:cs="Meiryo"/>
      <w:sz w:val="16"/>
      <w:szCs w:val="16"/>
    </w:rPr>
  </w:style>
  <w:style w:type="paragraph" w:customStyle="1" w:styleId="xl144">
    <w:name w:val="xl144"/>
    <w:basedOn w:val="Normal"/>
    <w:rsid w:val="00E30DF8"/>
    <w:pPr>
      <w:widowControl/>
      <w:pBdr>
        <w:left w:val="dotted" w:sz="4" w:space="0" w:color="auto"/>
        <w:bottom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45">
    <w:name w:val="xl145"/>
    <w:basedOn w:val="Normal"/>
    <w:rsid w:val="00E30DF8"/>
    <w:pPr>
      <w:widowControl/>
      <w:pBdr>
        <w:left w:val="dotted" w:sz="4" w:space="0" w:color="auto"/>
        <w:bottom w:val="single" w:sz="4" w:space="0" w:color="auto"/>
        <w:right w:val="single" w:sz="8"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46">
    <w:name w:val="xl146"/>
    <w:basedOn w:val="Normal"/>
    <w:rsid w:val="00E30DF8"/>
    <w:pPr>
      <w:widowControl/>
      <w:pBdr>
        <w:top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color w:val="000000"/>
      <w:sz w:val="16"/>
      <w:szCs w:val="16"/>
    </w:rPr>
  </w:style>
  <w:style w:type="paragraph" w:customStyle="1" w:styleId="xl147">
    <w:name w:val="xl147"/>
    <w:basedOn w:val="Normal"/>
    <w:rsid w:val="00E30DF8"/>
    <w:pPr>
      <w:widowControl/>
      <w:shd w:val="clear" w:color="000000" w:fill="FFFF99"/>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48">
    <w:name w:val="xl148"/>
    <w:basedOn w:val="Normal"/>
    <w:rsid w:val="00E30DF8"/>
    <w:pPr>
      <w:widowControl/>
      <w:pBdr>
        <w:top w:val="single" w:sz="4" w:space="0" w:color="auto"/>
        <w:left w:val="dotted" w:sz="4" w:space="0" w:color="auto"/>
        <w:right w:val="single" w:sz="4" w:space="0" w:color="auto"/>
      </w:pBdr>
      <w:shd w:val="clear" w:color="000000" w:fill="808080"/>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49">
    <w:name w:val="xl149"/>
    <w:basedOn w:val="Normal"/>
    <w:rsid w:val="00E30DF8"/>
    <w:pPr>
      <w:widowControl/>
      <w:pBdr>
        <w:top w:val="single" w:sz="4" w:space="0" w:color="auto"/>
        <w:left w:val="single" w:sz="4" w:space="0" w:color="auto"/>
        <w:right w:val="single" w:sz="4" w:space="0" w:color="auto"/>
      </w:pBdr>
      <w:overflowPunct/>
      <w:autoSpaceDE/>
      <w:autoSpaceDN/>
      <w:adjustRightInd/>
      <w:spacing w:before="100" w:beforeAutospacing="1" w:after="100" w:afterAutospacing="1" w:line="240" w:lineRule="auto"/>
      <w:jc w:val="center"/>
      <w:textAlignment w:val="auto"/>
    </w:pPr>
    <w:rPr>
      <w:rFonts w:ascii="Meiryo" w:eastAsia="Meiryo" w:hAnsi="Meiryo" w:cs="Meiryo"/>
      <w:sz w:val="16"/>
      <w:szCs w:val="16"/>
    </w:rPr>
  </w:style>
  <w:style w:type="paragraph" w:customStyle="1" w:styleId="xl150">
    <w:name w:val="xl150"/>
    <w:basedOn w:val="Normal"/>
    <w:rsid w:val="00E30DF8"/>
    <w:pPr>
      <w:widowControl/>
      <w:pBdr>
        <w:top w:val="single" w:sz="4" w:space="0" w:color="auto"/>
        <w:left w:val="dotted"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51">
    <w:name w:val="xl151"/>
    <w:basedOn w:val="Normal"/>
    <w:rsid w:val="00E30DF8"/>
    <w:pPr>
      <w:widowControl/>
      <w:pBdr>
        <w:top w:val="single" w:sz="4" w:space="0" w:color="auto"/>
        <w:left w:val="dotted" w:sz="4" w:space="0" w:color="auto"/>
        <w:right w:val="single" w:sz="8"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52">
    <w:name w:val="xl152"/>
    <w:basedOn w:val="Normal"/>
    <w:rsid w:val="00E30DF8"/>
    <w:pPr>
      <w:widowControl/>
      <w:pBdr>
        <w:right w:val="single" w:sz="4" w:space="0" w:color="auto"/>
      </w:pBdr>
      <w:shd w:val="clear" w:color="000000" w:fill="FFFF99"/>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53">
    <w:name w:val="xl153"/>
    <w:basedOn w:val="Normal"/>
    <w:rsid w:val="00E30DF8"/>
    <w:pPr>
      <w:widowControl/>
      <w:pBdr>
        <w:top w:val="single" w:sz="4" w:space="0" w:color="auto"/>
        <w:bottom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54">
    <w:name w:val="xl154"/>
    <w:basedOn w:val="Normal"/>
    <w:rsid w:val="00E30DF8"/>
    <w:pPr>
      <w:widowControl/>
      <w:pBdr>
        <w:bottom w:val="single" w:sz="4" w:space="0" w:color="auto"/>
        <w:right w:val="single" w:sz="4" w:space="0" w:color="auto"/>
      </w:pBdr>
      <w:shd w:val="clear" w:color="000000" w:fill="FFFF99"/>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55">
    <w:name w:val="xl155"/>
    <w:basedOn w:val="Normal"/>
    <w:rsid w:val="00E30DF8"/>
    <w:pPr>
      <w:widowControl/>
      <w:pBdr>
        <w:top w:val="single" w:sz="4" w:space="0" w:color="auto"/>
        <w:right w:val="single" w:sz="4" w:space="0" w:color="auto"/>
      </w:pBdr>
      <w:shd w:val="clear" w:color="000000" w:fill="FFFF99"/>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56">
    <w:name w:val="xl156"/>
    <w:basedOn w:val="Normal"/>
    <w:rsid w:val="00E30DF8"/>
    <w:pPr>
      <w:widowControl/>
      <w:pBdr>
        <w:bottom w:val="single" w:sz="8" w:space="0" w:color="auto"/>
        <w:right w:val="single" w:sz="4" w:space="0" w:color="auto"/>
      </w:pBdr>
      <w:shd w:val="clear" w:color="000000" w:fill="FFFF99"/>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57">
    <w:name w:val="xl157"/>
    <w:basedOn w:val="Normal"/>
    <w:rsid w:val="00E30DF8"/>
    <w:pPr>
      <w:widowControl/>
      <w:pBdr>
        <w:top w:val="single" w:sz="4" w:space="0" w:color="auto"/>
        <w:bottom w:val="single" w:sz="8"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styleId="ListParagraph">
    <w:name w:val="List Paragraph"/>
    <w:basedOn w:val="Normal"/>
    <w:uiPriority w:val="34"/>
    <w:qFormat/>
    <w:rsid w:val="00673975"/>
    <w:pPr>
      <w:ind w:leftChars="400" w:left="840"/>
    </w:pPr>
  </w:style>
  <w:style w:type="character" w:styleId="CommentReference">
    <w:name w:val="annotation reference"/>
    <w:basedOn w:val="DefaultParagraphFont"/>
    <w:semiHidden/>
    <w:unhideWhenUsed/>
    <w:rsid w:val="00C54A80"/>
    <w:rPr>
      <w:sz w:val="18"/>
      <w:szCs w:val="18"/>
    </w:rPr>
  </w:style>
  <w:style w:type="paragraph" w:styleId="TOCHeading">
    <w:name w:val="TOC Heading"/>
    <w:basedOn w:val="Heading1"/>
    <w:next w:val="Normal"/>
    <w:uiPriority w:val="39"/>
    <w:unhideWhenUsed/>
    <w:qFormat/>
    <w:rsid w:val="00F06986"/>
    <w:pPr>
      <w:keepLines/>
      <w:pageBreakBefore w:val="0"/>
      <w:numPr>
        <w:numId w:val="0"/>
      </w:numPr>
      <w:wordWrap/>
      <w:adjustRightInd/>
      <w:spacing w:after="0" w:line="259" w:lineRule="auto"/>
      <w:textAlignment w:val="auto"/>
      <w:outlineLvl w:val="9"/>
    </w:pPr>
    <w:rPr>
      <w:rFonts w:asciiTheme="majorHAnsi" w:eastAsiaTheme="majorEastAsia" w:hAnsiTheme="majorHAnsi" w:cstheme="majorBidi"/>
      <w:color w:val="365F91" w:themeColor="accent1" w:themeShade="BF"/>
      <w:sz w:val="32"/>
      <w:szCs w:val="32"/>
    </w:rPr>
  </w:style>
  <w:style w:type="table" w:customStyle="1" w:styleId="1">
    <w:name w:val="表 (格子)1"/>
    <w:basedOn w:val="TableNormal"/>
    <w:next w:val="TableGrid"/>
    <w:rsid w:val="00203D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65">
    <w:name w:val="xl65"/>
    <w:basedOn w:val="Normal"/>
    <w:rsid w:val="00692A27"/>
    <w:pPr>
      <w:widowControl/>
      <w:pBdr>
        <w:left w:val="single" w:sz="4" w:space="0" w:color="auto"/>
        <w:bottom w:val="single" w:sz="4" w:space="0" w:color="auto"/>
        <w:right w:val="double" w:sz="6" w:space="0" w:color="auto"/>
      </w:pBdr>
      <w:overflowPunct/>
      <w:autoSpaceDE/>
      <w:autoSpaceDN/>
      <w:adjustRightInd/>
      <w:spacing w:before="100" w:beforeAutospacing="1" w:after="100" w:afterAutospacing="1" w:line="240" w:lineRule="auto"/>
      <w:textAlignment w:val="auto"/>
    </w:pPr>
    <w:rPr>
      <w:rFonts w:ascii="MS PGothic" w:eastAsia="MS PGothic" w:hAnsi="MS PGothic" w:cs="MS PGothic"/>
      <w:color w:val="000000"/>
      <w:sz w:val="16"/>
      <w:szCs w:val="16"/>
    </w:rPr>
  </w:style>
  <w:style w:type="paragraph" w:customStyle="1" w:styleId="xl66">
    <w:name w:val="xl66"/>
    <w:basedOn w:val="Normal"/>
    <w:rsid w:val="00692A27"/>
    <w:pPr>
      <w:widowControl/>
      <w:pBdr>
        <w:top w:val="single" w:sz="4" w:space="0" w:color="auto"/>
        <w:left w:val="single" w:sz="4" w:space="0" w:color="auto"/>
        <w:bottom w:val="single" w:sz="4" w:space="0" w:color="auto"/>
        <w:right w:val="double" w:sz="6" w:space="0" w:color="auto"/>
      </w:pBdr>
      <w:overflowPunct/>
      <w:autoSpaceDE/>
      <w:autoSpaceDN/>
      <w:adjustRightInd/>
      <w:spacing w:before="100" w:beforeAutospacing="1" w:after="100" w:afterAutospacing="1" w:line="240" w:lineRule="auto"/>
      <w:textAlignment w:val="auto"/>
    </w:pPr>
    <w:rPr>
      <w:rFonts w:ascii="MS PGothic" w:eastAsia="MS PGothic" w:hAnsi="MS PGothic" w:cs="MS PGothic"/>
      <w:color w:val="000000"/>
      <w:sz w:val="16"/>
      <w:szCs w:val="16"/>
    </w:rPr>
  </w:style>
  <w:style w:type="paragraph" w:customStyle="1" w:styleId="xl67">
    <w:name w:val="xl67"/>
    <w:basedOn w:val="Normal"/>
    <w:rsid w:val="00692A27"/>
    <w:pPr>
      <w:widowControl/>
      <w:pBdr>
        <w:top w:val="single" w:sz="4" w:space="0" w:color="auto"/>
        <w:left w:val="single" w:sz="4" w:space="0" w:color="auto"/>
        <w:bottom w:val="single" w:sz="4" w:space="0" w:color="auto"/>
        <w:right w:val="single" w:sz="4" w:space="0" w:color="auto"/>
      </w:pBdr>
      <w:shd w:val="clear" w:color="000000" w:fill="FFFFFF"/>
      <w:overflowPunct/>
      <w:autoSpaceDE/>
      <w:autoSpaceDN/>
      <w:adjustRightInd/>
      <w:spacing w:before="100" w:beforeAutospacing="1" w:after="100" w:afterAutospacing="1" w:line="240" w:lineRule="auto"/>
      <w:textAlignment w:val="auto"/>
    </w:pPr>
    <w:rPr>
      <w:rFonts w:ascii="MS PGothic" w:eastAsia="MS PGothic" w:hAnsi="MS PGothic" w:cs="MS PGothic"/>
      <w:sz w:val="16"/>
      <w:szCs w:val="16"/>
    </w:rPr>
  </w:style>
  <w:style w:type="paragraph" w:customStyle="1" w:styleId="xl68">
    <w:name w:val="xl68"/>
    <w:basedOn w:val="Normal"/>
    <w:rsid w:val="00692A27"/>
    <w:pPr>
      <w:widowControl/>
      <w:pBdr>
        <w:top w:val="single" w:sz="4" w:space="0" w:color="auto"/>
        <w:left w:val="single" w:sz="4" w:space="0" w:color="auto"/>
        <w:right w:val="single" w:sz="4" w:space="0" w:color="auto"/>
      </w:pBdr>
      <w:shd w:val="clear" w:color="000000" w:fill="FFFFFF"/>
      <w:overflowPunct/>
      <w:autoSpaceDE/>
      <w:autoSpaceDN/>
      <w:adjustRightInd/>
      <w:spacing w:before="100" w:beforeAutospacing="1" w:after="100" w:afterAutospacing="1" w:line="240" w:lineRule="auto"/>
      <w:textAlignment w:val="auto"/>
    </w:pPr>
    <w:rPr>
      <w:rFonts w:ascii="MS PGothic" w:eastAsia="MS PGothic" w:hAnsi="MS PGothic" w:cs="MS PGothic"/>
      <w:color w:val="000000"/>
      <w:sz w:val="16"/>
      <w:szCs w:val="16"/>
    </w:rPr>
  </w:style>
  <w:style w:type="paragraph" w:customStyle="1" w:styleId="xl69">
    <w:name w:val="xl69"/>
    <w:basedOn w:val="Normal"/>
    <w:rsid w:val="00692A27"/>
    <w:pPr>
      <w:widowControl/>
      <w:pBdr>
        <w:left w:val="single" w:sz="4" w:space="0" w:color="auto"/>
        <w:right w:val="single" w:sz="4" w:space="0" w:color="auto"/>
      </w:pBdr>
      <w:shd w:val="clear" w:color="000000" w:fill="FFFFFF"/>
      <w:overflowPunct/>
      <w:autoSpaceDE/>
      <w:autoSpaceDN/>
      <w:adjustRightInd/>
      <w:spacing w:before="100" w:beforeAutospacing="1" w:after="100" w:afterAutospacing="1" w:line="240" w:lineRule="auto"/>
      <w:textAlignment w:val="auto"/>
    </w:pPr>
    <w:rPr>
      <w:rFonts w:ascii="MS PGothic" w:eastAsia="MS PGothic" w:hAnsi="MS PGothic" w:cs="MS PGothic"/>
      <w:color w:val="000000"/>
      <w:sz w:val="16"/>
      <w:szCs w:val="16"/>
    </w:rPr>
  </w:style>
  <w:style w:type="paragraph" w:customStyle="1" w:styleId="xl70">
    <w:name w:val="xl70"/>
    <w:basedOn w:val="Normal"/>
    <w:rsid w:val="00692A27"/>
    <w:pPr>
      <w:widowControl/>
      <w:pBdr>
        <w:left w:val="single" w:sz="4" w:space="0" w:color="auto"/>
        <w:bottom w:val="single" w:sz="4" w:space="0" w:color="auto"/>
        <w:right w:val="single" w:sz="4" w:space="0" w:color="auto"/>
      </w:pBdr>
      <w:shd w:val="clear" w:color="000000" w:fill="FFFFFF"/>
      <w:overflowPunct/>
      <w:autoSpaceDE/>
      <w:autoSpaceDN/>
      <w:adjustRightInd/>
      <w:spacing w:before="100" w:beforeAutospacing="1" w:after="100" w:afterAutospacing="1" w:line="240" w:lineRule="auto"/>
      <w:textAlignment w:val="auto"/>
    </w:pPr>
    <w:rPr>
      <w:rFonts w:ascii="MS PGothic" w:eastAsia="MS PGothic" w:hAnsi="MS PGothic" w:cs="MS PGothic"/>
      <w:sz w:val="16"/>
      <w:szCs w:val="16"/>
    </w:rPr>
  </w:style>
  <w:style w:type="paragraph" w:customStyle="1" w:styleId="xl71">
    <w:name w:val="xl71"/>
    <w:basedOn w:val="Normal"/>
    <w:rsid w:val="00692A27"/>
    <w:pPr>
      <w:widowControl/>
      <w:pBdr>
        <w:left w:val="single" w:sz="4" w:space="0" w:color="auto"/>
        <w:bottom w:val="single" w:sz="4" w:space="0" w:color="auto"/>
        <w:right w:val="single" w:sz="4" w:space="0" w:color="auto"/>
      </w:pBdr>
      <w:shd w:val="clear" w:color="000000" w:fill="FFFFFF"/>
      <w:overflowPunct/>
      <w:autoSpaceDE/>
      <w:autoSpaceDN/>
      <w:adjustRightInd/>
      <w:spacing w:before="100" w:beforeAutospacing="1" w:after="100" w:afterAutospacing="1" w:line="240" w:lineRule="auto"/>
      <w:textAlignment w:val="auto"/>
    </w:pPr>
    <w:rPr>
      <w:rFonts w:ascii="MS PGothic" w:eastAsia="MS PGothic" w:hAnsi="MS PGothic" w:cs="MS PGothic"/>
      <w:color w:val="000000"/>
      <w:sz w:val="16"/>
      <w:szCs w:val="16"/>
    </w:rPr>
  </w:style>
  <w:style w:type="paragraph" w:customStyle="1" w:styleId="xl72">
    <w:name w:val="xl72"/>
    <w:basedOn w:val="Normal"/>
    <w:rsid w:val="00692A27"/>
    <w:pPr>
      <w:widowControl/>
      <w:pBdr>
        <w:right w:val="single" w:sz="4" w:space="0" w:color="auto"/>
      </w:pBdr>
      <w:shd w:val="clear" w:color="000000" w:fill="FFFFFF"/>
      <w:overflowPunct/>
      <w:autoSpaceDE/>
      <w:autoSpaceDN/>
      <w:adjustRightInd/>
      <w:spacing w:before="100" w:beforeAutospacing="1" w:after="100" w:afterAutospacing="1" w:line="240" w:lineRule="auto"/>
      <w:textAlignment w:val="auto"/>
    </w:pPr>
    <w:rPr>
      <w:rFonts w:ascii="MS PGothic" w:eastAsia="MS PGothic" w:hAnsi="MS PGothic" w:cs="MS PGothic"/>
      <w:sz w:val="24"/>
      <w:szCs w:val="24"/>
    </w:rPr>
  </w:style>
  <w:style w:type="paragraph" w:customStyle="1" w:styleId="xl73">
    <w:name w:val="xl73"/>
    <w:basedOn w:val="Normal"/>
    <w:rsid w:val="00692A27"/>
    <w:pPr>
      <w:widowControl/>
      <w:pBdr>
        <w:left w:val="single" w:sz="4" w:space="0" w:color="auto"/>
        <w:right w:val="single" w:sz="4" w:space="0" w:color="auto"/>
      </w:pBdr>
      <w:shd w:val="clear" w:color="000000" w:fill="FFFFFF"/>
      <w:overflowPunct/>
      <w:autoSpaceDE/>
      <w:autoSpaceDN/>
      <w:adjustRightInd/>
      <w:spacing w:before="100" w:beforeAutospacing="1" w:after="100" w:afterAutospacing="1" w:line="240" w:lineRule="auto"/>
      <w:textAlignment w:val="auto"/>
    </w:pPr>
    <w:rPr>
      <w:rFonts w:ascii="MS PGothic" w:eastAsia="MS PGothic" w:hAnsi="MS PGothic" w:cs="MS PGothic"/>
      <w:sz w:val="24"/>
      <w:szCs w:val="24"/>
    </w:rPr>
  </w:style>
  <w:style w:type="table" w:customStyle="1" w:styleId="2">
    <w:name w:val="表 (格子)2"/>
    <w:basedOn w:val="TableNormal"/>
    <w:next w:val="TableGrid"/>
    <w:rsid w:val="001E44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8678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5E5FC1"/>
    <w:pPr>
      <w:ind w:firstLine="720"/>
      <w:jc w:val="both"/>
    </w:pPr>
    <w:rPr>
      <w:rFonts w:ascii="Times New Roman" w:eastAsiaTheme="minorHAnsi" w:hAnsi="Times New Roman" w:cstheme="minorBid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9058">
      <w:bodyDiv w:val="1"/>
      <w:marLeft w:val="0"/>
      <w:marRight w:val="0"/>
      <w:marTop w:val="0"/>
      <w:marBottom w:val="0"/>
      <w:divBdr>
        <w:top w:val="none" w:sz="0" w:space="0" w:color="auto"/>
        <w:left w:val="none" w:sz="0" w:space="0" w:color="auto"/>
        <w:bottom w:val="none" w:sz="0" w:space="0" w:color="auto"/>
        <w:right w:val="none" w:sz="0" w:space="0" w:color="auto"/>
      </w:divBdr>
    </w:div>
    <w:div w:id="29499285">
      <w:bodyDiv w:val="1"/>
      <w:marLeft w:val="0"/>
      <w:marRight w:val="0"/>
      <w:marTop w:val="0"/>
      <w:marBottom w:val="0"/>
      <w:divBdr>
        <w:top w:val="none" w:sz="0" w:space="0" w:color="auto"/>
        <w:left w:val="none" w:sz="0" w:space="0" w:color="auto"/>
        <w:bottom w:val="none" w:sz="0" w:space="0" w:color="auto"/>
        <w:right w:val="none" w:sz="0" w:space="0" w:color="auto"/>
      </w:divBdr>
    </w:div>
    <w:div w:id="43990023">
      <w:bodyDiv w:val="1"/>
      <w:marLeft w:val="0"/>
      <w:marRight w:val="0"/>
      <w:marTop w:val="0"/>
      <w:marBottom w:val="0"/>
      <w:divBdr>
        <w:top w:val="none" w:sz="0" w:space="0" w:color="auto"/>
        <w:left w:val="none" w:sz="0" w:space="0" w:color="auto"/>
        <w:bottom w:val="none" w:sz="0" w:space="0" w:color="auto"/>
        <w:right w:val="none" w:sz="0" w:space="0" w:color="auto"/>
      </w:divBdr>
    </w:div>
    <w:div w:id="48580461">
      <w:bodyDiv w:val="1"/>
      <w:marLeft w:val="0"/>
      <w:marRight w:val="0"/>
      <w:marTop w:val="0"/>
      <w:marBottom w:val="0"/>
      <w:divBdr>
        <w:top w:val="none" w:sz="0" w:space="0" w:color="auto"/>
        <w:left w:val="none" w:sz="0" w:space="0" w:color="auto"/>
        <w:bottom w:val="none" w:sz="0" w:space="0" w:color="auto"/>
        <w:right w:val="none" w:sz="0" w:space="0" w:color="auto"/>
      </w:divBdr>
    </w:div>
    <w:div w:id="71661144">
      <w:bodyDiv w:val="1"/>
      <w:marLeft w:val="0"/>
      <w:marRight w:val="0"/>
      <w:marTop w:val="0"/>
      <w:marBottom w:val="0"/>
      <w:divBdr>
        <w:top w:val="none" w:sz="0" w:space="0" w:color="auto"/>
        <w:left w:val="none" w:sz="0" w:space="0" w:color="auto"/>
        <w:bottom w:val="none" w:sz="0" w:space="0" w:color="auto"/>
        <w:right w:val="none" w:sz="0" w:space="0" w:color="auto"/>
      </w:divBdr>
    </w:div>
    <w:div w:id="75707876">
      <w:bodyDiv w:val="1"/>
      <w:marLeft w:val="0"/>
      <w:marRight w:val="0"/>
      <w:marTop w:val="0"/>
      <w:marBottom w:val="0"/>
      <w:divBdr>
        <w:top w:val="none" w:sz="0" w:space="0" w:color="auto"/>
        <w:left w:val="none" w:sz="0" w:space="0" w:color="auto"/>
        <w:bottom w:val="none" w:sz="0" w:space="0" w:color="auto"/>
        <w:right w:val="none" w:sz="0" w:space="0" w:color="auto"/>
      </w:divBdr>
      <w:divsChild>
        <w:div w:id="1154563910">
          <w:marLeft w:val="0"/>
          <w:marRight w:val="0"/>
          <w:marTop w:val="0"/>
          <w:marBottom w:val="0"/>
          <w:divBdr>
            <w:top w:val="none" w:sz="0" w:space="0" w:color="auto"/>
            <w:left w:val="none" w:sz="0" w:space="0" w:color="auto"/>
            <w:bottom w:val="none" w:sz="0" w:space="0" w:color="auto"/>
            <w:right w:val="none" w:sz="0" w:space="0" w:color="auto"/>
          </w:divBdr>
          <w:divsChild>
            <w:div w:id="1246378470">
              <w:marLeft w:val="0"/>
              <w:marRight w:val="0"/>
              <w:marTop w:val="0"/>
              <w:marBottom w:val="0"/>
              <w:divBdr>
                <w:top w:val="none" w:sz="0" w:space="0" w:color="auto"/>
                <w:left w:val="none" w:sz="0" w:space="0" w:color="auto"/>
                <w:bottom w:val="none" w:sz="0" w:space="0" w:color="auto"/>
                <w:right w:val="none" w:sz="0" w:space="0" w:color="auto"/>
              </w:divBdr>
              <w:divsChild>
                <w:div w:id="1478457231">
                  <w:marLeft w:val="0"/>
                  <w:marRight w:val="0"/>
                  <w:marTop w:val="0"/>
                  <w:marBottom w:val="0"/>
                  <w:divBdr>
                    <w:top w:val="none" w:sz="0" w:space="0" w:color="auto"/>
                    <w:left w:val="none" w:sz="0" w:space="0" w:color="auto"/>
                    <w:bottom w:val="none" w:sz="0" w:space="0" w:color="auto"/>
                    <w:right w:val="none" w:sz="0" w:space="0" w:color="auto"/>
                  </w:divBdr>
                  <w:divsChild>
                    <w:div w:id="723602766">
                      <w:marLeft w:val="0"/>
                      <w:marRight w:val="0"/>
                      <w:marTop w:val="0"/>
                      <w:marBottom w:val="0"/>
                      <w:divBdr>
                        <w:top w:val="none" w:sz="0" w:space="0" w:color="auto"/>
                        <w:left w:val="none" w:sz="0" w:space="0" w:color="auto"/>
                        <w:bottom w:val="none" w:sz="0" w:space="0" w:color="auto"/>
                        <w:right w:val="none" w:sz="0" w:space="0" w:color="auto"/>
                      </w:divBdr>
                      <w:divsChild>
                        <w:div w:id="1437627892">
                          <w:marLeft w:val="0"/>
                          <w:marRight w:val="0"/>
                          <w:marTop w:val="0"/>
                          <w:marBottom w:val="0"/>
                          <w:divBdr>
                            <w:top w:val="none" w:sz="0" w:space="0" w:color="auto"/>
                            <w:left w:val="none" w:sz="0" w:space="0" w:color="auto"/>
                            <w:bottom w:val="none" w:sz="0" w:space="0" w:color="auto"/>
                            <w:right w:val="single" w:sz="6" w:space="8" w:color="DDDDDD"/>
                          </w:divBdr>
                          <w:divsChild>
                            <w:div w:id="487475571">
                              <w:marLeft w:val="0"/>
                              <w:marRight w:val="0"/>
                              <w:marTop w:val="0"/>
                              <w:marBottom w:val="90"/>
                              <w:divBdr>
                                <w:top w:val="single" w:sz="6" w:space="5" w:color="D7D7D7"/>
                                <w:left w:val="single" w:sz="6" w:space="5" w:color="D7D7D7"/>
                                <w:bottom w:val="single" w:sz="6" w:space="5" w:color="D7D7D7"/>
                                <w:right w:val="single" w:sz="6" w:space="5" w:color="D7D7D7"/>
                              </w:divBdr>
                              <w:divsChild>
                                <w:div w:id="723794815">
                                  <w:marLeft w:val="0"/>
                                  <w:marRight w:val="0"/>
                                  <w:marTop w:val="0"/>
                                  <w:marBottom w:val="0"/>
                                  <w:divBdr>
                                    <w:top w:val="none" w:sz="0" w:space="0" w:color="auto"/>
                                    <w:left w:val="none" w:sz="0" w:space="0" w:color="auto"/>
                                    <w:bottom w:val="none" w:sz="0" w:space="0" w:color="auto"/>
                                    <w:right w:val="none" w:sz="0" w:space="0" w:color="auto"/>
                                  </w:divBdr>
                                  <w:divsChild>
                                    <w:div w:id="19571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17835">
      <w:bodyDiv w:val="1"/>
      <w:marLeft w:val="0"/>
      <w:marRight w:val="0"/>
      <w:marTop w:val="0"/>
      <w:marBottom w:val="0"/>
      <w:divBdr>
        <w:top w:val="none" w:sz="0" w:space="0" w:color="auto"/>
        <w:left w:val="none" w:sz="0" w:space="0" w:color="auto"/>
        <w:bottom w:val="none" w:sz="0" w:space="0" w:color="auto"/>
        <w:right w:val="none" w:sz="0" w:space="0" w:color="auto"/>
      </w:divBdr>
    </w:div>
    <w:div w:id="90009281">
      <w:bodyDiv w:val="1"/>
      <w:marLeft w:val="0"/>
      <w:marRight w:val="0"/>
      <w:marTop w:val="0"/>
      <w:marBottom w:val="0"/>
      <w:divBdr>
        <w:top w:val="none" w:sz="0" w:space="0" w:color="auto"/>
        <w:left w:val="none" w:sz="0" w:space="0" w:color="auto"/>
        <w:bottom w:val="none" w:sz="0" w:space="0" w:color="auto"/>
        <w:right w:val="none" w:sz="0" w:space="0" w:color="auto"/>
      </w:divBdr>
    </w:div>
    <w:div w:id="146702243">
      <w:bodyDiv w:val="1"/>
      <w:marLeft w:val="0"/>
      <w:marRight w:val="0"/>
      <w:marTop w:val="0"/>
      <w:marBottom w:val="0"/>
      <w:divBdr>
        <w:top w:val="none" w:sz="0" w:space="0" w:color="auto"/>
        <w:left w:val="none" w:sz="0" w:space="0" w:color="auto"/>
        <w:bottom w:val="none" w:sz="0" w:space="0" w:color="auto"/>
        <w:right w:val="none" w:sz="0" w:space="0" w:color="auto"/>
      </w:divBdr>
    </w:div>
    <w:div w:id="150027904">
      <w:bodyDiv w:val="1"/>
      <w:marLeft w:val="0"/>
      <w:marRight w:val="0"/>
      <w:marTop w:val="0"/>
      <w:marBottom w:val="0"/>
      <w:divBdr>
        <w:top w:val="none" w:sz="0" w:space="0" w:color="auto"/>
        <w:left w:val="none" w:sz="0" w:space="0" w:color="auto"/>
        <w:bottom w:val="none" w:sz="0" w:space="0" w:color="auto"/>
        <w:right w:val="none" w:sz="0" w:space="0" w:color="auto"/>
      </w:divBdr>
    </w:div>
    <w:div w:id="160312372">
      <w:bodyDiv w:val="1"/>
      <w:marLeft w:val="0"/>
      <w:marRight w:val="0"/>
      <w:marTop w:val="0"/>
      <w:marBottom w:val="0"/>
      <w:divBdr>
        <w:top w:val="none" w:sz="0" w:space="0" w:color="auto"/>
        <w:left w:val="none" w:sz="0" w:space="0" w:color="auto"/>
        <w:bottom w:val="none" w:sz="0" w:space="0" w:color="auto"/>
        <w:right w:val="none" w:sz="0" w:space="0" w:color="auto"/>
      </w:divBdr>
    </w:div>
    <w:div w:id="186793878">
      <w:bodyDiv w:val="1"/>
      <w:marLeft w:val="0"/>
      <w:marRight w:val="0"/>
      <w:marTop w:val="0"/>
      <w:marBottom w:val="0"/>
      <w:divBdr>
        <w:top w:val="none" w:sz="0" w:space="0" w:color="auto"/>
        <w:left w:val="none" w:sz="0" w:space="0" w:color="auto"/>
        <w:bottom w:val="none" w:sz="0" w:space="0" w:color="auto"/>
        <w:right w:val="none" w:sz="0" w:space="0" w:color="auto"/>
      </w:divBdr>
    </w:div>
    <w:div w:id="190802541">
      <w:bodyDiv w:val="1"/>
      <w:marLeft w:val="0"/>
      <w:marRight w:val="0"/>
      <w:marTop w:val="0"/>
      <w:marBottom w:val="0"/>
      <w:divBdr>
        <w:top w:val="none" w:sz="0" w:space="0" w:color="auto"/>
        <w:left w:val="none" w:sz="0" w:space="0" w:color="auto"/>
        <w:bottom w:val="none" w:sz="0" w:space="0" w:color="auto"/>
        <w:right w:val="none" w:sz="0" w:space="0" w:color="auto"/>
      </w:divBdr>
    </w:div>
    <w:div w:id="211843222">
      <w:bodyDiv w:val="1"/>
      <w:marLeft w:val="0"/>
      <w:marRight w:val="0"/>
      <w:marTop w:val="0"/>
      <w:marBottom w:val="0"/>
      <w:divBdr>
        <w:top w:val="none" w:sz="0" w:space="0" w:color="auto"/>
        <w:left w:val="none" w:sz="0" w:space="0" w:color="auto"/>
        <w:bottom w:val="none" w:sz="0" w:space="0" w:color="auto"/>
        <w:right w:val="none" w:sz="0" w:space="0" w:color="auto"/>
      </w:divBdr>
    </w:div>
    <w:div w:id="220796553">
      <w:bodyDiv w:val="1"/>
      <w:marLeft w:val="0"/>
      <w:marRight w:val="0"/>
      <w:marTop w:val="0"/>
      <w:marBottom w:val="0"/>
      <w:divBdr>
        <w:top w:val="none" w:sz="0" w:space="0" w:color="auto"/>
        <w:left w:val="none" w:sz="0" w:space="0" w:color="auto"/>
        <w:bottom w:val="none" w:sz="0" w:space="0" w:color="auto"/>
        <w:right w:val="none" w:sz="0" w:space="0" w:color="auto"/>
      </w:divBdr>
    </w:div>
    <w:div w:id="260070432">
      <w:bodyDiv w:val="1"/>
      <w:marLeft w:val="0"/>
      <w:marRight w:val="0"/>
      <w:marTop w:val="0"/>
      <w:marBottom w:val="0"/>
      <w:divBdr>
        <w:top w:val="none" w:sz="0" w:space="0" w:color="auto"/>
        <w:left w:val="none" w:sz="0" w:space="0" w:color="auto"/>
        <w:bottom w:val="none" w:sz="0" w:space="0" w:color="auto"/>
        <w:right w:val="none" w:sz="0" w:space="0" w:color="auto"/>
      </w:divBdr>
    </w:div>
    <w:div w:id="272061358">
      <w:bodyDiv w:val="1"/>
      <w:marLeft w:val="0"/>
      <w:marRight w:val="0"/>
      <w:marTop w:val="0"/>
      <w:marBottom w:val="0"/>
      <w:divBdr>
        <w:top w:val="none" w:sz="0" w:space="0" w:color="auto"/>
        <w:left w:val="none" w:sz="0" w:space="0" w:color="auto"/>
        <w:bottom w:val="none" w:sz="0" w:space="0" w:color="auto"/>
        <w:right w:val="none" w:sz="0" w:space="0" w:color="auto"/>
      </w:divBdr>
    </w:div>
    <w:div w:id="290326735">
      <w:bodyDiv w:val="1"/>
      <w:marLeft w:val="0"/>
      <w:marRight w:val="0"/>
      <w:marTop w:val="0"/>
      <w:marBottom w:val="0"/>
      <w:divBdr>
        <w:top w:val="none" w:sz="0" w:space="0" w:color="auto"/>
        <w:left w:val="none" w:sz="0" w:space="0" w:color="auto"/>
        <w:bottom w:val="none" w:sz="0" w:space="0" w:color="auto"/>
        <w:right w:val="none" w:sz="0" w:space="0" w:color="auto"/>
      </w:divBdr>
    </w:div>
    <w:div w:id="310060276">
      <w:bodyDiv w:val="1"/>
      <w:marLeft w:val="0"/>
      <w:marRight w:val="0"/>
      <w:marTop w:val="0"/>
      <w:marBottom w:val="0"/>
      <w:divBdr>
        <w:top w:val="none" w:sz="0" w:space="0" w:color="auto"/>
        <w:left w:val="none" w:sz="0" w:space="0" w:color="auto"/>
        <w:bottom w:val="none" w:sz="0" w:space="0" w:color="auto"/>
        <w:right w:val="none" w:sz="0" w:space="0" w:color="auto"/>
      </w:divBdr>
    </w:div>
    <w:div w:id="331296325">
      <w:bodyDiv w:val="1"/>
      <w:marLeft w:val="0"/>
      <w:marRight w:val="0"/>
      <w:marTop w:val="0"/>
      <w:marBottom w:val="0"/>
      <w:divBdr>
        <w:top w:val="none" w:sz="0" w:space="0" w:color="auto"/>
        <w:left w:val="none" w:sz="0" w:space="0" w:color="auto"/>
        <w:bottom w:val="none" w:sz="0" w:space="0" w:color="auto"/>
        <w:right w:val="none" w:sz="0" w:space="0" w:color="auto"/>
      </w:divBdr>
    </w:div>
    <w:div w:id="335888910">
      <w:bodyDiv w:val="1"/>
      <w:marLeft w:val="0"/>
      <w:marRight w:val="0"/>
      <w:marTop w:val="0"/>
      <w:marBottom w:val="0"/>
      <w:divBdr>
        <w:top w:val="none" w:sz="0" w:space="0" w:color="auto"/>
        <w:left w:val="none" w:sz="0" w:space="0" w:color="auto"/>
        <w:bottom w:val="none" w:sz="0" w:space="0" w:color="auto"/>
        <w:right w:val="none" w:sz="0" w:space="0" w:color="auto"/>
      </w:divBdr>
    </w:div>
    <w:div w:id="341050904">
      <w:bodyDiv w:val="1"/>
      <w:marLeft w:val="0"/>
      <w:marRight w:val="0"/>
      <w:marTop w:val="0"/>
      <w:marBottom w:val="0"/>
      <w:divBdr>
        <w:top w:val="none" w:sz="0" w:space="0" w:color="auto"/>
        <w:left w:val="none" w:sz="0" w:space="0" w:color="auto"/>
        <w:bottom w:val="none" w:sz="0" w:space="0" w:color="auto"/>
        <w:right w:val="none" w:sz="0" w:space="0" w:color="auto"/>
      </w:divBdr>
    </w:div>
    <w:div w:id="341129799">
      <w:bodyDiv w:val="1"/>
      <w:marLeft w:val="0"/>
      <w:marRight w:val="0"/>
      <w:marTop w:val="0"/>
      <w:marBottom w:val="0"/>
      <w:divBdr>
        <w:top w:val="none" w:sz="0" w:space="0" w:color="auto"/>
        <w:left w:val="none" w:sz="0" w:space="0" w:color="auto"/>
        <w:bottom w:val="none" w:sz="0" w:space="0" w:color="auto"/>
        <w:right w:val="none" w:sz="0" w:space="0" w:color="auto"/>
      </w:divBdr>
    </w:div>
    <w:div w:id="349259561">
      <w:bodyDiv w:val="1"/>
      <w:marLeft w:val="0"/>
      <w:marRight w:val="0"/>
      <w:marTop w:val="0"/>
      <w:marBottom w:val="0"/>
      <w:divBdr>
        <w:top w:val="none" w:sz="0" w:space="0" w:color="auto"/>
        <w:left w:val="none" w:sz="0" w:space="0" w:color="auto"/>
        <w:bottom w:val="none" w:sz="0" w:space="0" w:color="auto"/>
        <w:right w:val="none" w:sz="0" w:space="0" w:color="auto"/>
      </w:divBdr>
    </w:div>
    <w:div w:id="350766121">
      <w:bodyDiv w:val="1"/>
      <w:marLeft w:val="0"/>
      <w:marRight w:val="0"/>
      <w:marTop w:val="0"/>
      <w:marBottom w:val="0"/>
      <w:divBdr>
        <w:top w:val="none" w:sz="0" w:space="0" w:color="auto"/>
        <w:left w:val="none" w:sz="0" w:space="0" w:color="auto"/>
        <w:bottom w:val="none" w:sz="0" w:space="0" w:color="auto"/>
        <w:right w:val="none" w:sz="0" w:space="0" w:color="auto"/>
      </w:divBdr>
    </w:div>
    <w:div w:id="355430646">
      <w:bodyDiv w:val="1"/>
      <w:marLeft w:val="0"/>
      <w:marRight w:val="0"/>
      <w:marTop w:val="0"/>
      <w:marBottom w:val="0"/>
      <w:divBdr>
        <w:top w:val="none" w:sz="0" w:space="0" w:color="auto"/>
        <w:left w:val="none" w:sz="0" w:space="0" w:color="auto"/>
        <w:bottom w:val="none" w:sz="0" w:space="0" w:color="auto"/>
        <w:right w:val="none" w:sz="0" w:space="0" w:color="auto"/>
      </w:divBdr>
    </w:div>
    <w:div w:id="398983417">
      <w:bodyDiv w:val="1"/>
      <w:marLeft w:val="0"/>
      <w:marRight w:val="0"/>
      <w:marTop w:val="0"/>
      <w:marBottom w:val="0"/>
      <w:divBdr>
        <w:top w:val="none" w:sz="0" w:space="0" w:color="auto"/>
        <w:left w:val="none" w:sz="0" w:space="0" w:color="auto"/>
        <w:bottom w:val="none" w:sz="0" w:space="0" w:color="auto"/>
        <w:right w:val="none" w:sz="0" w:space="0" w:color="auto"/>
      </w:divBdr>
    </w:div>
    <w:div w:id="410197908">
      <w:bodyDiv w:val="1"/>
      <w:marLeft w:val="0"/>
      <w:marRight w:val="0"/>
      <w:marTop w:val="0"/>
      <w:marBottom w:val="0"/>
      <w:divBdr>
        <w:top w:val="none" w:sz="0" w:space="0" w:color="auto"/>
        <w:left w:val="none" w:sz="0" w:space="0" w:color="auto"/>
        <w:bottom w:val="none" w:sz="0" w:space="0" w:color="auto"/>
        <w:right w:val="none" w:sz="0" w:space="0" w:color="auto"/>
      </w:divBdr>
    </w:div>
    <w:div w:id="427123653">
      <w:bodyDiv w:val="1"/>
      <w:marLeft w:val="0"/>
      <w:marRight w:val="0"/>
      <w:marTop w:val="0"/>
      <w:marBottom w:val="0"/>
      <w:divBdr>
        <w:top w:val="none" w:sz="0" w:space="0" w:color="auto"/>
        <w:left w:val="none" w:sz="0" w:space="0" w:color="auto"/>
        <w:bottom w:val="none" w:sz="0" w:space="0" w:color="auto"/>
        <w:right w:val="none" w:sz="0" w:space="0" w:color="auto"/>
      </w:divBdr>
    </w:div>
    <w:div w:id="467743719">
      <w:bodyDiv w:val="1"/>
      <w:marLeft w:val="0"/>
      <w:marRight w:val="0"/>
      <w:marTop w:val="0"/>
      <w:marBottom w:val="0"/>
      <w:divBdr>
        <w:top w:val="none" w:sz="0" w:space="0" w:color="auto"/>
        <w:left w:val="none" w:sz="0" w:space="0" w:color="auto"/>
        <w:bottom w:val="none" w:sz="0" w:space="0" w:color="auto"/>
        <w:right w:val="none" w:sz="0" w:space="0" w:color="auto"/>
      </w:divBdr>
      <w:divsChild>
        <w:div w:id="1196771831">
          <w:marLeft w:val="0"/>
          <w:marRight w:val="0"/>
          <w:marTop w:val="0"/>
          <w:marBottom w:val="0"/>
          <w:divBdr>
            <w:top w:val="none" w:sz="0" w:space="0" w:color="auto"/>
            <w:left w:val="none" w:sz="0" w:space="0" w:color="auto"/>
            <w:bottom w:val="none" w:sz="0" w:space="0" w:color="auto"/>
            <w:right w:val="none" w:sz="0" w:space="0" w:color="auto"/>
          </w:divBdr>
          <w:divsChild>
            <w:div w:id="739523099">
              <w:marLeft w:val="0"/>
              <w:marRight w:val="0"/>
              <w:marTop w:val="0"/>
              <w:marBottom w:val="0"/>
              <w:divBdr>
                <w:top w:val="none" w:sz="0" w:space="0" w:color="auto"/>
                <w:left w:val="none" w:sz="0" w:space="0" w:color="auto"/>
                <w:bottom w:val="none" w:sz="0" w:space="0" w:color="auto"/>
                <w:right w:val="none" w:sz="0" w:space="0" w:color="auto"/>
              </w:divBdr>
              <w:divsChild>
                <w:div w:id="1391466422">
                  <w:marLeft w:val="0"/>
                  <w:marRight w:val="0"/>
                  <w:marTop w:val="0"/>
                  <w:marBottom w:val="0"/>
                  <w:divBdr>
                    <w:top w:val="none" w:sz="0" w:space="0" w:color="auto"/>
                    <w:left w:val="none" w:sz="0" w:space="0" w:color="auto"/>
                    <w:bottom w:val="none" w:sz="0" w:space="0" w:color="auto"/>
                    <w:right w:val="none" w:sz="0" w:space="0" w:color="auto"/>
                  </w:divBdr>
                  <w:divsChild>
                    <w:div w:id="474568649">
                      <w:marLeft w:val="0"/>
                      <w:marRight w:val="0"/>
                      <w:marTop w:val="0"/>
                      <w:marBottom w:val="0"/>
                      <w:divBdr>
                        <w:top w:val="none" w:sz="0" w:space="0" w:color="auto"/>
                        <w:left w:val="none" w:sz="0" w:space="0" w:color="auto"/>
                        <w:bottom w:val="none" w:sz="0" w:space="0" w:color="auto"/>
                        <w:right w:val="none" w:sz="0" w:space="0" w:color="auto"/>
                      </w:divBdr>
                      <w:divsChild>
                        <w:div w:id="1089618289">
                          <w:marLeft w:val="0"/>
                          <w:marRight w:val="0"/>
                          <w:marTop w:val="0"/>
                          <w:marBottom w:val="0"/>
                          <w:divBdr>
                            <w:top w:val="none" w:sz="0" w:space="0" w:color="auto"/>
                            <w:left w:val="none" w:sz="0" w:space="0" w:color="auto"/>
                            <w:bottom w:val="none" w:sz="0" w:space="0" w:color="auto"/>
                            <w:right w:val="single" w:sz="6" w:space="8" w:color="DDDDDD"/>
                          </w:divBdr>
                          <w:divsChild>
                            <w:div w:id="93132543">
                              <w:marLeft w:val="0"/>
                              <w:marRight w:val="0"/>
                              <w:marTop w:val="0"/>
                              <w:marBottom w:val="0"/>
                              <w:divBdr>
                                <w:top w:val="none" w:sz="0" w:space="0" w:color="auto"/>
                                <w:left w:val="none" w:sz="0" w:space="0" w:color="auto"/>
                                <w:bottom w:val="none" w:sz="0" w:space="0" w:color="auto"/>
                                <w:right w:val="none" w:sz="0" w:space="0" w:color="auto"/>
                              </w:divBdr>
                              <w:divsChild>
                                <w:div w:id="572546034">
                                  <w:marLeft w:val="0"/>
                                  <w:marRight w:val="0"/>
                                  <w:marTop w:val="0"/>
                                  <w:marBottom w:val="0"/>
                                  <w:divBdr>
                                    <w:top w:val="none" w:sz="0" w:space="0" w:color="auto"/>
                                    <w:left w:val="none" w:sz="0" w:space="0" w:color="auto"/>
                                    <w:bottom w:val="none" w:sz="0" w:space="0" w:color="auto"/>
                                    <w:right w:val="none" w:sz="0" w:space="0" w:color="auto"/>
                                  </w:divBdr>
                                  <w:divsChild>
                                    <w:div w:id="1994679350">
                                      <w:marLeft w:val="0"/>
                                      <w:marRight w:val="0"/>
                                      <w:marTop w:val="0"/>
                                      <w:marBottom w:val="0"/>
                                      <w:divBdr>
                                        <w:top w:val="none" w:sz="0" w:space="0" w:color="auto"/>
                                        <w:left w:val="none" w:sz="0" w:space="0" w:color="auto"/>
                                        <w:bottom w:val="none" w:sz="0" w:space="0" w:color="auto"/>
                                        <w:right w:val="none" w:sz="0" w:space="0" w:color="auto"/>
                                      </w:divBdr>
                                      <w:divsChild>
                                        <w:div w:id="162326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6556442">
      <w:bodyDiv w:val="1"/>
      <w:marLeft w:val="0"/>
      <w:marRight w:val="0"/>
      <w:marTop w:val="0"/>
      <w:marBottom w:val="0"/>
      <w:divBdr>
        <w:top w:val="none" w:sz="0" w:space="0" w:color="auto"/>
        <w:left w:val="none" w:sz="0" w:space="0" w:color="auto"/>
        <w:bottom w:val="none" w:sz="0" w:space="0" w:color="auto"/>
        <w:right w:val="none" w:sz="0" w:space="0" w:color="auto"/>
      </w:divBdr>
    </w:div>
    <w:div w:id="555822466">
      <w:bodyDiv w:val="1"/>
      <w:marLeft w:val="0"/>
      <w:marRight w:val="0"/>
      <w:marTop w:val="0"/>
      <w:marBottom w:val="0"/>
      <w:divBdr>
        <w:top w:val="none" w:sz="0" w:space="0" w:color="auto"/>
        <w:left w:val="none" w:sz="0" w:space="0" w:color="auto"/>
        <w:bottom w:val="none" w:sz="0" w:space="0" w:color="auto"/>
        <w:right w:val="none" w:sz="0" w:space="0" w:color="auto"/>
      </w:divBdr>
    </w:div>
    <w:div w:id="564411329">
      <w:bodyDiv w:val="1"/>
      <w:marLeft w:val="0"/>
      <w:marRight w:val="0"/>
      <w:marTop w:val="0"/>
      <w:marBottom w:val="0"/>
      <w:divBdr>
        <w:top w:val="none" w:sz="0" w:space="0" w:color="auto"/>
        <w:left w:val="none" w:sz="0" w:space="0" w:color="auto"/>
        <w:bottom w:val="none" w:sz="0" w:space="0" w:color="auto"/>
        <w:right w:val="none" w:sz="0" w:space="0" w:color="auto"/>
      </w:divBdr>
    </w:div>
    <w:div w:id="585696765">
      <w:bodyDiv w:val="1"/>
      <w:marLeft w:val="0"/>
      <w:marRight w:val="0"/>
      <w:marTop w:val="0"/>
      <w:marBottom w:val="0"/>
      <w:divBdr>
        <w:top w:val="none" w:sz="0" w:space="0" w:color="auto"/>
        <w:left w:val="none" w:sz="0" w:space="0" w:color="auto"/>
        <w:bottom w:val="none" w:sz="0" w:space="0" w:color="auto"/>
        <w:right w:val="none" w:sz="0" w:space="0" w:color="auto"/>
      </w:divBdr>
    </w:div>
    <w:div w:id="597098907">
      <w:bodyDiv w:val="1"/>
      <w:marLeft w:val="0"/>
      <w:marRight w:val="0"/>
      <w:marTop w:val="0"/>
      <w:marBottom w:val="0"/>
      <w:divBdr>
        <w:top w:val="none" w:sz="0" w:space="0" w:color="auto"/>
        <w:left w:val="none" w:sz="0" w:space="0" w:color="auto"/>
        <w:bottom w:val="none" w:sz="0" w:space="0" w:color="auto"/>
        <w:right w:val="none" w:sz="0" w:space="0" w:color="auto"/>
      </w:divBdr>
    </w:div>
    <w:div w:id="600526363">
      <w:bodyDiv w:val="1"/>
      <w:marLeft w:val="0"/>
      <w:marRight w:val="0"/>
      <w:marTop w:val="0"/>
      <w:marBottom w:val="0"/>
      <w:divBdr>
        <w:top w:val="none" w:sz="0" w:space="0" w:color="auto"/>
        <w:left w:val="none" w:sz="0" w:space="0" w:color="auto"/>
        <w:bottom w:val="none" w:sz="0" w:space="0" w:color="auto"/>
        <w:right w:val="none" w:sz="0" w:space="0" w:color="auto"/>
      </w:divBdr>
      <w:divsChild>
        <w:div w:id="1393700831">
          <w:marLeft w:val="1166"/>
          <w:marRight w:val="0"/>
          <w:marTop w:val="0"/>
          <w:marBottom w:val="0"/>
          <w:divBdr>
            <w:top w:val="none" w:sz="0" w:space="0" w:color="auto"/>
            <w:left w:val="none" w:sz="0" w:space="0" w:color="auto"/>
            <w:bottom w:val="none" w:sz="0" w:space="0" w:color="auto"/>
            <w:right w:val="none" w:sz="0" w:space="0" w:color="auto"/>
          </w:divBdr>
        </w:div>
      </w:divsChild>
    </w:div>
    <w:div w:id="620570815">
      <w:bodyDiv w:val="1"/>
      <w:marLeft w:val="0"/>
      <w:marRight w:val="0"/>
      <w:marTop w:val="0"/>
      <w:marBottom w:val="0"/>
      <w:divBdr>
        <w:top w:val="none" w:sz="0" w:space="0" w:color="auto"/>
        <w:left w:val="none" w:sz="0" w:space="0" w:color="auto"/>
        <w:bottom w:val="none" w:sz="0" w:space="0" w:color="auto"/>
        <w:right w:val="none" w:sz="0" w:space="0" w:color="auto"/>
      </w:divBdr>
    </w:div>
    <w:div w:id="631643236">
      <w:bodyDiv w:val="1"/>
      <w:marLeft w:val="0"/>
      <w:marRight w:val="0"/>
      <w:marTop w:val="0"/>
      <w:marBottom w:val="0"/>
      <w:divBdr>
        <w:top w:val="none" w:sz="0" w:space="0" w:color="auto"/>
        <w:left w:val="none" w:sz="0" w:space="0" w:color="auto"/>
        <w:bottom w:val="none" w:sz="0" w:space="0" w:color="auto"/>
        <w:right w:val="none" w:sz="0" w:space="0" w:color="auto"/>
      </w:divBdr>
      <w:divsChild>
        <w:div w:id="2146048289">
          <w:marLeft w:val="720"/>
          <w:marRight w:val="0"/>
          <w:marTop w:val="0"/>
          <w:marBottom w:val="0"/>
          <w:divBdr>
            <w:top w:val="none" w:sz="0" w:space="0" w:color="auto"/>
            <w:left w:val="none" w:sz="0" w:space="0" w:color="auto"/>
            <w:bottom w:val="none" w:sz="0" w:space="0" w:color="auto"/>
            <w:right w:val="none" w:sz="0" w:space="0" w:color="auto"/>
          </w:divBdr>
        </w:div>
      </w:divsChild>
    </w:div>
    <w:div w:id="654065871">
      <w:bodyDiv w:val="1"/>
      <w:marLeft w:val="0"/>
      <w:marRight w:val="0"/>
      <w:marTop w:val="0"/>
      <w:marBottom w:val="0"/>
      <w:divBdr>
        <w:top w:val="none" w:sz="0" w:space="0" w:color="auto"/>
        <w:left w:val="none" w:sz="0" w:space="0" w:color="auto"/>
        <w:bottom w:val="none" w:sz="0" w:space="0" w:color="auto"/>
        <w:right w:val="none" w:sz="0" w:space="0" w:color="auto"/>
      </w:divBdr>
      <w:divsChild>
        <w:div w:id="326128884">
          <w:marLeft w:val="1166"/>
          <w:marRight w:val="0"/>
          <w:marTop w:val="0"/>
          <w:marBottom w:val="0"/>
          <w:divBdr>
            <w:top w:val="none" w:sz="0" w:space="0" w:color="auto"/>
            <w:left w:val="none" w:sz="0" w:space="0" w:color="auto"/>
            <w:bottom w:val="none" w:sz="0" w:space="0" w:color="auto"/>
            <w:right w:val="none" w:sz="0" w:space="0" w:color="auto"/>
          </w:divBdr>
        </w:div>
        <w:div w:id="1340154054">
          <w:marLeft w:val="547"/>
          <w:marRight w:val="0"/>
          <w:marTop w:val="0"/>
          <w:marBottom w:val="0"/>
          <w:divBdr>
            <w:top w:val="none" w:sz="0" w:space="0" w:color="auto"/>
            <w:left w:val="none" w:sz="0" w:space="0" w:color="auto"/>
            <w:bottom w:val="none" w:sz="0" w:space="0" w:color="auto"/>
            <w:right w:val="none" w:sz="0" w:space="0" w:color="auto"/>
          </w:divBdr>
        </w:div>
      </w:divsChild>
    </w:div>
    <w:div w:id="655032511">
      <w:bodyDiv w:val="1"/>
      <w:marLeft w:val="0"/>
      <w:marRight w:val="0"/>
      <w:marTop w:val="0"/>
      <w:marBottom w:val="0"/>
      <w:divBdr>
        <w:top w:val="none" w:sz="0" w:space="0" w:color="auto"/>
        <w:left w:val="none" w:sz="0" w:space="0" w:color="auto"/>
        <w:bottom w:val="none" w:sz="0" w:space="0" w:color="auto"/>
        <w:right w:val="none" w:sz="0" w:space="0" w:color="auto"/>
      </w:divBdr>
    </w:div>
    <w:div w:id="660544072">
      <w:bodyDiv w:val="1"/>
      <w:marLeft w:val="0"/>
      <w:marRight w:val="0"/>
      <w:marTop w:val="0"/>
      <w:marBottom w:val="0"/>
      <w:divBdr>
        <w:top w:val="none" w:sz="0" w:space="0" w:color="auto"/>
        <w:left w:val="none" w:sz="0" w:space="0" w:color="auto"/>
        <w:bottom w:val="none" w:sz="0" w:space="0" w:color="auto"/>
        <w:right w:val="none" w:sz="0" w:space="0" w:color="auto"/>
      </w:divBdr>
    </w:div>
    <w:div w:id="660932119">
      <w:bodyDiv w:val="1"/>
      <w:marLeft w:val="0"/>
      <w:marRight w:val="0"/>
      <w:marTop w:val="0"/>
      <w:marBottom w:val="0"/>
      <w:divBdr>
        <w:top w:val="none" w:sz="0" w:space="0" w:color="auto"/>
        <w:left w:val="none" w:sz="0" w:space="0" w:color="auto"/>
        <w:bottom w:val="none" w:sz="0" w:space="0" w:color="auto"/>
        <w:right w:val="none" w:sz="0" w:space="0" w:color="auto"/>
      </w:divBdr>
    </w:div>
    <w:div w:id="691347883">
      <w:bodyDiv w:val="1"/>
      <w:marLeft w:val="0"/>
      <w:marRight w:val="0"/>
      <w:marTop w:val="0"/>
      <w:marBottom w:val="0"/>
      <w:divBdr>
        <w:top w:val="none" w:sz="0" w:space="0" w:color="auto"/>
        <w:left w:val="none" w:sz="0" w:space="0" w:color="auto"/>
        <w:bottom w:val="none" w:sz="0" w:space="0" w:color="auto"/>
        <w:right w:val="none" w:sz="0" w:space="0" w:color="auto"/>
      </w:divBdr>
    </w:div>
    <w:div w:id="703991517">
      <w:bodyDiv w:val="1"/>
      <w:marLeft w:val="0"/>
      <w:marRight w:val="0"/>
      <w:marTop w:val="0"/>
      <w:marBottom w:val="0"/>
      <w:divBdr>
        <w:top w:val="none" w:sz="0" w:space="0" w:color="auto"/>
        <w:left w:val="none" w:sz="0" w:space="0" w:color="auto"/>
        <w:bottom w:val="none" w:sz="0" w:space="0" w:color="auto"/>
        <w:right w:val="none" w:sz="0" w:space="0" w:color="auto"/>
      </w:divBdr>
    </w:div>
    <w:div w:id="710038253">
      <w:bodyDiv w:val="1"/>
      <w:marLeft w:val="0"/>
      <w:marRight w:val="0"/>
      <w:marTop w:val="0"/>
      <w:marBottom w:val="0"/>
      <w:divBdr>
        <w:top w:val="none" w:sz="0" w:space="0" w:color="auto"/>
        <w:left w:val="none" w:sz="0" w:space="0" w:color="auto"/>
        <w:bottom w:val="none" w:sz="0" w:space="0" w:color="auto"/>
        <w:right w:val="none" w:sz="0" w:space="0" w:color="auto"/>
      </w:divBdr>
    </w:div>
    <w:div w:id="722754797">
      <w:bodyDiv w:val="1"/>
      <w:marLeft w:val="0"/>
      <w:marRight w:val="0"/>
      <w:marTop w:val="0"/>
      <w:marBottom w:val="0"/>
      <w:divBdr>
        <w:top w:val="none" w:sz="0" w:space="0" w:color="auto"/>
        <w:left w:val="none" w:sz="0" w:space="0" w:color="auto"/>
        <w:bottom w:val="none" w:sz="0" w:space="0" w:color="auto"/>
        <w:right w:val="none" w:sz="0" w:space="0" w:color="auto"/>
      </w:divBdr>
    </w:div>
    <w:div w:id="731272750">
      <w:bodyDiv w:val="1"/>
      <w:marLeft w:val="0"/>
      <w:marRight w:val="0"/>
      <w:marTop w:val="0"/>
      <w:marBottom w:val="0"/>
      <w:divBdr>
        <w:top w:val="none" w:sz="0" w:space="0" w:color="auto"/>
        <w:left w:val="none" w:sz="0" w:space="0" w:color="auto"/>
        <w:bottom w:val="none" w:sz="0" w:space="0" w:color="auto"/>
        <w:right w:val="none" w:sz="0" w:space="0" w:color="auto"/>
      </w:divBdr>
    </w:div>
    <w:div w:id="740833825">
      <w:bodyDiv w:val="1"/>
      <w:marLeft w:val="0"/>
      <w:marRight w:val="0"/>
      <w:marTop w:val="0"/>
      <w:marBottom w:val="0"/>
      <w:divBdr>
        <w:top w:val="none" w:sz="0" w:space="0" w:color="auto"/>
        <w:left w:val="none" w:sz="0" w:space="0" w:color="auto"/>
        <w:bottom w:val="none" w:sz="0" w:space="0" w:color="auto"/>
        <w:right w:val="none" w:sz="0" w:space="0" w:color="auto"/>
      </w:divBdr>
    </w:div>
    <w:div w:id="745879461">
      <w:bodyDiv w:val="1"/>
      <w:marLeft w:val="0"/>
      <w:marRight w:val="0"/>
      <w:marTop w:val="0"/>
      <w:marBottom w:val="0"/>
      <w:divBdr>
        <w:top w:val="none" w:sz="0" w:space="0" w:color="auto"/>
        <w:left w:val="none" w:sz="0" w:space="0" w:color="auto"/>
        <w:bottom w:val="none" w:sz="0" w:space="0" w:color="auto"/>
        <w:right w:val="none" w:sz="0" w:space="0" w:color="auto"/>
      </w:divBdr>
    </w:div>
    <w:div w:id="776297258">
      <w:bodyDiv w:val="1"/>
      <w:marLeft w:val="0"/>
      <w:marRight w:val="0"/>
      <w:marTop w:val="0"/>
      <w:marBottom w:val="0"/>
      <w:divBdr>
        <w:top w:val="none" w:sz="0" w:space="0" w:color="auto"/>
        <w:left w:val="none" w:sz="0" w:space="0" w:color="auto"/>
        <w:bottom w:val="none" w:sz="0" w:space="0" w:color="auto"/>
        <w:right w:val="none" w:sz="0" w:space="0" w:color="auto"/>
      </w:divBdr>
    </w:div>
    <w:div w:id="819998561">
      <w:bodyDiv w:val="1"/>
      <w:marLeft w:val="0"/>
      <w:marRight w:val="0"/>
      <w:marTop w:val="0"/>
      <w:marBottom w:val="0"/>
      <w:divBdr>
        <w:top w:val="none" w:sz="0" w:space="0" w:color="auto"/>
        <w:left w:val="none" w:sz="0" w:space="0" w:color="auto"/>
        <w:bottom w:val="none" w:sz="0" w:space="0" w:color="auto"/>
        <w:right w:val="none" w:sz="0" w:space="0" w:color="auto"/>
      </w:divBdr>
    </w:div>
    <w:div w:id="854617471">
      <w:bodyDiv w:val="1"/>
      <w:marLeft w:val="0"/>
      <w:marRight w:val="0"/>
      <w:marTop w:val="0"/>
      <w:marBottom w:val="0"/>
      <w:divBdr>
        <w:top w:val="none" w:sz="0" w:space="0" w:color="auto"/>
        <w:left w:val="none" w:sz="0" w:space="0" w:color="auto"/>
        <w:bottom w:val="none" w:sz="0" w:space="0" w:color="auto"/>
        <w:right w:val="none" w:sz="0" w:space="0" w:color="auto"/>
      </w:divBdr>
    </w:div>
    <w:div w:id="906258627">
      <w:bodyDiv w:val="1"/>
      <w:marLeft w:val="0"/>
      <w:marRight w:val="0"/>
      <w:marTop w:val="0"/>
      <w:marBottom w:val="0"/>
      <w:divBdr>
        <w:top w:val="none" w:sz="0" w:space="0" w:color="auto"/>
        <w:left w:val="none" w:sz="0" w:space="0" w:color="auto"/>
        <w:bottom w:val="none" w:sz="0" w:space="0" w:color="auto"/>
        <w:right w:val="none" w:sz="0" w:space="0" w:color="auto"/>
      </w:divBdr>
    </w:div>
    <w:div w:id="930546228">
      <w:bodyDiv w:val="1"/>
      <w:marLeft w:val="0"/>
      <w:marRight w:val="0"/>
      <w:marTop w:val="0"/>
      <w:marBottom w:val="0"/>
      <w:divBdr>
        <w:top w:val="none" w:sz="0" w:space="0" w:color="auto"/>
        <w:left w:val="none" w:sz="0" w:space="0" w:color="auto"/>
        <w:bottom w:val="none" w:sz="0" w:space="0" w:color="auto"/>
        <w:right w:val="none" w:sz="0" w:space="0" w:color="auto"/>
      </w:divBdr>
    </w:div>
    <w:div w:id="978340443">
      <w:bodyDiv w:val="1"/>
      <w:marLeft w:val="0"/>
      <w:marRight w:val="0"/>
      <w:marTop w:val="0"/>
      <w:marBottom w:val="0"/>
      <w:divBdr>
        <w:top w:val="none" w:sz="0" w:space="0" w:color="auto"/>
        <w:left w:val="none" w:sz="0" w:space="0" w:color="auto"/>
        <w:bottom w:val="none" w:sz="0" w:space="0" w:color="auto"/>
        <w:right w:val="none" w:sz="0" w:space="0" w:color="auto"/>
      </w:divBdr>
    </w:div>
    <w:div w:id="997926842">
      <w:bodyDiv w:val="1"/>
      <w:marLeft w:val="0"/>
      <w:marRight w:val="0"/>
      <w:marTop w:val="0"/>
      <w:marBottom w:val="0"/>
      <w:divBdr>
        <w:top w:val="none" w:sz="0" w:space="0" w:color="auto"/>
        <w:left w:val="none" w:sz="0" w:space="0" w:color="auto"/>
        <w:bottom w:val="none" w:sz="0" w:space="0" w:color="auto"/>
        <w:right w:val="none" w:sz="0" w:space="0" w:color="auto"/>
      </w:divBdr>
    </w:div>
    <w:div w:id="1000348941">
      <w:bodyDiv w:val="1"/>
      <w:marLeft w:val="0"/>
      <w:marRight w:val="0"/>
      <w:marTop w:val="0"/>
      <w:marBottom w:val="0"/>
      <w:divBdr>
        <w:top w:val="none" w:sz="0" w:space="0" w:color="auto"/>
        <w:left w:val="none" w:sz="0" w:space="0" w:color="auto"/>
        <w:bottom w:val="none" w:sz="0" w:space="0" w:color="auto"/>
        <w:right w:val="none" w:sz="0" w:space="0" w:color="auto"/>
      </w:divBdr>
    </w:div>
    <w:div w:id="1012142417">
      <w:bodyDiv w:val="1"/>
      <w:marLeft w:val="0"/>
      <w:marRight w:val="0"/>
      <w:marTop w:val="0"/>
      <w:marBottom w:val="0"/>
      <w:divBdr>
        <w:top w:val="none" w:sz="0" w:space="0" w:color="auto"/>
        <w:left w:val="none" w:sz="0" w:space="0" w:color="auto"/>
        <w:bottom w:val="none" w:sz="0" w:space="0" w:color="auto"/>
        <w:right w:val="none" w:sz="0" w:space="0" w:color="auto"/>
      </w:divBdr>
    </w:div>
    <w:div w:id="1016662471">
      <w:bodyDiv w:val="1"/>
      <w:marLeft w:val="0"/>
      <w:marRight w:val="0"/>
      <w:marTop w:val="0"/>
      <w:marBottom w:val="0"/>
      <w:divBdr>
        <w:top w:val="none" w:sz="0" w:space="0" w:color="auto"/>
        <w:left w:val="none" w:sz="0" w:space="0" w:color="auto"/>
        <w:bottom w:val="none" w:sz="0" w:space="0" w:color="auto"/>
        <w:right w:val="none" w:sz="0" w:space="0" w:color="auto"/>
      </w:divBdr>
    </w:div>
    <w:div w:id="1025442613">
      <w:bodyDiv w:val="1"/>
      <w:marLeft w:val="0"/>
      <w:marRight w:val="0"/>
      <w:marTop w:val="0"/>
      <w:marBottom w:val="0"/>
      <w:divBdr>
        <w:top w:val="none" w:sz="0" w:space="0" w:color="auto"/>
        <w:left w:val="none" w:sz="0" w:space="0" w:color="auto"/>
        <w:bottom w:val="none" w:sz="0" w:space="0" w:color="auto"/>
        <w:right w:val="none" w:sz="0" w:space="0" w:color="auto"/>
      </w:divBdr>
    </w:div>
    <w:div w:id="1043138797">
      <w:bodyDiv w:val="1"/>
      <w:marLeft w:val="0"/>
      <w:marRight w:val="0"/>
      <w:marTop w:val="0"/>
      <w:marBottom w:val="0"/>
      <w:divBdr>
        <w:top w:val="none" w:sz="0" w:space="0" w:color="auto"/>
        <w:left w:val="none" w:sz="0" w:space="0" w:color="auto"/>
        <w:bottom w:val="none" w:sz="0" w:space="0" w:color="auto"/>
        <w:right w:val="none" w:sz="0" w:space="0" w:color="auto"/>
      </w:divBdr>
      <w:divsChild>
        <w:div w:id="1385908978">
          <w:marLeft w:val="547"/>
          <w:marRight w:val="0"/>
          <w:marTop w:val="0"/>
          <w:marBottom w:val="0"/>
          <w:divBdr>
            <w:top w:val="none" w:sz="0" w:space="0" w:color="auto"/>
            <w:left w:val="none" w:sz="0" w:space="0" w:color="auto"/>
            <w:bottom w:val="none" w:sz="0" w:space="0" w:color="auto"/>
            <w:right w:val="none" w:sz="0" w:space="0" w:color="auto"/>
          </w:divBdr>
        </w:div>
      </w:divsChild>
    </w:div>
    <w:div w:id="1054430586">
      <w:bodyDiv w:val="1"/>
      <w:marLeft w:val="0"/>
      <w:marRight w:val="0"/>
      <w:marTop w:val="0"/>
      <w:marBottom w:val="0"/>
      <w:divBdr>
        <w:top w:val="none" w:sz="0" w:space="0" w:color="auto"/>
        <w:left w:val="none" w:sz="0" w:space="0" w:color="auto"/>
        <w:bottom w:val="none" w:sz="0" w:space="0" w:color="auto"/>
        <w:right w:val="none" w:sz="0" w:space="0" w:color="auto"/>
      </w:divBdr>
    </w:div>
    <w:div w:id="1054500154">
      <w:bodyDiv w:val="1"/>
      <w:marLeft w:val="0"/>
      <w:marRight w:val="0"/>
      <w:marTop w:val="0"/>
      <w:marBottom w:val="0"/>
      <w:divBdr>
        <w:top w:val="none" w:sz="0" w:space="0" w:color="auto"/>
        <w:left w:val="none" w:sz="0" w:space="0" w:color="auto"/>
        <w:bottom w:val="none" w:sz="0" w:space="0" w:color="auto"/>
        <w:right w:val="none" w:sz="0" w:space="0" w:color="auto"/>
      </w:divBdr>
    </w:div>
    <w:div w:id="1066761425">
      <w:bodyDiv w:val="1"/>
      <w:marLeft w:val="0"/>
      <w:marRight w:val="0"/>
      <w:marTop w:val="0"/>
      <w:marBottom w:val="0"/>
      <w:divBdr>
        <w:top w:val="none" w:sz="0" w:space="0" w:color="auto"/>
        <w:left w:val="none" w:sz="0" w:space="0" w:color="auto"/>
        <w:bottom w:val="none" w:sz="0" w:space="0" w:color="auto"/>
        <w:right w:val="none" w:sz="0" w:space="0" w:color="auto"/>
      </w:divBdr>
    </w:div>
    <w:div w:id="1087187510">
      <w:bodyDiv w:val="1"/>
      <w:marLeft w:val="0"/>
      <w:marRight w:val="0"/>
      <w:marTop w:val="0"/>
      <w:marBottom w:val="0"/>
      <w:divBdr>
        <w:top w:val="none" w:sz="0" w:space="0" w:color="auto"/>
        <w:left w:val="none" w:sz="0" w:space="0" w:color="auto"/>
        <w:bottom w:val="none" w:sz="0" w:space="0" w:color="auto"/>
        <w:right w:val="none" w:sz="0" w:space="0" w:color="auto"/>
      </w:divBdr>
      <w:divsChild>
        <w:div w:id="1282109036">
          <w:marLeft w:val="720"/>
          <w:marRight w:val="0"/>
          <w:marTop w:val="0"/>
          <w:marBottom w:val="0"/>
          <w:divBdr>
            <w:top w:val="none" w:sz="0" w:space="0" w:color="auto"/>
            <w:left w:val="none" w:sz="0" w:space="0" w:color="auto"/>
            <w:bottom w:val="none" w:sz="0" w:space="0" w:color="auto"/>
            <w:right w:val="none" w:sz="0" w:space="0" w:color="auto"/>
          </w:divBdr>
        </w:div>
      </w:divsChild>
    </w:div>
    <w:div w:id="1101341638">
      <w:bodyDiv w:val="1"/>
      <w:marLeft w:val="0"/>
      <w:marRight w:val="0"/>
      <w:marTop w:val="0"/>
      <w:marBottom w:val="0"/>
      <w:divBdr>
        <w:top w:val="none" w:sz="0" w:space="0" w:color="auto"/>
        <w:left w:val="none" w:sz="0" w:space="0" w:color="auto"/>
        <w:bottom w:val="none" w:sz="0" w:space="0" w:color="auto"/>
        <w:right w:val="none" w:sz="0" w:space="0" w:color="auto"/>
      </w:divBdr>
    </w:div>
    <w:div w:id="1104305405">
      <w:bodyDiv w:val="1"/>
      <w:marLeft w:val="0"/>
      <w:marRight w:val="0"/>
      <w:marTop w:val="0"/>
      <w:marBottom w:val="0"/>
      <w:divBdr>
        <w:top w:val="none" w:sz="0" w:space="0" w:color="auto"/>
        <w:left w:val="none" w:sz="0" w:space="0" w:color="auto"/>
        <w:bottom w:val="none" w:sz="0" w:space="0" w:color="auto"/>
        <w:right w:val="none" w:sz="0" w:space="0" w:color="auto"/>
      </w:divBdr>
    </w:div>
    <w:div w:id="1111432369">
      <w:bodyDiv w:val="1"/>
      <w:marLeft w:val="0"/>
      <w:marRight w:val="0"/>
      <w:marTop w:val="0"/>
      <w:marBottom w:val="0"/>
      <w:divBdr>
        <w:top w:val="none" w:sz="0" w:space="0" w:color="auto"/>
        <w:left w:val="none" w:sz="0" w:space="0" w:color="auto"/>
        <w:bottom w:val="none" w:sz="0" w:space="0" w:color="auto"/>
        <w:right w:val="none" w:sz="0" w:space="0" w:color="auto"/>
      </w:divBdr>
    </w:div>
    <w:div w:id="1119640283">
      <w:bodyDiv w:val="1"/>
      <w:marLeft w:val="0"/>
      <w:marRight w:val="0"/>
      <w:marTop w:val="0"/>
      <w:marBottom w:val="0"/>
      <w:divBdr>
        <w:top w:val="none" w:sz="0" w:space="0" w:color="auto"/>
        <w:left w:val="none" w:sz="0" w:space="0" w:color="auto"/>
        <w:bottom w:val="none" w:sz="0" w:space="0" w:color="auto"/>
        <w:right w:val="none" w:sz="0" w:space="0" w:color="auto"/>
      </w:divBdr>
    </w:div>
    <w:div w:id="1177115010">
      <w:bodyDiv w:val="1"/>
      <w:marLeft w:val="0"/>
      <w:marRight w:val="0"/>
      <w:marTop w:val="0"/>
      <w:marBottom w:val="0"/>
      <w:divBdr>
        <w:top w:val="none" w:sz="0" w:space="0" w:color="auto"/>
        <w:left w:val="none" w:sz="0" w:space="0" w:color="auto"/>
        <w:bottom w:val="none" w:sz="0" w:space="0" w:color="auto"/>
        <w:right w:val="none" w:sz="0" w:space="0" w:color="auto"/>
      </w:divBdr>
    </w:div>
    <w:div w:id="1178497915">
      <w:bodyDiv w:val="1"/>
      <w:marLeft w:val="0"/>
      <w:marRight w:val="0"/>
      <w:marTop w:val="0"/>
      <w:marBottom w:val="0"/>
      <w:divBdr>
        <w:top w:val="none" w:sz="0" w:space="0" w:color="auto"/>
        <w:left w:val="none" w:sz="0" w:space="0" w:color="auto"/>
        <w:bottom w:val="none" w:sz="0" w:space="0" w:color="auto"/>
        <w:right w:val="none" w:sz="0" w:space="0" w:color="auto"/>
      </w:divBdr>
    </w:div>
    <w:div w:id="1198129973">
      <w:bodyDiv w:val="1"/>
      <w:marLeft w:val="0"/>
      <w:marRight w:val="0"/>
      <w:marTop w:val="0"/>
      <w:marBottom w:val="0"/>
      <w:divBdr>
        <w:top w:val="none" w:sz="0" w:space="0" w:color="auto"/>
        <w:left w:val="none" w:sz="0" w:space="0" w:color="auto"/>
        <w:bottom w:val="none" w:sz="0" w:space="0" w:color="auto"/>
        <w:right w:val="none" w:sz="0" w:space="0" w:color="auto"/>
      </w:divBdr>
    </w:div>
    <w:div w:id="1228953684">
      <w:bodyDiv w:val="1"/>
      <w:marLeft w:val="0"/>
      <w:marRight w:val="0"/>
      <w:marTop w:val="0"/>
      <w:marBottom w:val="0"/>
      <w:divBdr>
        <w:top w:val="none" w:sz="0" w:space="0" w:color="auto"/>
        <w:left w:val="none" w:sz="0" w:space="0" w:color="auto"/>
        <w:bottom w:val="none" w:sz="0" w:space="0" w:color="auto"/>
        <w:right w:val="none" w:sz="0" w:space="0" w:color="auto"/>
      </w:divBdr>
    </w:div>
    <w:div w:id="1247418940">
      <w:bodyDiv w:val="1"/>
      <w:marLeft w:val="0"/>
      <w:marRight w:val="0"/>
      <w:marTop w:val="0"/>
      <w:marBottom w:val="0"/>
      <w:divBdr>
        <w:top w:val="none" w:sz="0" w:space="0" w:color="auto"/>
        <w:left w:val="none" w:sz="0" w:space="0" w:color="auto"/>
        <w:bottom w:val="none" w:sz="0" w:space="0" w:color="auto"/>
        <w:right w:val="none" w:sz="0" w:space="0" w:color="auto"/>
      </w:divBdr>
    </w:div>
    <w:div w:id="1353993823">
      <w:bodyDiv w:val="1"/>
      <w:marLeft w:val="0"/>
      <w:marRight w:val="0"/>
      <w:marTop w:val="0"/>
      <w:marBottom w:val="0"/>
      <w:divBdr>
        <w:top w:val="none" w:sz="0" w:space="0" w:color="auto"/>
        <w:left w:val="none" w:sz="0" w:space="0" w:color="auto"/>
        <w:bottom w:val="none" w:sz="0" w:space="0" w:color="auto"/>
        <w:right w:val="none" w:sz="0" w:space="0" w:color="auto"/>
      </w:divBdr>
    </w:div>
    <w:div w:id="1357460668">
      <w:bodyDiv w:val="1"/>
      <w:marLeft w:val="0"/>
      <w:marRight w:val="0"/>
      <w:marTop w:val="0"/>
      <w:marBottom w:val="0"/>
      <w:divBdr>
        <w:top w:val="none" w:sz="0" w:space="0" w:color="auto"/>
        <w:left w:val="none" w:sz="0" w:space="0" w:color="auto"/>
        <w:bottom w:val="none" w:sz="0" w:space="0" w:color="auto"/>
        <w:right w:val="none" w:sz="0" w:space="0" w:color="auto"/>
      </w:divBdr>
    </w:div>
    <w:div w:id="1358122072">
      <w:bodyDiv w:val="1"/>
      <w:marLeft w:val="0"/>
      <w:marRight w:val="0"/>
      <w:marTop w:val="0"/>
      <w:marBottom w:val="0"/>
      <w:divBdr>
        <w:top w:val="none" w:sz="0" w:space="0" w:color="auto"/>
        <w:left w:val="none" w:sz="0" w:space="0" w:color="auto"/>
        <w:bottom w:val="none" w:sz="0" w:space="0" w:color="auto"/>
        <w:right w:val="none" w:sz="0" w:space="0" w:color="auto"/>
      </w:divBdr>
    </w:div>
    <w:div w:id="1372614868">
      <w:bodyDiv w:val="1"/>
      <w:marLeft w:val="0"/>
      <w:marRight w:val="0"/>
      <w:marTop w:val="0"/>
      <w:marBottom w:val="0"/>
      <w:divBdr>
        <w:top w:val="none" w:sz="0" w:space="0" w:color="auto"/>
        <w:left w:val="none" w:sz="0" w:space="0" w:color="auto"/>
        <w:bottom w:val="none" w:sz="0" w:space="0" w:color="auto"/>
        <w:right w:val="none" w:sz="0" w:space="0" w:color="auto"/>
      </w:divBdr>
    </w:div>
    <w:div w:id="1424304036">
      <w:bodyDiv w:val="1"/>
      <w:marLeft w:val="0"/>
      <w:marRight w:val="0"/>
      <w:marTop w:val="0"/>
      <w:marBottom w:val="0"/>
      <w:divBdr>
        <w:top w:val="none" w:sz="0" w:space="0" w:color="auto"/>
        <w:left w:val="none" w:sz="0" w:space="0" w:color="auto"/>
        <w:bottom w:val="none" w:sz="0" w:space="0" w:color="auto"/>
        <w:right w:val="none" w:sz="0" w:space="0" w:color="auto"/>
      </w:divBdr>
    </w:div>
    <w:div w:id="1452624952">
      <w:bodyDiv w:val="1"/>
      <w:marLeft w:val="0"/>
      <w:marRight w:val="0"/>
      <w:marTop w:val="0"/>
      <w:marBottom w:val="0"/>
      <w:divBdr>
        <w:top w:val="none" w:sz="0" w:space="0" w:color="auto"/>
        <w:left w:val="none" w:sz="0" w:space="0" w:color="auto"/>
        <w:bottom w:val="none" w:sz="0" w:space="0" w:color="auto"/>
        <w:right w:val="none" w:sz="0" w:space="0" w:color="auto"/>
      </w:divBdr>
    </w:div>
    <w:div w:id="1496259459">
      <w:bodyDiv w:val="1"/>
      <w:marLeft w:val="0"/>
      <w:marRight w:val="0"/>
      <w:marTop w:val="0"/>
      <w:marBottom w:val="0"/>
      <w:divBdr>
        <w:top w:val="none" w:sz="0" w:space="0" w:color="auto"/>
        <w:left w:val="none" w:sz="0" w:space="0" w:color="auto"/>
        <w:bottom w:val="none" w:sz="0" w:space="0" w:color="auto"/>
        <w:right w:val="none" w:sz="0" w:space="0" w:color="auto"/>
      </w:divBdr>
    </w:div>
    <w:div w:id="1530220350">
      <w:bodyDiv w:val="1"/>
      <w:marLeft w:val="0"/>
      <w:marRight w:val="0"/>
      <w:marTop w:val="0"/>
      <w:marBottom w:val="0"/>
      <w:divBdr>
        <w:top w:val="none" w:sz="0" w:space="0" w:color="auto"/>
        <w:left w:val="none" w:sz="0" w:space="0" w:color="auto"/>
        <w:bottom w:val="none" w:sz="0" w:space="0" w:color="auto"/>
        <w:right w:val="none" w:sz="0" w:space="0" w:color="auto"/>
      </w:divBdr>
    </w:div>
    <w:div w:id="1542134033">
      <w:bodyDiv w:val="1"/>
      <w:marLeft w:val="0"/>
      <w:marRight w:val="0"/>
      <w:marTop w:val="0"/>
      <w:marBottom w:val="0"/>
      <w:divBdr>
        <w:top w:val="none" w:sz="0" w:space="0" w:color="auto"/>
        <w:left w:val="none" w:sz="0" w:space="0" w:color="auto"/>
        <w:bottom w:val="none" w:sz="0" w:space="0" w:color="auto"/>
        <w:right w:val="none" w:sz="0" w:space="0" w:color="auto"/>
      </w:divBdr>
    </w:div>
    <w:div w:id="1552839647">
      <w:bodyDiv w:val="1"/>
      <w:marLeft w:val="0"/>
      <w:marRight w:val="0"/>
      <w:marTop w:val="0"/>
      <w:marBottom w:val="0"/>
      <w:divBdr>
        <w:top w:val="none" w:sz="0" w:space="0" w:color="auto"/>
        <w:left w:val="none" w:sz="0" w:space="0" w:color="auto"/>
        <w:bottom w:val="none" w:sz="0" w:space="0" w:color="auto"/>
        <w:right w:val="none" w:sz="0" w:space="0" w:color="auto"/>
      </w:divBdr>
    </w:div>
    <w:div w:id="1578243727">
      <w:bodyDiv w:val="1"/>
      <w:marLeft w:val="0"/>
      <w:marRight w:val="0"/>
      <w:marTop w:val="0"/>
      <w:marBottom w:val="0"/>
      <w:divBdr>
        <w:top w:val="none" w:sz="0" w:space="0" w:color="auto"/>
        <w:left w:val="none" w:sz="0" w:space="0" w:color="auto"/>
        <w:bottom w:val="none" w:sz="0" w:space="0" w:color="auto"/>
        <w:right w:val="none" w:sz="0" w:space="0" w:color="auto"/>
      </w:divBdr>
    </w:div>
    <w:div w:id="1612475211">
      <w:bodyDiv w:val="1"/>
      <w:marLeft w:val="0"/>
      <w:marRight w:val="0"/>
      <w:marTop w:val="0"/>
      <w:marBottom w:val="0"/>
      <w:divBdr>
        <w:top w:val="none" w:sz="0" w:space="0" w:color="auto"/>
        <w:left w:val="none" w:sz="0" w:space="0" w:color="auto"/>
        <w:bottom w:val="none" w:sz="0" w:space="0" w:color="auto"/>
        <w:right w:val="none" w:sz="0" w:space="0" w:color="auto"/>
      </w:divBdr>
    </w:div>
    <w:div w:id="1658849451">
      <w:bodyDiv w:val="1"/>
      <w:marLeft w:val="0"/>
      <w:marRight w:val="0"/>
      <w:marTop w:val="0"/>
      <w:marBottom w:val="0"/>
      <w:divBdr>
        <w:top w:val="none" w:sz="0" w:space="0" w:color="auto"/>
        <w:left w:val="none" w:sz="0" w:space="0" w:color="auto"/>
        <w:bottom w:val="none" w:sz="0" w:space="0" w:color="auto"/>
        <w:right w:val="none" w:sz="0" w:space="0" w:color="auto"/>
      </w:divBdr>
    </w:div>
    <w:div w:id="1659653563">
      <w:bodyDiv w:val="1"/>
      <w:marLeft w:val="0"/>
      <w:marRight w:val="0"/>
      <w:marTop w:val="0"/>
      <w:marBottom w:val="0"/>
      <w:divBdr>
        <w:top w:val="none" w:sz="0" w:space="0" w:color="auto"/>
        <w:left w:val="none" w:sz="0" w:space="0" w:color="auto"/>
        <w:bottom w:val="none" w:sz="0" w:space="0" w:color="auto"/>
        <w:right w:val="none" w:sz="0" w:space="0" w:color="auto"/>
      </w:divBdr>
    </w:div>
    <w:div w:id="1689214205">
      <w:bodyDiv w:val="1"/>
      <w:marLeft w:val="0"/>
      <w:marRight w:val="0"/>
      <w:marTop w:val="0"/>
      <w:marBottom w:val="0"/>
      <w:divBdr>
        <w:top w:val="none" w:sz="0" w:space="0" w:color="auto"/>
        <w:left w:val="none" w:sz="0" w:space="0" w:color="auto"/>
        <w:bottom w:val="none" w:sz="0" w:space="0" w:color="auto"/>
        <w:right w:val="none" w:sz="0" w:space="0" w:color="auto"/>
      </w:divBdr>
    </w:div>
    <w:div w:id="1727216363">
      <w:bodyDiv w:val="1"/>
      <w:marLeft w:val="0"/>
      <w:marRight w:val="0"/>
      <w:marTop w:val="0"/>
      <w:marBottom w:val="0"/>
      <w:divBdr>
        <w:top w:val="none" w:sz="0" w:space="0" w:color="auto"/>
        <w:left w:val="none" w:sz="0" w:space="0" w:color="auto"/>
        <w:bottom w:val="none" w:sz="0" w:space="0" w:color="auto"/>
        <w:right w:val="none" w:sz="0" w:space="0" w:color="auto"/>
      </w:divBdr>
    </w:div>
    <w:div w:id="1727685606">
      <w:bodyDiv w:val="1"/>
      <w:marLeft w:val="0"/>
      <w:marRight w:val="0"/>
      <w:marTop w:val="0"/>
      <w:marBottom w:val="0"/>
      <w:divBdr>
        <w:top w:val="none" w:sz="0" w:space="0" w:color="auto"/>
        <w:left w:val="none" w:sz="0" w:space="0" w:color="auto"/>
        <w:bottom w:val="none" w:sz="0" w:space="0" w:color="auto"/>
        <w:right w:val="none" w:sz="0" w:space="0" w:color="auto"/>
      </w:divBdr>
    </w:div>
    <w:div w:id="1742561236">
      <w:bodyDiv w:val="1"/>
      <w:marLeft w:val="0"/>
      <w:marRight w:val="0"/>
      <w:marTop w:val="0"/>
      <w:marBottom w:val="0"/>
      <w:divBdr>
        <w:top w:val="none" w:sz="0" w:space="0" w:color="auto"/>
        <w:left w:val="none" w:sz="0" w:space="0" w:color="auto"/>
        <w:bottom w:val="none" w:sz="0" w:space="0" w:color="auto"/>
        <w:right w:val="none" w:sz="0" w:space="0" w:color="auto"/>
      </w:divBdr>
    </w:div>
    <w:div w:id="1760591687">
      <w:bodyDiv w:val="1"/>
      <w:marLeft w:val="0"/>
      <w:marRight w:val="0"/>
      <w:marTop w:val="0"/>
      <w:marBottom w:val="0"/>
      <w:divBdr>
        <w:top w:val="none" w:sz="0" w:space="0" w:color="auto"/>
        <w:left w:val="none" w:sz="0" w:space="0" w:color="auto"/>
        <w:bottom w:val="none" w:sz="0" w:space="0" w:color="auto"/>
        <w:right w:val="none" w:sz="0" w:space="0" w:color="auto"/>
      </w:divBdr>
    </w:div>
    <w:div w:id="1762485178">
      <w:bodyDiv w:val="1"/>
      <w:marLeft w:val="0"/>
      <w:marRight w:val="0"/>
      <w:marTop w:val="0"/>
      <w:marBottom w:val="0"/>
      <w:divBdr>
        <w:top w:val="none" w:sz="0" w:space="0" w:color="auto"/>
        <w:left w:val="none" w:sz="0" w:space="0" w:color="auto"/>
        <w:bottom w:val="none" w:sz="0" w:space="0" w:color="auto"/>
        <w:right w:val="none" w:sz="0" w:space="0" w:color="auto"/>
      </w:divBdr>
    </w:div>
    <w:div w:id="1808162157">
      <w:bodyDiv w:val="1"/>
      <w:marLeft w:val="0"/>
      <w:marRight w:val="0"/>
      <w:marTop w:val="0"/>
      <w:marBottom w:val="0"/>
      <w:divBdr>
        <w:top w:val="none" w:sz="0" w:space="0" w:color="auto"/>
        <w:left w:val="none" w:sz="0" w:space="0" w:color="auto"/>
        <w:bottom w:val="none" w:sz="0" w:space="0" w:color="auto"/>
        <w:right w:val="none" w:sz="0" w:space="0" w:color="auto"/>
      </w:divBdr>
    </w:div>
    <w:div w:id="1830752720">
      <w:bodyDiv w:val="1"/>
      <w:marLeft w:val="0"/>
      <w:marRight w:val="0"/>
      <w:marTop w:val="0"/>
      <w:marBottom w:val="0"/>
      <w:divBdr>
        <w:top w:val="none" w:sz="0" w:space="0" w:color="auto"/>
        <w:left w:val="none" w:sz="0" w:space="0" w:color="auto"/>
        <w:bottom w:val="none" w:sz="0" w:space="0" w:color="auto"/>
        <w:right w:val="none" w:sz="0" w:space="0" w:color="auto"/>
      </w:divBdr>
    </w:div>
    <w:div w:id="1872835596">
      <w:bodyDiv w:val="1"/>
      <w:marLeft w:val="0"/>
      <w:marRight w:val="0"/>
      <w:marTop w:val="0"/>
      <w:marBottom w:val="0"/>
      <w:divBdr>
        <w:top w:val="none" w:sz="0" w:space="0" w:color="auto"/>
        <w:left w:val="none" w:sz="0" w:space="0" w:color="auto"/>
        <w:bottom w:val="none" w:sz="0" w:space="0" w:color="auto"/>
        <w:right w:val="none" w:sz="0" w:space="0" w:color="auto"/>
      </w:divBdr>
    </w:div>
    <w:div w:id="1897622417">
      <w:bodyDiv w:val="1"/>
      <w:marLeft w:val="0"/>
      <w:marRight w:val="0"/>
      <w:marTop w:val="0"/>
      <w:marBottom w:val="0"/>
      <w:divBdr>
        <w:top w:val="none" w:sz="0" w:space="0" w:color="auto"/>
        <w:left w:val="none" w:sz="0" w:space="0" w:color="auto"/>
        <w:bottom w:val="none" w:sz="0" w:space="0" w:color="auto"/>
        <w:right w:val="none" w:sz="0" w:space="0" w:color="auto"/>
      </w:divBdr>
      <w:divsChild>
        <w:div w:id="1467351360">
          <w:marLeft w:val="0"/>
          <w:marRight w:val="0"/>
          <w:marTop w:val="0"/>
          <w:marBottom w:val="0"/>
          <w:divBdr>
            <w:top w:val="none" w:sz="0" w:space="0" w:color="auto"/>
            <w:left w:val="none" w:sz="0" w:space="0" w:color="auto"/>
            <w:bottom w:val="none" w:sz="0" w:space="0" w:color="auto"/>
            <w:right w:val="none" w:sz="0" w:space="0" w:color="auto"/>
          </w:divBdr>
          <w:divsChild>
            <w:div w:id="1323197189">
              <w:marLeft w:val="0"/>
              <w:marRight w:val="0"/>
              <w:marTop w:val="0"/>
              <w:marBottom w:val="0"/>
              <w:divBdr>
                <w:top w:val="none" w:sz="0" w:space="0" w:color="auto"/>
                <w:left w:val="none" w:sz="0" w:space="0" w:color="auto"/>
                <w:bottom w:val="none" w:sz="0" w:space="0" w:color="auto"/>
                <w:right w:val="none" w:sz="0" w:space="0" w:color="auto"/>
              </w:divBdr>
              <w:divsChild>
                <w:div w:id="1796753602">
                  <w:marLeft w:val="0"/>
                  <w:marRight w:val="0"/>
                  <w:marTop w:val="0"/>
                  <w:marBottom w:val="0"/>
                  <w:divBdr>
                    <w:top w:val="none" w:sz="0" w:space="0" w:color="auto"/>
                    <w:left w:val="none" w:sz="0" w:space="0" w:color="auto"/>
                    <w:bottom w:val="none" w:sz="0" w:space="0" w:color="auto"/>
                    <w:right w:val="none" w:sz="0" w:space="0" w:color="auto"/>
                  </w:divBdr>
                  <w:divsChild>
                    <w:div w:id="631987436">
                      <w:marLeft w:val="0"/>
                      <w:marRight w:val="0"/>
                      <w:marTop w:val="0"/>
                      <w:marBottom w:val="0"/>
                      <w:divBdr>
                        <w:top w:val="none" w:sz="0" w:space="0" w:color="auto"/>
                        <w:left w:val="none" w:sz="0" w:space="0" w:color="auto"/>
                        <w:bottom w:val="none" w:sz="0" w:space="0" w:color="auto"/>
                        <w:right w:val="none" w:sz="0" w:space="0" w:color="auto"/>
                      </w:divBdr>
                      <w:divsChild>
                        <w:div w:id="1650942050">
                          <w:marLeft w:val="0"/>
                          <w:marRight w:val="0"/>
                          <w:marTop w:val="0"/>
                          <w:marBottom w:val="0"/>
                          <w:divBdr>
                            <w:top w:val="none" w:sz="0" w:space="0" w:color="auto"/>
                            <w:left w:val="none" w:sz="0" w:space="0" w:color="auto"/>
                            <w:bottom w:val="none" w:sz="0" w:space="0" w:color="auto"/>
                            <w:right w:val="single" w:sz="6" w:space="8" w:color="DDDDDD"/>
                          </w:divBdr>
                          <w:divsChild>
                            <w:div w:id="1475247455">
                              <w:marLeft w:val="0"/>
                              <w:marRight w:val="0"/>
                              <w:marTop w:val="0"/>
                              <w:marBottom w:val="0"/>
                              <w:divBdr>
                                <w:top w:val="none" w:sz="0" w:space="0" w:color="auto"/>
                                <w:left w:val="none" w:sz="0" w:space="0" w:color="auto"/>
                                <w:bottom w:val="none" w:sz="0" w:space="0" w:color="auto"/>
                                <w:right w:val="none" w:sz="0" w:space="0" w:color="auto"/>
                              </w:divBdr>
                              <w:divsChild>
                                <w:div w:id="1310212740">
                                  <w:marLeft w:val="0"/>
                                  <w:marRight w:val="0"/>
                                  <w:marTop w:val="0"/>
                                  <w:marBottom w:val="0"/>
                                  <w:divBdr>
                                    <w:top w:val="none" w:sz="0" w:space="0" w:color="auto"/>
                                    <w:left w:val="none" w:sz="0" w:space="0" w:color="auto"/>
                                    <w:bottom w:val="none" w:sz="0" w:space="0" w:color="auto"/>
                                    <w:right w:val="none" w:sz="0" w:space="0" w:color="auto"/>
                                  </w:divBdr>
                                  <w:divsChild>
                                    <w:div w:id="46925473">
                                      <w:marLeft w:val="0"/>
                                      <w:marRight w:val="0"/>
                                      <w:marTop w:val="0"/>
                                      <w:marBottom w:val="0"/>
                                      <w:divBdr>
                                        <w:top w:val="none" w:sz="0" w:space="0" w:color="auto"/>
                                        <w:left w:val="none" w:sz="0" w:space="0" w:color="auto"/>
                                        <w:bottom w:val="none" w:sz="0" w:space="0" w:color="auto"/>
                                        <w:right w:val="none" w:sz="0" w:space="0" w:color="auto"/>
                                      </w:divBdr>
                                      <w:divsChild>
                                        <w:div w:id="17833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8103984">
      <w:bodyDiv w:val="1"/>
      <w:marLeft w:val="0"/>
      <w:marRight w:val="0"/>
      <w:marTop w:val="0"/>
      <w:marBottom w:val="0"/>
      <w:divBdr>
        <w:top w:val="none" w:sz="0" w:space="0" w:color="auto"/>
        <w:left w:val="none" w:sz="0" w:space="0" w:color="auto"/>
        <w:bottom w:val="none" w:sz="0" w:space="0" w:color="auto"/>
        <w:right w:val="none" w:sz="0" w:space="0" w:color="auto"/>
      </w:divBdr>
    </w:div>
    <w:div w:id="1913276204">
      <w:bodyDiv w:val="1"/>
      <w:marLeft w:val="0"/>
      <w:marRight w:val="0"/>
      <w:marTop w:val="0"/>
      <w:marBottom w:val="0"/>
      <w:divBdr>
        <w:top w:val="none" w:sz="0" w:space="0" w:color="auto"/>
        <w:left w:val="none" w:sz="0" w:space="0" w:color="auto"/>
        <w:bottom w:val="none" w:sz="0" w:space="0" w:color="auto"/>
        <w:right w:val="none" w:sz="0" w:space="0" w:color="auto"/>
      </w:divBdr>
    </w:div>
    <w:div w:id="1932200361">
      <w:bodyDiv w:val="1"/>
      <w:marLeft w:val="0"/>
      <w:marRight w:val="0"/>
      <w:marTop w:val="0"/>
      <w:marBottom w:val="0"/>
      <w:divBdr>
        <w:top w:val="none" w:sz="0" w:space="0" w:color="auto"/>
        <w:left w:val="none" w:sz="0" w:space="0" w:color="auto"/>
        <w:bottom w:val="none" w:sz="0" w:space="0" w:color="auto"/>
        <w:right w:val="none" w:sz="0" w:space="0" w:color="auto"/>
      </w:divBdr>
    </w:div>
    <w:div w:id="1942489784">
      <w:bodyDiv w:val="1"/>
      <w:marLeft w:val="0"/>
      <w:marRight w:val="0"/>
      <w:marTop w:val="0"/>
      <w:marBottom w:val="0"/>
      <w:divBdr>
        <w:top w:val="none" w:sz="0" w:space="0" w:color="auto"/>
        <w:left w:val="none" w:sz="0" w:space="0" w:color="auto"/>
        <w:bottom w:val="none" w:sz="0" w:space="0" w:color="auto"/>
        <w:right w:val="none" w:sz="0" w:space="0" w:color="auto"/>
      </w:divBdr>
      <w:divsChild>
        <w:div w:id="2008902873">
          <w:marLeft w:val="0"/>
          <w:marRight w:val="0"/>
          <w:marTop w:val="0"/>
          <w:marBottom w:val="0"/>
          <w:divBdr>
            <w:top w:val="none" w:sz="0" w:space="0" w:color="auto"/>
            <w:left w:val="none" w:sz="0" w:space="0" w:color="auto"/>
            <w:bottom w:val="none" w:sz="0" w:space="0" w:color="auto"/>
            <w:right w:val="none" w:sz="0" w:space="0" w:color="auto"/>
          </w:divBdr>
          <w:divsChild>
            <w:div w:id="97799713">
              <w:marLeft w:val="0"/>
              <w:marRight w:val="0"/>
              <w:marTop w:val="0"/>
              <w:marBottom w:val="0"/>
              <w:divBdr>
                <w:top w:val="none" w:sz="0" w:space="0" w:color="auto"/>
                <w:left w:val="none" w:sz="0" w:space="0" w:color="auto"/>
                <w:bottom w:val="none" w:sz="0" w:space="0" w:color="auto"/>
                <w:right w:val="none" w:sz="0" w:space="0" w:color="auto"/>
              </w:divBdr>
              <w:divsChild>
                <w:div w:id="55973873">
                  <w:marLeft w:val="0"/>
                  <w:marRight w:val="0"/>
                  <w:marTop w:val="0"/>
                  <w:marBottom w:val="0"/>
                  <w:divBdr>
                    <w:top w:val="none" w:sz="0" w:space="0" w:color="auto"/>
                    <w:left w:val="none" w:sz="0" w:space="0" w:color="auto"/>
                    <w:bottom w:val="none" w:sz="0" w:space="0" w:color="auto"/>
                    <w:right w:val="none" w:sz="0" w:space="0" w:color="auto"/>
                  </w:divBdr>
                  <w:divsChild>
                    <w:div w:id="1472139579">
                      <w:marLeft w:val="0"/>
                      <w:marRight w:val="0"/>
                      <w:marTop w:val="0"/>
                      <w:marBottom w:val="0"/>
                      <w:divBdr>
                        <w:top w:val="none" w:sz="0" w:space="0" w:color="auto"/>
                        <w:left w:val="none" w:sz="0" w:space="0" w:color="auto"/>
                        <w:bottom w:val="none" w:sz="0" w:space="0" w:color="auto"/>
                        <w:right w:val="none" w:sz="0" w:space="0" w:color="auto"/>
                      </w:divBdr>
                      <w:divsChild>
                        <w:div w:id="280571249">
                          <w:marLeft w:val="0"/>
                          <w:marRight w:val="0"/>
                          <w:marTop w:val="0"/>
                          <w:marBottom w:val="0"/>
                          <w:divBdr>
                            <w:top w:val="none" w:sz="0" w:space="0" w:color="auto"/>
                            <w:left w:val="none" w:sz="0" w:space="0" w:color="auto"/>
                            <w:bottom w:val="none" w:sz="0" w:space="0" w:color="auto"/>
                            <w:right w:val="single" w:sz="6" w:space="8" w:color="DDDDDD"/>
                          </w:divBdr>
                          <w:divsChild>
                            <w:div w:id="651524805">
                              <w:marLeft w:val="0"/>
                              <w:marRight w:val="0"/>
                              <w:marTop w:val="0"/>
                              <w:marBottom w:val="90"/>
                              <w:divBdr>
                                <w:top w:val="single" w:sz="6" w:space="5" w:color="D7D7D7"/>
                                <w:left w:val="single" w:sz="6" w:space="5" w:color="D7D7D7"/>
                                <w:bottom w:val="single" w:sz="6" w:space="5" w:color="D7D7D7"/>
                                <w:right w:val="single" w:sz="6" w:space="5" w:color="D7D7D7"/>
                              </w:divBdr>
                              <w:divsChild>
                                <w:div w:id="1916940432">
                                  <w:marLeft w:val="0"/>
                                  <w:marRight w:val="0"/>
                                  <w:marTop w:val="0"/>
                                  <w:marBottom w:val="0"/>
                                  <w:divBdr>
                                    <w:top w:val="none" w:sz="0" w:space="0" w:color="auto"/>
                                    <w:left w:val="none" w:sz="0" w:space="0" w:color="auto"/>
                                    <w:bottom w:val="none" w:sz="0" w:space="0" w:color="auto"/>
                                    <w:right w:val="none" w:sz="0" w:space="0" w:color="auto"/>
                                  </w:divBdr>
                                  <w:divsChild>
                                    <w:div w:id="16253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6712911">
      <w:bodyDiv w:val="1"/>
      <w:marLeft w:val="0"/>
      <w:marRight w:val="0"/>
      <w:marTop w:val="0"/>
      <w:marBottom w:val="0"/>
      <w:divBdr>
        <w:top w:val="none" w:sz="0" w:space="0" w:color="auto"/>
        <w:left w:val="none" w:sz="0" w:space="0" w:color="auto"/>
        <w:bottom w:val="none" w:sz="0" w:space="0" w:color="auto"/>
        <w:right w:val="none" w:sz="0" w:space="0" w:color="auto"/>
      </w:divBdr>
      <w:divsChild>
        <w:div w:id="44374474">
          <w:marLeft w:val="1166"/>
          <w:marRight w:val="0"/>
          <w:marTop w:val="0"/>
          <w:marBottom w:val="0"/>
          <w:divBdr>
            <w:top w:val="none" w:sz="0" w:space="0" w:color="auto"/>
            <w:left w:val="none" w:sz="0" w:space="0" w:color="auto"/>
            <w:bottom w:val="none" w:sz="0" w:space="0" w:color="auto"/>
            <w:right w:val="none" w:sz="0" w:space="0" w:color="auto"/>
          </w:divBdr>
        </w:div>
        <w:div w:id="366955847">
          <w:marLeft w:val="1166"/>
          <w:marRight w:val="0"/>
          <w:marTop w:val="0"/>
          <w:marBottom w:val="0"/>
          <w:divBdr>
            <w:top w:val="none" w:sz="0" w:space="0" w:color="auto"/>
            <w:left w:val="none" w:sz="0" w:space="0" w:color="auto"/>
            <w:bottom w:val="none" w:sz="0" w:space="0" w:color="auto"/>
            <w:right w:val="none" w:sz="0" w:space="0" w:color="auto"/>
          </w:divBdr>
        </w:div>
        <w:div w:id="1945770797">
          <w:marLeft w:val="1166"/>
          <w:marRight w:val="0"/>
          <w:marTop w:val="0"/>
          <w:marBottom w:val="0"/>
          <w:divBdr>
            <w:top w:val="none" w:sz="0" w:space="0" w:color="auto"/>
            <w:left w:val="none" w:sz="0" w:space="0" w:color="auto"/>
            <w:bottom w:val="none" w:sz="0" w:space="0" w:color="auto"/>
            <w:right w:val="none" w:sz="0" w:space="0" w:color="auto"/>
          </w:divBdr>
        </w:div>
      </w:divsChild>
    </w:div>
    <w:div w:id="1968973858">
      <w:bodyDiv w:val="1"/>
      <w:marLeft w:val="0"/>
      <w:marRight w:val="0"/>
      <w:marTop w:val="0"/>
      <w:marBottom w:val="0"/>
      <w:divBdr>
        <w:top w:val="none" w:sz="0" w:space="0" w:color="auto"/>
        <w:left w:val="none" w:sz="0" w:space="0" w:color="auto"/>
        <w:bottom w:val="none" w:sz="0" w:space="0" w:color="auto"/>
        <w:right w:val="none" w:sz="0" w:space="0" w:color="auto"/>
      </w:divBdr>
    </w:div>
    <w:div w:id="1973703970">
      <w:bodyDiv w:val="1"/>
      <w:marLeft w:val="0"/>
      <w:marRight w:val="0"/>
      <w:marTop w:val="0"/>
      <w:marBottom w:val="0"/>
      <w:divBdr>
        <w:top w:val="none" w:sz="0" w:space="0" w:color="auto"/>
        <w:left w:val="none" w:sz="0" w:space="0" w:color="auto"/>
        <w:bottom w:val="none" w:sz="0" w:space="0" w:color="auto"/>
        <w:right w:val="none" w:sz="0" w:space="0" w:color="auto"/>
      </w:divBdr>
    </w:div>
    <w:div w:id="2007900519">
      <w:bodyDiv w:val="1"/>
      <w:marLeft w:val="0"/>
      <w:marRight w:val="0"/>
      <w:marTop w:val="0"/>
      <w:marBottom w:val="0"/>
      <w:divBdr>
        <w:top w:val="none" w:sz="0" w:space="0" w:color="auto"/>
        <w:left w:val="none" w:sz="0" w:space="0" w:color="auto"/>
        <w:bottom w:val="none" w:sz="0" w:space="0" w:color="auto"/>
        <w:right w:val="none" w:sz="0" w:space="0" w:color="auto"/>
      </w:divBdr>
    </w:div>
    <w:div w:id="2041319599">
      <w:bodyDiv w:val="1"/>
      <w:marLeft w:val="0"/>
      <w:marRight w:val="0"/>
      <w:marTop w:val="0"/>
      <w:marBottom w:val="0"/>
      <w:divBdr>
        <w:top w:val="none" w:sz="0" w:space="0" w:color="auto"/>
        <w:left w:val="none" w:sz="0" w:space="0" w:color="auto"/>
        <w:bottom w:val="none" w:sz="0" w:space="0" w:color="auto"/>
        <w:right w:val="none" w:sz="0" w:space="0" w:color="auto"/>
      </w:divBdr>
      <w:divsChild>
        <w:div w:id="127283315">
          <w:marLeft w:val="1166"/>
          <w:marRight w:val="0"/>
          <w:marTop w:val="0"/>
          <w:marBottom w:val="0"/>
          <w:divBdr>
            <w:top w:val="none" w:sz="0" w:space="0" w:color="auto"/>
            <w:left w:val="none" w:sz="0" w:space="0" w:color="auto"/>
            <w:bottom w:val="none" w:sz="0" w:space="0" w:color="auto"/>
            <w:right w:val="none" w:sz="0" w:space="0" w:color="auto"/>
          </w:divBdr>
        </w:div>
        <w:div w:id="234897274">
          <w:marLeft w:val="1166"/>
          <w:marRight w:val="0"/>
          <w:marTop w:val="0"/>
          <w:marBottom w:val="0"/>
          <w:divBdr>
            <w:top w:val="none" w:sz="0" w:space="0" w:color="auto"/>
            <w:left w:val="none" w:sz="0" w:space="0" w:color="auto"/>
            <w:bottom w:val="none" w:sz="0" w:space="0" w:color="auto"/>
            <w:right w:val="none" w:sz="0" w:space="0" w:color="auto"/>
          </w:divBdr>
        </w:div>
        <w:div w:id="393940053">
          <w:marLeft w:val="1166"/>
          <w:marRight w:val="0"/>
          <w:marTop w:val="0"/>
          <w:marBottom w:val="0"/>
          <w:divBdr>
            <w:top w:val="none" w:sz="0" w:space="0" w:color="auto"/>
            <w:left w:val="none" w:sz="0" w:space="0" w:color="auto"/>
            <w:bottom w:val="none" w:sz="0" w:space="0" w:color="auto"/>
            <w:right w:val="none" w:sz="0" w:space="0" w:color="auto"/>
          </w:divBdr>
        </w:div>
        <w:div w:id="615719236">
          <w:marLeft w:val="547"/>
          <w:marRight w:val="0"/>
          <w:marTop w:val="0"/>
          <w:marBottom w:val="0"/>
          <w:divBdr>
            <w:top w:val="none" w:sz="0" w:space="0" w:color="auto"/>
            <w:left w:val="none" w:sz="0" w:space="0" w:color="auto"/>
            <w:bottom w:val="none" w:sz="0" w:space="0" w:color="auto"/>
            <w:right w:val="none" w:sz="0" w:space="0" w:color="auto"/>
          </w:divBdr>
        </w:div>
        <w:div w:id="677006781">
          <w:marLeft w:val="547"/>
          <w:marRight w:val="0"/>
          <w:marTop w:val="0"/>
          <w:marBottom w:val="0"/>
          <w:divBdr>
            <w:top w:val="none" w:sz="0" w:space="0" w:color="auto"/>
            <w:left w:val="none" w:sz="0" w:space="0" w:color="auto"/>
            <w:bottom w:val="none" w:sz="0" w:space="0" w:color="auto"/>
            <w:right w:val="none" w:sz="0" w:space="0" w:color="auto"/>
          </w:divBdr>
        </w:div>
        <w:div w:id="1139810550">
          <w:marLeft w:val="547"/>
          <w:marRight w:val="0"/>
          <w:marTop w:val="0"/>
          <w:marBottom w:val="0"/>
          <w:divBdr>
            <w:top w:val="none" w:sz="0" w:space="0" w:color="auto"/>
            <w:left w:val="none" w:sz="0" w:space="0" w:color="auto"/>
            <w:bottom w:val="none" w:sz="0" w:space="0" w:color="auto"/>
            <w:right w:val="none" w:sz="0" w:space="0" w:color="auto"/>
          </w:divBdr>
        </w:div>
        <w:div w:id="1185632545">
          <w:marLeft w:val="1166"/>
          <w:marRight w:val="0"/>
          <w:marTop w:val="0"/>
          <w:marBottom w:val="0"/>
          <w:divBdr>
            <w:top w:val="none" w:sz="0" w:space="0" w:color="auto"/>
            <w:left w:val="none" w:sz="0" w:space="0" w:color="auto"/>
            <w:bottom w:val="none" w:sz="0" w:space="0" w:color="auto"/>
            <w:right w:val="none" w:sz="0" w:space="0" w:color="auto"/>
          </w:divBdr>
        </w:div>
        <w:div w:id="1277297922">
          <w:marLeft w:val="547"/>
          <w:marRight w:val="0"/>
          <w:marTop w:val="0"/>
          <w:marBottom w:val="0"/>
          <w:divBdr>
            <w:top w:val="none" w:sz="0" w:space="0" w:color="auto"/>
            <w:left w:val="none" w:sz="0" w:space="0" w:color="auto"/>
            <w:bottom w:val="none" w:sz="0" w:space="0" w:color="auto"/>
            <w:right w:val="none" w:sz="0" w:space="0" w:color="auto"/>
          </w:divBdr>
        </w:div>
        <w:div w:id="1500459371">
          <w:marLeft w:val="1166"/>
          <w:marRight w:val="0"/>
          <w:marTop w:val="0"/>
          <w:marBottom w:val="0"/>
          <w:divBdr>
            <w:top w:val="none" w:sz="0" w:space="0" w:color="auto"/>
            <w:left w:val="none" w:sz="0" w:space="0" w:color="auto"/>
            <w:bottom w:val="none" w:sz="0" w:space="0" w:color="auto"/>
            <w:right w:val="none" w:sz="0" w:space="0" w:color="auto"/>
          </w:divBdr>
        </w:div>
        <w:div w:id="1616985611">
          <w:marLeft w:val="547"/>
          <w:marRight w:val="0"/>
          <w:marTop w:val="0"/>
          <w:marBottom w:val="0"/>
          <w:divBdr>
            <w:top w:val="none" w:sz="0" w:space="0" w:color="auto"/>
            <w:left w:val="none" w:sz="0" w:space="0" w:color="auto"/>
            <w:bottom w:val="none" w:sz="0" w:space="0" w:color="auto"/>
            <w:right w:val="none" w:sz="0" w:space="0" w:color="auto"/>
          </w:divBdr>
        </w:div>
        <w:div w:id="1742101205">
          <w:marLeft w:val="547"/>
          <w:marRight w:val="0"/>
          <w:marTop w:val="0"/>
          <w:marBottom w:val="0"/>
          <w:divBdr>
            <w:top w:val="none" w:sz="0" w:space="0" w:color="auto"/>
            <w:left w:val="none" w:sz="0" w:space="0" w:color="auto"/>
            <w:bottom w:val="none" w:sz="0" w:space="0" w:color="auto"/>
            <w:right w:val="none" w:sz="0" w:space="0" w:color="auto"/>
          </w:divBdr>
        </w:div>
        <w:div w:id="2117558934">
          <w:marLeft w:val="1166"/>
          <w:marRight w:val="0"/>
          <w:marTop w:val="0"/>
          <w:marBottom w:val="0"/>
          <w:divBdr>
            <w:top w:val="none" w:sz="0" w:space="0" w:color="auto"/>
            <w:left w:val="none" w:sz="0" w:space="0" w:color="auto"/>
            <w:bottom w:val="none" w:sz="0" w:space="0" w:color="auto"/>
            <w:right w:val="none" w:sz="0" w:space="0" w:color="auto"/>
          </w:divBdr>
        </w:div>
      </w:divsChild>
    </w:div>
    <w:div w:id="2043701641">
      <w:bodyDiv w:val="1"/>
      <w:marLeft w:val="0"/>
      <w:marRight w:val="0"/>
      <w:marTop w:val="0"/>
      <w:marBottom w:val="0"/>
      <w:divBdr>
        <w:top w:val="none" w:sz="0" w:space="0" w:color="auto"/>
        <w:left w:val="none" w:sz="0" w:space="0" w:color="auto"/>
        <w:bottom w:val="none" w:sz="0" w:space="0" w:color="auto"/>
        <w:right w:val="none" w:sz="0" w:space="0" w:color="auto"/>
      </w:divBdr>
      <w:divsChild>
        <w:div w:id="65685909">
          <w:marLeft w:val="720"/>
          <w:marRight w:val="0"/>
          <w:marTop w:val="0"/>
          <w:marBottom w:val="0"/>
          <w:divBdr>
            <w:top w:val="none" w:sz="0" w:space="0" w:color="auto"/>
            <w:left w:val="none" w:sz="0" w:space="0" w:color="auto"/>
            <w:bottom w:val="none" w:sz="0" w:space="0" w:color="auto"/>
            <w:right w:val="none" w:sz="0" w:space="0" w:color="auto"/>
          </w:divBdr>
        </w:div>
      </w:divsChild>
    </w:div>
    <w:div w:id="2098941736">
      <w:bodyDiv w:val="1"/>
      <w:marLeft w:val="0"/>
      <w:marRight w:val="0"/>
      <w:marTop w:val="0"/>
      <w:marBottom w:val="0"/>
      <w:divBdr>
        <w:top w:val="none" w:sz="0" w:space="0" w:color="auto"/>
        <w:left w:val="none" w:sz="0" w:space="0" w:color="auto"/>
        <w:bottom w:val="none" w:sz="0" w:space="0" w:color="auto"/>
        <w:right w:val="none" w:sz="0" w:space="0" w:color="auto"/>
      </w:divBdr>
    </w:div>
    <w:div w:id="2099712380">
      <w:bodyDiv w:val="1"/>
      <w:marLeft w:val="0"/>
      <w:marRight w:val="0"/>
      <w:marTop w:val="0"/>
      <w:marBottom w:val="0"/>
      <w:divBdr>
        <w:top w:val="none" w:sz="0" w:space="0" w:color="auto"/>
        <w:left w:val="none" w:sz="0" w:space="0" w:color="auto"/>
        <w:bottom w:val="none" w:sz="0" w:space="0" w:color="auto"/>
        <w:right w:val="none" w:sz="0" w:space="0" w:color="auto"/>
      </w:divBdr>
    </w:div>
    <w:div w:id="2100979763">
      <w:bodyDiv w:val="1"/>
      <w:marLeft w:val="0"/>
      <w:marRight w:val="0"/>
      <w:marTop w:val="0"/>
      <w:marBottom w:val="0"/>
      <w:divBdr>
        <w:top w:val="none" w:sz="0" w:space="0" w:color="auto"/>
        <w:left w:val="none" w:sz="0" w:space="0" w:color="auto"/>
        <w:bottom w:val="none" w:sz="0" w:space="0" w:color="auto"/>
        <w:right w:val="none" w:sz="0" w:space="0" w:color="auto"/>
      </w:divBdr>
    </w:div>
    <w:div w:id="2108230177">
      <w:bodyDiv w:val="1"/>
      <w:marLeft w:val="0"/>
      <w:marRight w:val="0"/>
      <w:marTop w:val="0"/>
      <w:marBottom w:val="0"/>
      <w:divBdr>
        <w:top w:val="none" w:sz="0" w:space="0" w:color="auto"/>
        <w:left w:val="none" w:sz="0" w:space="0" w:color="auto"/>
        <w:bottom w:val="none" w:sz="0" w:space="0" w:color="auto"/>
        <w:right w:val="none" w:sz="0" w:space="0" w:color="auto"/>
      </w:divBdr>
    </w:div>
    <w:div w:id="2118327292">
      <w:bodyDiv w:val="1"/>
      <w:marLeft w:val="0"/>
      <w:marRight w:val="0"/>
      <w:marTop w:val="0"/>
      <w:marBottom w:val="0"/>
      <w:divBdr>
        <w:top w:val="none" w:sz="0" w:space="0" w:color="auto"/>
        <w:left w:val="none" w:sz="0" w:space="0" w:color="auto"/>
        <w:bottom w:val="none" w:sz="0" w:space="0" w:color="auto"/>
        <w:right w:val="none" w:sz="0" w:space="0" w:color="auto"/>
      </w:divBdr>
    </w:div>
    <w:div w:id="2134901434">
      <w:bodyDiv w:val="1"/>
      <w:marLeft w:val="0"/>
      <w:marRight w:val="0"/>
      <w:marTop w:val="0"/>
      <w:marBottom w:val="0"/>
      <w:divBdr>
        <w:top w:val="none" w:sz="0" w:space="0" w:color="auto"/>
        <w:left w:val="none" w:sz="0" w:space="0" w:color="auto"/>
        <w:bottom w:val="none" w:sz="0" w:space="0" w:color="auto"/>
        <w:right w:val="none" w:sz="0" w:space="0" w:color="auto"/>
      </w:divBdr>
      <w:divsChild>
        <w:div w:id="750157059">
          <w:marLeft w:val="0"/>
          <w:marRight w:val="0"/>
          <w:marTop w:val="0"/>
          <w:marBottom w:val="0"/>
          <w:divBdr>
            <w:top w:val="none" w:sz="0" w:space="0" w:color="auto"/>
            <w:left w:val="none" w:sz="0" w:space="0" w:color="auto"/>
            <w:bottom w:val="none" w:sz="0" w:space="0" w:color="auto"/>
            <w:right w:val="none" w:sz="0" w:space="0" w:color="auto"/>
          </w:divBdr>
          <w:divsChild>
            <w:div w:id="1048534240">
              <w:marLeft w:val="0"/>
              <w:marRight w:val="0"/>
              <w:marTop w:val="0"/>
              <w:marBottom w:val="0"/>
              <w:divBdr>
                <w:top w:val="none" w:sz="0" w:space="0" w:color="auto"/>
                <w:left w:val="none" w:sz="0" w:space="0" w:color="auto"/>
                <w:bottom w:val="none" w:sz="0" w:space="0" w:color="auto"/>
                <w:right w:val="none" w:sz="0" w:space="0" w:color="auto"/>
              </w:divBdr>
              <w:divsChild>
                <w:div w:id="1385174930">
                  <w:marLeft w:val="0"/>
                  <w:marRight w:val="0"/>
                  <w:marTop w:val="0"/>
                  <w:marBottom w:val="0"/>
                  <w:divBdr>
                    <w:top w:val="none" w:sz="0" w:space="0" w:color="auto"/>
                    <w:left w:val="none" w:sz="0" w:space="0" w:color="auto"/>
                    <w:bottom w:val="none" w:sz="0" w:space="0" w:color="auto"/>
                    <w:right w:val="none" w:sz="0" w:space="0" w:color="auto"/>
                  </w:divBdr>
                  <w:divsChild>
                    <w:div w:id="438334648">
                      <w:marLeft w:val="0"/>
                      <w:marRight w:val="0"/>
                      <w:marTop w:val="0"/>
                      <w:marBottom w:val="0"/>
                      <w:divBdr>
                        <w:top w:val="none" w:sz="0" w:space="0" w:color="auto"/>
                        <w:left w:val="none" w:sz="0" w:space="0" w:color="auto"/>
                        <w:bottom w:val="none" w:sz="0" w:space="0" w:color="auto"/>
                        <w:right w:val="none" w:sz="0" w:space="0" w:color="auto"/>
                      </w:divBdr>
                      <w:divsChild>
                        <w:div w:id="650790517">
                          <w:marLeft w:val="0"/>
                          <w:marRight w:val="0"/>
                          <w:marTop w:val="0"/>
                          <w:marBottom w:val="0"/>
                          <w:divBdr>
                            <w:top w:val="none" w:sz="0" w:space="0" w:color="auto"/>
                            <w:left w:val="none" w:sz="0" w:space="0" w:color="auto"/>
                            <w:bottom w:val="none" w:sz="0" w:space="0" w:color="auto"/>
                            <w:right w:val="single" w:sz="6" w:space="8" w:color="DDDDDD"/>
                          </w:divBdr>
                          <w:divsChild>
                            <w:div w:id="1007174952">
                              <w:marLeft w:val="0"/>
                              <w:marRight w:val="0"/>
                              <w:marTop w:val="0"/>
                              <w:marBottom w:val="0"/>
                              <w:divBdr>
                                <w:top w:val="none" w:sz="0" w:space="0" w:color="auto"/>
                                <w:left w:val="none" w:sz="0" w:space="0" w:color="auto"/>
                                <w:bottom w:val="none" w:sz="0" w:space="0" w:color="auto"/>
                                <w:right w:val="none" w:sz="0" w:space="0" w:color="auto"/>
                              </w:divBdr>
                              <w:divsChild>
                                <w:div w:id="1064066163">
                                  <w:marLeft w:val="0"/>
                                  <w:marRight w:val="0"/>
                                  <w:marTop w:val="0"/>
                                  <w:marBottom w:val="0"/>
                                  <w:divBdr>
                                    <w:top w:val="none" w:sz="0" w:space="0" w:color="auto"/>
                                    <w:left w:val="none" w:sz="0" w:space="0" w:color="auto"/>
                                    <w:bottom w:val="none" w:sz="0" w:space="0" w:color="auto"/>
                                    <w:right w:val="none" w:sz="0" w:space="0" w:color="auto"/>
                                  </w:divBdr>
                                  <w:divsChild>
                                    <w:div w:id="1234243620">
                                      <w:marLeft w:val="0"/>
                                      <w:marRight w:val="0"/>
                                      <w:marTop w:val="0"/>
                                      <w:marBottom w:val="0"/>
                                      <w:divBdr>
                                        <w:top w:val="none" w:sz="0" w:space="0" w:color="auto"/>
                                        <w:left w:val="none" w:sz="0" w:space="0" w:color="auto"/>
                                        <w:bottom w:val="none" w:sz="0" w:space="0" w:color="auto"/>
                                        <w:right w:val="none" w:sz="0" w:space="0" w:color="auto"/>
                                      </w:divBdr>
                                      <w:divsChild>
                                        <w:div w:id="6557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awpixels.net/"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github.com/IENT/YUView.git"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7.wmf"/></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repo\LnD\ADAS_Training\Document_Refer\TTP%20Training%20Plan\soc\Template\BV%20Word%20Template.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1FD057-6455-4669-A3EA-B1921C038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BV Word Template.dotx</Template>
  <TotalTime>19</TotalTime>
  <Pages>11</Pages>
  <Words>886</Words>
  <Characters>5053</Characters>
  <Application>Microsoft Office Word</Application>
  <DocSecurity>0</DocSecurity>
  <Lines>42</Lines>
  <Paragraphs>11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BV Word Template</vt:lpstr>
      <vt:lpstr>PEG Functional Specification</vt:lpstr>
    </vt:vector>
  </TitlesOfParts>
  <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BV Word Template</dc:title>
  <dc:subject/>
  <dc:creator>Huynh Trung Bac</dc:creator>
  <cp:keywords/>
  <dc:description>2021.05.09</dc:description>
  <cp:lastModifiedBy>Trinh Tien Long</cp:lastModifiedBy>
  <cp:revision>7</cp:revision>
  <cp:lastPrinted>2021-05-10T01:55:00Z</cp:lastPrinted>
  <dcterms:created xsi:type="dcterms:W3CDTF">2022-11-22T01:49:00Z</dcterms:created>
  <dcterms:modified xsi:type="dcterms:W3CDTF">2024-03-15T03:02:00Z</dcterms:modified>
  <cp:category>Rev. 1.00</cp:category>
</cp:coreProperties>
</file>