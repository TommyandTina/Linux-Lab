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du wp14">
  <w:body>
    <w:p w:rsidRPr="00982041" w:rsidR="00286204" w:rsidP="00947914" w:rsidRDefault="00137E3B" w14:paraId="36959AFC" w14:textId="0843E647">
      <w:pPr>
        <w:pStyle w:val="Header"/>
        <w:wordWrap w:val="0"/>
        <w:spacing w:line="240" w:lineRule="auto"/>
        <w:jc w:val="left"/>
        <w:rPr>
          <w:rFonts w:ascii="Times New Roman" w:hAnsi="Times New Roman"/>
          <w:sz w:val="28"/>
          <w:szCs w:val="28"/>
        </w:rPr>
      </w:pPr>
      <w:r w:rsidRPr="00982041">
        <w:rPr>
          <w:rFonts w:ascii="Times New Roman" w:hAnsi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A86E64" wp14:editId="039FAC97">
                <wp:simplePos x="0" y="0"/>
                <wp:positionH relativeFrom="margin">
                  <wp:align>right</wp:align>
                </wp:positionH>
                <wp:positionV relativeFrom="paragraph">
                  <wp:posOffset>-99059</wp:posOffset>
                </wp:positionV>
                <wp:extent cx="1485900" cy="656590"/>
                <wp:effectExtent l="0" t="0" r="0" b="10160"/>
                <wp:wrapNone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56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12722E" w:rsidR="002B3BA7" w:rsidP="00286204" w:rsidRDefault="002B3BA7" w14:paraId="5DD2D8B6" w14:textId="77777777">
                            <w:pPr>
                              <w:pStyle w:val="R"/>
                              <w:rPr>
                                <w:color w:val="DDD9C3" w:themeColor="background2" w:themeShade="E6"/>
                                <w:szCs w:val="18"/>
                              </w:rPr>
                            </w:pPr>
                          </w:p>
                          <w:p w:rsidRPr="00BF2FB0" w:rsidR="002B3BA7" w:rsidP="00286204" w:rsidRDefault="002B3BA7" w14:paraId="7CD09C73" w14:textId="77777777">
                            <w:pPr>
                              <w:pStyle w:val="R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Cs w:val="18"/>
                              </w:rPr>
                              <w:instrText xml:space="preserve"> DOCPROPERTY  Category  \* MERGEFORMAT </w:instrText>
                            </w:r>
                            <w:r>
                              <w:rPr>
                                <w:szCs w:val="18"/>
                              </w:rPr>
                              <w:fldChar w:fldCharType="separate"/>
                            </w:r>
                            <w:r w:rsidR="008D3326">
                              <w:rPr>
                                <w:szCs w:val="18"/>
                              </w:rPr>
                              <w:t>Rev. 1.00</w:t>
                            </w:r>
                            <w:r>
                              <w:rPr>
                                <w:szCs w:val="18"/>
                              </w:rPr>
                              <w:fldChar w:fldCharType="end"/>
                            </w:r>
                          </w:p>
                          <w:p w:rsidRPr="00BF2FB0" w:rsidR="002B3BA7" w:rsidP="00286204" w:rsidRDefault="00621252" w14:paraId="6A0EDBEA" w14:textId="1470A7B2">
                            <w:pPr>
                              <w:pStyle w:val="R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>April</w:t>
                            </w:r>
                            <w:r w:rsidR="008D3326">
                              <w:rPr>
                                <w:szCs w:val="18"/>
                              </w:rPr>
                              <w:t>/</w:t>
                            </w:r>
                            <w:r w:rsidR="005749B6">
                              <w:rPr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Cs w:val="18"/>
                              </w:rPr>
                              <w:t>6</w:t>
                            </w:r>
                            <w:r w:rsidR="008D3326">
                              <w:rPr>
                                <w:szCs w:val="18"/>
                              </w:rPr>
                              <w:t>/</w:t>
                            </w:r>
                            <w:r w:rsidR="005749B6">
                              <w:rPr>
                                <w:szCs w:val="18"/>
                              </w:rPr>
                              <w:t>202</w:t>
                            </w:r>
                            <w:r>
                              <w:rPr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1343C38">
              <v:shapetype id="_x0000_t202" coordsize="21600,21600" o:spt="202" path="m,l,21600r21600,l21600,xe" w14:anchorId="27A86E64">
                <v:stroke joinstyle="miter"/>
                <v:path gradientshapeok="t" o:connecttype="rect"/>
              </v:shapetype>
              <v:shape id="Text Box 7" style="position:absolute;margin-left:65.8pt;margin-top:-7.8pt;width:117pt;height:51.7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">
                <v:textbox inset="0,0,0,0">
                  <w:txbxContent>
                    <w:p w:rsidRPr="0012722E" w:rsidR="002B3BA7" w:rsidP="00286204" w:rsidRDefault="002B3BA7" w14:paraId="672A6659" w14:textId="77777777">
                      <w:pPr>
                        <w:pStyle w:val="R"/>
                        <w:rPr>
                          <w:color w:val="DDD9C3" w:themeColor="background2" w:themeShade="E6"/>
                          <w:szCs w:val="18"/>
                        </w:rPr>
                      </w:pPr>
                    </w:p>
                    <w:p w:rsidRPr="00BF2FB0" w:rsidR="002B3BA7" w:rsidP="00286204" w:rsidRDefault="002B3BA7" w14:paraId="513C5EAF" w14:textId="77777777">
                      <w:pPr>
                        <w:pStyle w:val="R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fldChar w:fldCharType="begin"/>
                      </w:r>
                      <w:r>
                        <w:rPr>
                          <w:szCs w:val="18"/>
                        </w:rPr>
                        <w:instrText xml:space="preserve"> DOCPROPERTY  Category  \* MERGEFORMAT </w:instrText>
                      </w:r>
                      <w:r>
                        <w:rPr>
                          <w:szCs w:val="18"/>
                        </w:rPr>
                        <w:fldChar w:fldCharType="separate"/>
                      </w:r>
                      <w:r w:rsidR="008D3326">
                        <w:rPr>
                          <w:szCs w:val="18"/>
                        </w:rPr>
                        <w:t>Rev. 1.00</w:t>
                      </w:r>
                      <w:r>
                        <w:rPr>
                          <w:szCs w:val="18"/>
                        </w:rPr>
                        <w:fldChar w:fldCharType="end"/>
                      </w:r>
                    </w:p>
                    <w:p w:rsidRPr="00BF2FB0" w:rsidR="002B3BA7" w:rsidP="00286204" w:rsidRDefault="00621252" w14:paraId="6E295F3F" w14:textId="1470A7B2">
                      <w:pPr>
                        <w:pStyle w:val="R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>April</w:t>
                      </w:r>
                      <w:r w:rsidR="008D3326">
                        <w:rPr>
                          <w:szCs w:val="18"/>
                        </w:rPr>
                        <w:t>/</w:t>
                      </w:r>
                      <w:r w:rsidR="005749B6">
                        <w:rPr>
                          <w:szCs w:val="18"/>
                        </w:rPr>
                        <w:t>1</w:t>
                      </w:r>
                      <w:r>
                        <w:rPr>
                          <w:szCs w:val="18"/>
                        </w:rPr>
                        <w:t>6</w:t>
                      </w:r>
                      <w:r w:rsidR="008D3326">
                        <w:rPr>
                          <w:szCs w:val="18"/>
                        </w:rPr>
                        <w:t>/</w:t>
                      </w:r>
                      <w:r w:rsidR="005749B6">
                        <w:rPr>
                          <w:szCs w:val="18"/>
                        </w:rPr>
                        <w:t>202</w:t>
                      </w:r>
                      <w:r>
                        <w:rPr>
                          <w:szCs w:val="1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4C1D">
        <w:rPr>
          <w:rFonts w:ascii="Times New Roman" w:hAnsi="Times New Roman"/>
          <w:sz w:val="28"/>
          <w:szCs w:val="28"/>
        </w:rPr>
        <w:t>Working with U-boot S4SK</w:t>
      </w:r>
    </w:p>
    <w:p w:rsidRPr="00982041" w:rsidR="00286204" w:rsidP="00286204" w:rsidRDefault="00286204" w14:paraId="24679814" w14:textId="77777777">
      <w:pPr>
        <w:pStyle w:val="SP"/>
      </w:pPr>
    </w:p>
    <w:p w:rsidRPr="00982041" w:rsidR="00853870" w:rsidP="00947914" w:rsidRDefault="007179D2" w14:paraId="35420BA3" w14:textId="77777777">
      <w:pPr>
        <w:pStyle w:val="BodyText"/>
      </w:pPr>
      <w:r w:rsidRPr="0098204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FACC5CE" wp14:editId="422D40B9">
                <wp:simplePos x="0" y="0"/>
                <wp:positionH relativeFrom="page">
                  <wp:posOffset>614855</wp:posOffset>
                </wp:positionH>
                <wp:positionV relativeFrom="page">
                  <wp:posOffset>1686910</wp:posOffset>
                </wp:positionV>
                <wp:extent cx="6337738" cy="15766"/>
                <wp:effectExtent l="19050" t="19050" r="6350" b="22860"/>
                <wp:wrapNone/>
                <wp:docPr id="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7738" cy="1576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2A289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FE9785A">
              <v:line id="Line 5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2a289d" strokeweight="2.25pt" from="48.4pt,132.85pt" to="547.45pt,134.1pt" w14:anchorId="218937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">
                <w10:wrap anchorx="page" anchory="page"/>
              </v:line>
            </w:pict>
          </mc:Fallback>
        </mc:AlternateContent>
      </w:r>
      <w:r w:rsidRPr="0098204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D18C2F9" wp14:editId="19FCB0D0">
                <wp:simplePos x="0" y="0"/>
                <wp:positionH relativeFrom="page">
                  <wp:posOffset>669851</wp:posOffset>
                </wp:positionH>
                <wp:positionV relativeFrom="page">
                  <wp:posOffset>978195</wp:posOffset>
                </wp:positionV>
                <wp:extent cx="6337005" cy="0"/>
                <wp:effectExtent l="0" t="19050" r="6985" b="19050"/>
                <wp:wrapNone/>
                <wp:docPr id="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700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2A289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A9A734E">
              <v:line id="Line 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2a289d" strokeweight="2.25pt" from="52.75pt,77pt" to="551.75pt,77pt" w14:anchorId="7D4F7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">
                <w10:wrap anchorx="page" anchory="page"/>
              </v:line>
            </w:pict>
          </mc:Fallback>
        </mc:AlternateContent>
      </w:r>
    </w:p>
    <w:p w:rsidRPr="00982041" w:rsidR="00AA3E82" w:rsidP="00AA3E82" w:rsidRDefault="00AA3E82" w14:paraId="41C533EC" w14:textId="77777777">
      <w:pPr>
        <w:pStyle w:val="BodyText"/>
        <w:ind w:firstLine="0"/>
      </w:pPr>
    </w:p>
    <w:p w:rsidR="001D7F7A" w:rsidP="00776DEE" w:rsidRDefault="718B7FE9" w14:paraId="4565B80E" w14:textId="5DE1EED0">
      <w:pPr>
        <w:pStyle w:val="BodyText"/>
        <w:ind w:firstLine="0"/>
      </w:pPr>
      <w:r>
        <w:t>This document describes</w:t>
      </w:r>
      <w:r w:rsidR="5D8F51D5">
        <w:t xml:space="preserve"> overview about U-Boot for S4SK</w:t>
      </w:r>
    </w:p>
    <w:p w:rsidRPr="00982041" w:rsidR="00776DEE" w:rsidP="00776DEE" w:rsidRDefault="00776DEE" w14:paraId="6A52CA53" w14:textId="77777777">
      <w:pPr>
        <w:pStyle w:val="BodyText"/>
        <w:ind w:firstLine="0"/>
      </w:pPr>
    </w:p>
    <w:p w:rsidRPr="00982041" w:rsidR="003876FD" w:rsidP="003876FD" w:rsidRDefault="00F07F47" w14:paraId="0528B8CF" w14:textId="77777777">
      <w:pPr>
        <w:pStyle w:val="BodyText"/>
        <w:ind w:firstLine="0"/>
      </w:pPr>
      <w:r>
        <w:t>References</w:t>
      </w:r>
    </w:p>
    <w:p w:rsidR="264F42DE" w:rsidP="5295D927" w:rsidRDefault="009B43C1" w14:paraId="0B9ABB0A" w14:textId="3E5C1B26">
      <w:pPr>
        <w:pStyle w:val="BodyText"/>
        <w:numPr>
          <w:ilvl w:val="0"/>
          <w:numId w:val="22"/>
        </w:numPr>
      </w:pPr>
      <w:hyperlink r:id="rId8">
        <w:r w:rsidRPr="5295D927" w:rsidR="264F42DE">
          <w:rPr>
            <w:rStyle w:val="Hyperlink"/>
          </w:rPr>
          <w:t>Embedded Linux Projects Using Yocto Project Cookbook.pdf</w:t>
        </w:r>
      </w:hyperlink>
    </w:p>
    <w:p w:rsidR="211CF3D2" w:rsidP="5295D927" w:rsidRDefault="009B43C1" w14:paraId="533497FE" w14:textId="36F3B52F">
      <w:pPr>
        <w:pStyle w:val="BodyText"/>
        <w:numPr>
          <w:ilvl w:val="0"/>
          <w:numId w:val="22"/>
        </w:numPr>
      </w:pPr>
      <w:hyperlink r:id="rId9">
        <w:r w:rsidRPr="5295D927" w:rsidR="211CF3D2">
          <w:rPr>
            <w:rStyle w:val="Hyperlink"/>
          </w:rPr>
          <w:t>Porting U-Boot and Linux on new ARM boards: a step-by-step guide</w:t>
        </w:r>
      </w:hyperlink>
    </w:p>
    <w:p w:rsidRPr="00982041" w:rsidR="00B04487" w:rsidP="002D54E3" w:rsidRDefault="00B04487" w14:paraId="5B48D89B" w14:textId="77777777">
      <w:pPr>
        <w:pStyle w:val="BodyText"/>
      </w:pPr>
    </w:p>
    <w:tbl>
      <w:tblPr>
        <w:tblW w:w="10008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010"/>
        <w:gridCol w:w="1611"/>
        <w:gridCol w:w="1380"/>
        <w:gridCol w:w="1440"/>
      </w:tblGrid>
      <w:tr w:rsidRPr="00982041" w:rsidR="00F406F5" w:rsidTr="5295D927" w14:paraId="3F5F287C" w14:textId="77777777">
        <w:tc>
          <w:tcPr>
            <w:tcW w:w="567" w:type="dxa"/>
            <w:shd w:val="clear" w:color="auto" w:fill="auto"/>
          </w:tcPr>
          <w:p w:rsidRPr="00982041" w:rsidR="00F406F5" w:rsidP="00DE60E3" w:rsidRDefault="00F406F5" w14:paraId="14AA9A3D" w14:textId="77777777">
            <w:pPr>
              <w:widowControl/>
              <w:jc w:val="center"/>
              <w:rPr>
                <w:rFonts w:eastAsia="MS PGothic"/>
                <w:sz w:val="18"/>
                <w:szCs w:val="18"/>
              </w:rPr>
            </w:pPr>
            <w:r w:rsidRPr="00982041">
              <w:rPr>
                <w:rFonts w:eastAsia="MS PGothic"/>
                <w:sz w:val="18"/>
                <w:szCs w:val="18"/>
              </w:rPr>
              <w:t>Rev.</w:t>
            </w:r>
          </w:p>
        </w:tc>
        <w:tc>
          <w:tcPr>
            <w:tcW w:w="5010" w:type="dxa"/>
            <w:shd w:val="clear" w:color="auto" w:fill="auto"/>
          </w:tcPr>
          <w:p w:rsidRPr="00982041" w:rsidR="00F406F5" w:rsidP="00DE60E3" w:rsidRDefault="002E56BC" w14:paraId="43446828" w14:textId="3FEF182A">
            <w:pPr>
              <w:jc w:val="center"/>
              <w:rPr>
                <w:rFonts w:eastAsia="MS PGothic"/>
                <w:sz w:val="18"/>
                <w:szCs w:val="18"/>
              </w:rPr>
            </w:pPr>
            <w:r w:rsidRPr="002E56BC">
              <w:rPr>
                <w:rFonts w:eastAsia="MS PGothic"/>
                <w:sz w:val="18"/>
                <w:szCs w:val="18"/>
              </w:rPr>
              <w:t>Modified points</w:t>
            </w:r>
          </w:p>
        </w:tc>
        <w:tc>
          <w:tcPr>
            <w:tcW w:w="1611" w:type="dxa"/>
          </w:tcPr>
          <w:p w:rsidR="00F406F5" w:rsidP="00DE60E3" w:rsidRDefault="00F406F5" w14:paraId="325C8E8A" w14:textId="77777777">
            <w:pPr>
              <w:widowControl/>
              <w:jc w:val="center"/>
              <w:rPr>
                <w:rFonts w:eastAsia="MS PGothic"/>
                <w:sz w:val="18"/>
                <w:szCs w:val="18"/>
              </w:rPr>
            </w:pPr>
            <w:r>
              <w:rPr>
                <w:rFonts w:eastAsia="MS PGothic"/>
                <w:sz w:val="18"/>
                <w:szCs w:val="18"/>
              </w:rPr>
              <w:t>Approver</w:t>
            </w:r>
          </w:p>
        </w:tc>
        <w:tc>
          <w:tcPr>
            <w:tcW w:w="1380" w:type="dxa"/>
          </w:tcPr>
          <w:p w:rsidR="00F406F5" w:rsidP="00DE60E3" w:rsidRDefault="00F406F5" w14:paraId="0C2FD0D7" w14:textId="2E266592">
            <w:pPr>
              <w:widowControl/>
              <w:jc w:val="center"/>
              <w:rPr>
                <w:rFonts w:eastAsia="MS PGothic"/>
                <w:sz w:val="18"/>
                <w:szCs w:val="18"/>
              </w:rPr>
            </w:pPr>
            <w:r>
              <w:rPr>
                <w:rFonts w:eastAsia="MS PGothic"/>
                <w:sz w:val="18"/>
                <w:szCs w:val="18"/>
              </w:rPr>
              <w:t>Checker</w:t>
            </w:r>
          </w:p>
        </w:tc>
        <w:tc>
          <w:tcPr>
            <w:tcW w:w="1440" w:type="dxa"/>
            <w:shd w:val="clear" w:color="auto" w:fill="auto"/>
          </w:tcPr>
          <w:p w:rsidRPr="00982041" w:rsidR="00F406F5" w:rsidP="00DE60E3" w:rsidRDefault="00F406F5" w14:paraId="23D50CF7" w14:textId="77FEFCA9">
            <w:pPr>
              <w:widowControl/>
              <w:jc w:val="center"/>
              <w:rPr>
                <w:rFonts w:eastAsia="MS PGothic"/>
                <w:sz w:val="18"/>
                <w:szCs w:val="18"/>
              </w:rPr>
            </w:pPr>
            <w:r>
              <w:rPr>
                <w:rFonts w:eastAsia="MS PGothic"/>
                <w:sz w:val="18"/>
                <w:szCs w:val="18"/>
              </w:rPr>
              <w:t>Author</w:t>
            </w:r>
          </w:p>
        </w:tc>
      </w:tr>
      <w:tr w:rsidRPr="00982041" w:rsidR="00F406F5" w:rsidTr="5295D927" w14:paraId="7D13531E" w14:textId="77777777">
        <w:tc>
          <w:tcPr>
            <w:tcW w:w="567" w:type="dxa"/>
            <w:shd w:val="clear" w:color="auto" w:fill="auto"/>
          </w:tcPr>
          <w:p w:rsidRPr="00982041" w:rsidR="00F406F5" w:rsidP="008D3326" w:rsidRDefault="00F406F5" w14:paraId="40A10533" w14:textId="77777777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  <w:tc>
          <w:tcPr>
            <w:tcW w:w="5010" w:type="dxa"/>
            <w:shd w:val="clear" w:color="auto" w:fill="auto"/>
          </w:tcPr>
          <w:p w:rsidRPr="00982041" w:rsidR="00F406F5" w:rsidP="008D3326" w:rsidRDefault="00F406F5" w14:paraId="5361FD38" w14:textId="77777777">
            <w:pPr>
              <w:widowControl/>
              <w:rPr>
                <w:sz w:val="18"/>
                <w:szCs w:val="18"/>
              </w:rPr>
            </w:pPr>
            <w:r w:rsidRPr="00982041">
              <w:rPr>
                <w:sz w:val="18"/>
                <w:szCs w:val="18"/>
              </w:rPr>
              <w:t>Newly created</w:t>
            </w:r>
          </w:p>
        </w:tc>
        <w:tc>
          <w:tcPr>
            <w:tcW w:w="1611" w:type="dxa"/>
          </w:tcPr>
          <w:p w:rsidR="00F406F5" w:rsidP="008D3326" w:rsidRDefault="2C5AC93F" w14:paraId="713C3CC2" w14:textId="0BFE3493">
            <w:pPr>
              <w:widowControl/>
              <w:jc w:val="center"/>
              <w:rPr>
                <w:sz w:val="18"/>
                <w:szCs w:val="18"/>
              </w:rPr>
            </w:pPr>
            <w:r w:rsidRPr="5295D927">
              <w:rPr>
                <w:sz w:val="18"/>
                <w:szCs w:val="18"/>
              </w:rPr>
              <w:t>--</w:t>
            </w:r>
          </w:p>
          <w:p w:rsidRPr="00982041" w:rsidR="00F406F5" w:rsidP="008D3326" w:rsidRDefault="6EB8F1E9" w14:paraId="2EF3E280" w14:textId="09F849AE">
            <w:pPr>
              <w:widowControl/>
              <w:jc w:val="center"/>
              <w:rPr>
                <w:sz w:val="18"/>
                <w:szCs w:val="18"/>
              </w:rPr>
            </w:pPr>
            <w:r w:rsidRPr="66344485">
              <w:rPr>
                <w:sz w:val="18"/>
                <w:szCs w:val="18"/>
              </w:rPr>
              <w:t>(</w:t>
            </w:r>
            <w:r w:rsidRPr="66344485" w:rsidR="535099FF">
              <w:rPr>
                <w:sz w:val="18"/>
                <w:szCs w:val="18"/>
              </w:rPr>
              <w:t>April</w:t>
            </w:r>
            <w:r w:rsidRPr="66344485">
              <w:rPr>
                <w:sz w:val="18"/>
                <w:szCs w:val="18"/>
              </w:rPr>
              <w:t>/</w:t>
            </w:r>
            <w:r w:rsidRPr="66344485" w:rsidR="5085D064">
              <w:rPr>
                <w:sz w:val="18"/>
                <w:szCs w:val="18"/>
              </w:rPr>
              <w:t>--</w:t>
            </w:r>
            <w:r w:rsidRPr="66344485">
              <w:rPr>
                <w:sz w:val="18"/>
                <w:szCs w:val="18"/>
              </w:rPr>
              <w:t>/202</w:t>
            </w:r>
            <w:r w:rsidRPr="66344485" w:rsidR="53D3BE04">
              <w:rPr>
                <w:sz w:val="18"/>
                <w:szCs w:val="18"/>
              </w:rPr>
              <w:t>4</w:t>
            </w:r>
            <w:r w:rsidRPr="66344485">
              <w:rPr>
                <w:sz w:val="18"/>
                <w:szCs w:val="18"/>
              </w:rPr>
              <w:t>)</w:t>
            </w:r>
          </w:p>
        </w:tc>
        <w:tc>
          <w:tcPr>
            <w:tcW w:w="1380" w:type="dxa"/>
          </w:tcPr>
          <w:p w:rsidR="7FB227D5" w:rsidP="5295D927" w:rsidRDefault="7FB227D5" w14:paraId="26E2F26E" w14:textId="2AF761D8">
            <w:pPr>
              <w:widowControl/>
              <w:jc w:val="center"/>
              <w:rPr>
                <w:sz w:val="18"/>
                <w:szCs w:val="18"/>
              </w:rPr>
            </w:pPr>
            <w:r w:rsidRPr="5295D927">
              <w:rPr>
                <w:sz w:val="18"/>
                <w:szCs w:val="18"/>
              </w:rPr>
              <w:t>--</w:t>
            </w:r>
          </w:p>
          <w:p w:rsidR="00F406F5" w:rsidP="00F406F5" w:rsidRDefault="6EB8F1E9" w14:paraId="337C5449" w14:textId="146190C3">
            <w:pPr>
              <w:widowControl/>
              <w:jc w:val="center"/>
              <w:rPr>
                <w:sz w:val="18"/>
                <w:szCs w:val="18"/>
              </w:rPr>
            </w:pPr>
            <w:r w:rsidRPr="66344485">
              <w:rPr>
                <w:sz w:val="18"/>
                <w:szCs w:val="18"/>
              </w:rPr>
              <w:t>(</w:t>
            </w:r>
            <w:r w:rsidRPr="66344485" w:rsidR="62487AA1">
              <w:rPr>
                <w:sz w:val="18"/>
                <w:szCs w:val="18"/>
              </w:rPr>
              <w:t>April</w:t>
            </w:r>
            <w:r w:rsidRPr="66344485">
              <w:rPr>
                <w:sz w:val="18"/>
                <w:szCs w:val="18"/>
              </w:rPr>
              <w:t>/</w:t>
            </w:r>
            <w:r w:rsidRPr="66344485" w:rsidR="26237DBA">
              <w:rPr>
                <w:sz w:val="18"/>
                <w:szCs w:val="18"/>
              </w:rPr>
              <w:t>--</w:t>
            </w:r>
            <w:r w:rsidRPr="66344485">
              <w:rPr>
                <w:sz w:val="18"/>
                <w:szCs w:val="18"/>
              </w:rPr>
              <w:t>/20</w:t>
            </w:r>
            <w:r w:rsidRPr="66344485" w:rsidR="74E5E919">
              <w:rPr>
                <w:sz w:val="18"/>
                <w:szCs w:val="18"/>
              </w:rPr>
              <w:t>24</w:t>
            </w:r>
            <w:r w:rsidRPr="66344485">
              <w:rPr>
                <w:sz w:val="18"/>
                <w:szCs w:val="18"/>
              </w:rPr>
              <w:t>)</w:t>
            </w:r>
          </w:p>
        </w:tc>
        <w:tc>
          <w:tcPr>
            <w:tcW w:w="1440" w:type="dxa"/>
            <w:shd w:val="clear" w:color="auto" w:fill="auto"/>
          </w:tcPr>
          <w:p w:rsidR="00F406F5" w:rsidP="008D3326" w:rsidRDefault="6BA60C10" w14:paraId="1A55C6BF" w14:textId="43318AD5">
            <w:pPr>
              <w:widowControl/>
              <w:jc w:val="center"/>
              <w:rPr>
                <w:sz w:val="18"/>
                <w:szCs w:val="18"/>
              </w:rPr>
            </w:pPr>
            <w:r w:rsidRPr="66344485">
              <w:rPr>
                <w:sz w:val="18"/>
                <w:szCs w:val="18"/>
              </w:rPr>
              <w:t>Nguyen Tran</w:t>
            </w:r>
          </w:p>
          <w:p w:rsidRPr="00982041" w:rsidR="00F406F5" w:rsidP="008D3326" w:rsidRDefault="6EB8F1E9" w14:paraId="4093B1A8" w14:textId="6A30E634">
            <w:pPr>
              <w:widowControl/>
              <w:jc w:val="center"/>
              <w:rPr>
                <w:sz w:val="18"/>
                <w:szCs w:val="18"/>
              </w:rPr>
            </w:pPr>
            <w:r w:rsidRPr="66344485">
              <w:rPr>
                <w:sz w:val="18"/>
                <w:szCs w:val="18"/>
              </w:rPr>
              <w:t>(</w:t>
            </w:r>
            <w:r w:rsidRPr="66344485" w:rsidR="08FA8722">
              <w:rPr>
                <w:sz w:val="18"/>
                <w:szCs w:val="18"/>
              </w:rPr>
              <w:t>April</w:t>
            </w:r>
            <w:r w:rsidRPr="66344485">
              <w:rPr>
                <w:sz w:val="18"/>
                <w:szCs w:val="18"/>
              </w:rPr>
              <w:t>/</w:t>
            </w:r>
            <w:r w:rsidRPr="66344485" w:rsidR="3B4C4995">
              <w:rPr>
                <w:sz w:val="18"/>
                <w:szCs w:val="18"/>
              </w:rPr>
              <w:t>16</w:t>
            </w:r>
            <w:r w:rsidRPr="66344485">
              <w:rPr>
                <w:sz w:val="18"/>
                <w:szCs w:val="18"/>
              </w:rPr>
              <w:t>/202</w:t>
            </w:r>
            <w:r w:rsidRPr="66344485" w:rsidR="5C908F90">
              <w:rPr>
                <w:sz w:val="18"/>
                <w:szCs w:val="18"/>
              </w:rPr>
              <w:t>4</w:t>
            </w:r>
            <w:r w:rsidRPr="66344485">
              <w:rPr>
                <w:sz w:val="18"/>
                <w:szCs w:val="18"/>
              </w:rPr>
              <w:t>)</w:t>
            </w:r>
          </w:p>
        </w:tc>
      </w:tr>
      <w:tr w:rsidRPr="00982041" w:rsidR="00F406F5" w:rsidTr="5295D927" w14:paraId="6B73BB42" w14:textId="77777777"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982041" w:rsidR="00F406F5" w:rsidP="005A2999" w:rsidRDefault="00F406F5" w14:paraId="6968A4FA" w14:textId="7777777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50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982041" w:rsidR="00F406F5" w:rsidP="00FE38B7" w:rsidRDefault="00F406F5" w14:paraId="54E5F4ED" w14:textId="77777777">
            <w:pPr>
              <w:widowControl/>
            </w:pP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982041" w:rsidR="00F406F5" w:rsidP="005A2999" w:rsidRDefault="00F406F5" w14:paraId="14F21738" w14:textId="7777777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3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982041" w:rsidR="00F406F5" w:rsidP="005A2999" w:rsidRDefault="00F406F5" w14:paraId="5AD34E52" w14:textId="77777777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982041" w:rsidR="00F406F5" w:rsidP="005A2999" w:rsidRDefault="00F406F5" w14:paraId="26718122" w14:textId="43BA3D6D">
            <w:pPr>
              <w:widowControl/>
              <w:jc w:val="center"/>
              <w:rPr>
                <w:sz w:val="18"/>
                <w:szCs w:val="18"/>
              </w:rPr>
            </w:pPr>
          </w:p>
        </w:tc>
      </w:tr>
    </w:tbl>
    <w:p w:rsidR="00992233" w:rsidRDefault="00992233" w14:paraId="51E3BEDF" w14:textId="77777777">
      <w:pPr>
        <w:widowControl/>
        <w:overflowPunct/>
        <w:autoSpaceDE/>
        <w:autoSpaceDN/>
        <w:adjustRightInd/>
        <w:spacing w:line="240" w:lineRule="auto"/>
        <w:textAlignment w:val="auto"/>
      </w:pPr>
    </w:p>
    <w:p w:rsidR="00992233" w:rsidRDefault="00992233" w14:paraId="291E606F" w14:textId="77777777">
      <w:pPr>
        <w:widowControl/>
        <w:overflowPunct/>
        <w:autoSpaceDE/>
        <w:autoSpaceDN/>
        <w:adjustRightInd/>
        <w:spacing w:line="240" w:lineRule="auto"/>
        <w:textAlignment w:val="auto"/>
      </w:pPr>
      <w:r>
        <w:br w:type="page"/>
      </w:r>
    </w:p>
    <w:sdt>
      <w:sdtPr>
        <w:id w:val="2135564680"/>
        <w:docPartObj>
          <w:docPartGallery w:val="Table of Contents"/>
          <w:docPartUnique/>
        </w:docPartObj>
      </w:sdtPr>
      <w:sdtContent>
        <w:p w:rsidRPr="00982041" w:rsidR="00F06986" w:rsidP="7713627F" w:rsidRDefault="00920F7A" w14:paraId="25BD648D" w14:textId="7725E6F0">
          <w:pPr>
            <w:pStyle w:val="TOCHeading"/>
            <w:widowControl w:val="1"/>
            <w:numPr>
              <w:numId w:val="0"/>
            </w:numPr>
            <w:ind w:firstLine="0"/>
            <w:rPr>
              <w:rFonts w:ascii="Times New Roman" w:hAnsi="Times New Roman" w:cs="Times New Roman"/>
              <w:color w:val="auto"/>
            </w:rPr>
          </w:pPr>
          <w:r w:rsidRPr="69C418F3" w:rsidR="4A31CB24">
            <w:rPr>
              <w:rFonts w:ascii="Times New Roman" w:hAnsi="Times New Roman" w:cs="Times New Roman"/>
              <w:color w:val="auto"/>
              <w:lang w:val="ja-JP"/>
            </w:rPr>
            <w:t>Table of Contents</w:t>
          </w:r>
        </w:p>
        <w:p w:rsidR="00193B3A" w:rsidP="7713627F" w:rsidRDefault="315DC459" w14:paraId="6DC73C41" w14:textId="4D7EFB30">
          <w:pPr>
            <w:pStyle w:val="TOC1"/>
            <w:tabs>
              <w:tab w:val="left" w:leader="none" w:pos="390"/>
              <w:tab w:val="right" w:leader="dot" w:pos="9750"/>
            </w:tabs>
            <w:rPr>
              <w:rStyle w:val="Hyperlink"/>
              <w:lang w:eastAsia="en-US"/>
            </w:rPr>
          </w:pPr>
          <w:r>
            <w:fldChar w:fldCharType="begin"/>
          </w:r>
          <w:r>
            <w:instrText xml:space="preserve">TOC \o "1-4" \h \z \u</w:instrText>
          </w:r>
          <w:r>
            <w:fldChar w:fldCharType="separate"/>
          </w:r>
          <w:hyperlink w:anchor="_Toc1692892365">
            <w:r w:rsidRPr="69C418F3" w:rsidR="69C418F3">
              <w:rPr>
                <w:rStyle w:val="Hyperlink"/>
              </w:rPr>
              <w:t>1.</w:t>
            </w:r>
            <w:r>
              <w:tab/>
            </w:r>
            <w:r w:rsidRPr="69C418F3" w:rsidR="69C418F3">
              <w:rPr>
                <w:rStyle w:val="Hyperlink"/>
              </w:rPr>
              <w:t>Building the U-boot approach</w:t>
            </w:r>
            <w:r>
              <w:tab/>
            </w:r>
            <w:r>
              <w:fldChar w:fldCharType="begin"/>
            </w:r>
            <w:r>
              <w:instrText xml:space="preserve">PAGEREF _Toc1692892365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193B3A" w:rsidP="7713627F" w:rsidRDefault="009B43C1" w14:paraId="0F5F6AF3" w14:textId="1439F523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  <w:lang w:eastAsia="en-US"/>
            </w:rPr>
          </w:pPr>
          <w:hyperlink w:anchor="_Toc1419502026">
            <w:r w:rsidRPr="69C418F3" w:rsidR="69C418F3">
              <w:rPr>
                <w:rStyle w:val="Hyperlink"/>
              </w:rPr>
              <w:t>1.1</w:t>
            </w:r>
            <w:r>
              <w:tab/>
            </w:r>
            <w:r w:rsidRPr="69C418F3" w:rsidR="69C418F3">
              <w:rPr>
                <w:rStyle w:val="Hyperlink"/>
              </w:rPr>
              <w:t>External source development using Yocto</w:t>
            </w:r>
            <w:r>
              <w:tab/>
            </w:r>
            <w:r>
              <w:fldChar w:fldCharType="begin"/>
            </w:r>
            <w:r>
              <w:instrText xml:space="preserve">PAGEREF _Toc1419502026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193B3A" w:rsidP="7713627F" w:rsidRDefault="009B43C1" w14:paraId="5A969DF4" w14:textId="79DEDB3C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  <w:lang w:eastAsia="en-US"/>
            </w:rPr>
          </w:pPr>
          <w:hyperlink w:anchor="_Toc1091449712">
            <w:r w:rsidRPr="69C418F3" w:rsidR="69C418F3">
              <w:rPr>
                <w:rStyle w:val="Hyperlink"/>
              </w:rPr>
              <w:t>1.2</w:t>
            </w:r>
            <w:r>
              <w:tab/>
            </w:r>
            <w:r w:rsidRPr="69C418F3" w:rsidR="69C418F3">
              <w:rPr>
                <w:rStyle w:val="Hyperlink"/>
              </w:rPr>
              <w:t>Working directory development using Yocto</w:t>
            </w:r>
            <w:r>
              <w:tab/>
            </w:r>
            <w:r>
              <w:fldChar w:fldCharType="begin"/>
            </w:r>
            <w:r>
              <w:instrText xml:space="preserve">PAGEREF _Toc1091449712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295D927" w:rsidP="7713627F" w:rsidRDefault="009B43C1" w14:paraId="5449693D" w14:textId="5362B240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</w:rPr>
          </w:pPr>
          <w:hyperlink w:anchor="_Toc1554258820">
            <w:r w:rsidRPr="69C418F3" w:rsidR="69C418F3">
              <w:rPr>
                <w:rStyle w:val="Hyperlink"/>
              </w:rPr>
              <w:t>1.3</w:t>
            </w:r>
            <w:r>
              <w:tab/>
            </w:r>
            <w:r w:rsidRPr="69C418F3" w:rsidR="69C418F3">
              <w:rPr>
                <w:rStyle w:val="Hyperlink"/>
              </w:rPr>
              <w:t>External development</w:t>
            </w:r>
            <w:r>
              <w:tab/>
            </w:r>
            <w:r>
              <w:fldChar w:fldCharType="begin"/>
            </w:r>
            <w:r>
              <w:instrText xml:space="preserve">PAGEREF _Toc1554258820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295D927" w:rsidP="7713627F" w:rsidRDefault="009B43C1" w14:paraId="4E9B6C98" w14:textId="63B4014D">
          <w:pPr>
            <w:pStyle w:val="TOC1"/>
            <w:tabs>
              <w:tab w:val="left" w:leader="none" w:pos="390"/>
              <w:tab w:val="right" w:leader="dot" w:pos="9750"/>
            </w:tabs>
            <w:rPr>
              <w:rStyle w:val="Hyperlink"/>
            </w:rPr>
          </w:pPr>
          <w:hyperlink w:anchor="_Toc1346314454">
            <w:r w:rsidRPr="69C418F3" w:rsidR="69C418F3">
              <w:rPr>
                <w:rStyle w:val="Hyperlink"/>
              </w:rPr>
              <w:t>2.</w:t>
            </w:r>
            <w:r>
              <w:tab/>
            </w:r>
            <w:r w:rsidRPr="69C418F3" w:rsidR="69C418F3">
              <w:rPr>
                <w:rStyle w:val="Hyperlink"/>
              </w:rPr>
              <w:t>How to update the U-boot for S4SK</w:t>
            </w:r>
            <w:r>
              <w:tab/>
            </w:r>
            <w:r>
              <w:fldChar w:fldCharType="begin"/>
            </w:r>
            <w:r>
              <w:instrText xml:space="preserve">PAGEREF _Toc1346314454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295D927" w:rsidP="7713627F" w:rsidRDefault="009B43C1" w14:paraId="7579383A" w14:textId="3B8919F2">
          <w:pPr>
            <w:pStyle w:val="TOC1"/>
            <w:tabs>
              <w:tab w:val="left" w:leader="none" w:pos="390"/>
              <w:tab w:val="right" w:leader="dot" w:pos="9750"/>
            </w:tabs>
            <w:rPr>
              <w:rStyle w:val="Hyperlink"/>
            </w:rPr>
          </w:pPr>
          <w:hyperlink w:anchor="_Toc1623036474">
            <w:r w:rsidRPr="69C418F3" w:rsidR="69C418F3">
              <w:rPr>
                <w:rStyle w:val="Hyperlink"/>
              </w:rPr>
              <w:t>3.</w:t>
            </w:r>
            <w:r>
              <w:tab/>
            </w:r>
            <w:r w:rsidRPr="69C418F3" w:rsidR="69C418F3">
              <w:rPr>
                <w:rStyle w:val="Hyperlink"/>
              </w:rPr>
              <w:t>Working with U-Boot S4SK</w:t>
            </w:r>
            <w:r>
              <w:tab/>
            </w:r>
            <w:r>
              <w:fldChar w:fldCharType="begin"/>
            </w:r>
            <w:r>
              <w:instrText xml:space="preserve">PAGEREF _Toc1623036474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295D927" w:rsidP="7713627F" w:rsidRDefault="009B43C1" w14:paraId="4E08BC31" w14:textId="6E83ECF2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</w:rPr>
          </w:pPr>
          <w:hyperlink w:anchor="_Toc788973236">
            <w:r w:rsidRPr="69C418F3" w:rsidR="69C418F3">
              <w:rPr>
                <w:rStyle w:val="Hyperlink"/>
              </w:rPr>
              <w:t>3.1</w:t>
            </w:r>
            <w:r>
              <w:tab/>
            </w:r>
            <w:r w:rsidRPr="69C418F3" w:rsidR="69C418F3">
              <w:rPr>
                <w:rStyle w:val="Hyperlink"/>
              </w:rPr>
              <w:t>List of working files with S4SK</w:t>
            </w:r>
            <w:r>
              <w:tab/>
            </w:r>
            <w:r>
              <w:fldChar w:fldCharType="begin"/>
            </w:r>
            <w:r>
              <w:instrText xml:space="preserve">PAGEREF _Toc788973236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15DC459" w:rsidP="7713627F" w:rsidRDefault="009B43C1" w14:paraId="51884277" w14:textId="5C7BB073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</w:rPr>
          </w:pPr>
          <w:hyperlink w:anchor="_Toc1666724206">
            <w:r w:rsidRPr="69C418F3" w:rsidR="69C418F3">
              <w:rPr>
                <w:rStyle w:val="Hyperlink"/>
              </w:rPr>
              <w:t>3.2</w:t>
            </w:r>
            <w:r>
              <w:tab/>
            </w:r>
            <w:r w:rsidRPr="69C418F3" w:rsidR="69C418F3">
              <w:rPr>
                <w:rStyle w:val="Hyperlink"/>
              </w:rPr>
              <w:t>Explore file specific</w:t>
            </w:r>
            <w:r>
              <w:tab/>
            </w:r>
            <w:r>
              <w:fldChar w:fldCharType="begin"/>
            </w:r>
            <w:r>
              <w:instrText xml:space="preserve">PAGEREF _Toc1666724206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713627F" w:rsidP="7713627F" w:rsidRDefault="7713627F" w14:paraId="238A3030" w14:textId="12C091A6">
          <w:pPr>
            <w:pStyle w:val="TOC2"/>
            <w:tabs>
              <w:tab w:val="left" w:leader="none" w:pos="600"/>
              <w:tab w:val="right" w:leader="dot" w:pos="9750"/>
            </w:tabs>
            <w:rPr>
              <w:rStyle w:val="Hyperlink"/>
            </w:rPr>
          </w:pPr>
          <w:hyperlink w:anchor="_Toc1648435903">
            <w:r w:rsidRPr="69C418F3" w:rsidR="69C418F3">
              <w:rPr>
                <w:rStyle w:val="Hyperlink"/>
              </w:rPr>
              <w:t>3.3</w:t>
            </w:r>
            <w:r>
              <w:tab/>
            </w:r>
            <w:r w:rsidRPr="69C418F3" w:rsidR="69C418F3">
              <w:rPr>
                <w:rStyle w:val="Hyperlink"/>
              </w:rPr>
              <w:t>Define u-boot environment variable for S4SK</w:t>
            </w:r>
            <w:r>
              <w:tab/>
            </w:r>
            <w:r>
              <w:fldChar w:fldCharType="begin"/>
            </w:r>
            <w:r>
              <w:instrText xml:space="preserve">PAGEREF _Toc1648435903 \h</w:instrText>
            </w:r>
            <w:r>
              <w:fldChar w:fldCharType="separate"/>
            </w:r>
            <w:r w:rsidRPr="69C418F3" w:rsidR="69C418F3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982041" w:rsidR="00F06986" w:rsidRDefault="00F06986" w14:paraId="5F3683E3" w14:textId="77777777"/>
    <w:p w:rsidR="43BDAA8D" w:rsidP="66344485" w:rsidRDefault="43BDAA8D" w14:paraId="56F4AD8E" w14:textId="18EF1E41">
      <w:pPr>
        <w:pStyle w:val="Heading1"/>
        <w:rPr>
          <w:rFonts w:ascii="Times New Roman" w:hAnsi="Times New Roman"/>
        </w:rPr>
      </w:pPr>
      <w:bookmarkStart w:name="_Toc1692892365" w:id="1418063512"/>
      <w:r w:rsidRPr="69C418F3" w:rsidR="5FA3AF41">
        <w:rPr>
          <w:rFonts w:ascii="Times New Roman" w:hAnsi="Times New Roman"/>
        </w:rPr>
        <w:t>Building the U-boot</w:t>
      </w:r>
      <w:r w:rsidRPr="69C418F3" w:rsidR="7A059BA5">
        <w:rPr>
          <w:rFonts w:ascii="Times New Roman" w:hAnsi="Times New Roman"/>
        </w:rPr>
        <w:t xml:space="preserve"> </w:t>
      </w:r>
      <w:r w:rsidRPr="69C418F3" w:rsidR="64E36E91">
        <w:rPr>
          <w:rFonts w:ascii="Times New Roman" w:hAnsi="Times New Roman"/>
        </w:rPr>
        <w:t>approach</w:t>
      </w:r>
      <w:bookmarkEnd w:id="1418063512"/>
    </w:p>
    <w:p w:rsidR="7A0C8456" w:rsidP="7713627F" w:rsidRDefault="7A0C8456" w14:paraId="2AB526E7" w14:textId="1434F13A">
      <w:pPr>
        <w:pStyle w:val="BodyText"/>
        <w:ind w:firstLine="0"/>
        <w:rPr>
          <w:b w:val="1"/>
          <w:bCs w:val="1"/>
        </w:rPr>
      </w:pPr>
      <w:r w:rsidR="7A0C8456">
        <w:rPr>
          <w:b w:val="0"/>
          <w:bCs w:val="0"/>
        </w:rPr>
        <w:t>The build machine in this case is</w:t>
      </w:r>
      <w:r w:rsidR="7A0C8456">
        <w:rPr>
          <w:b w:val="0"/>
          <w:bCs w:val="0"/>
        </w:rPr>
        <w:t>:</w:t>
      </w:r>
      <w:r w:rsidRPr="7713627F" w:rsidR="7A0C8456">
        <w:rPr>
          <w:b w:val="1"/>
          <w:bCs w:val="1"/>
        </w:rPr>
        <w:t xml:space="preserve"> 192.168.2.25</w:t>
      </w:r>
    </w:p>
    <w:p w:rsidR="7A0C8456" w:rsidP="7713627F" w:rsidRDefault="7A0C8456" w14:paraId="764859E8" w14:textId="0B8399FF">
      <w:pPr>
        <w:pStyle w:val="BodyText"/>
        <w:ind w:firstLine="0"/>
        <w:rPr>
          <w:b w:val="1"/>
          <w:bCs w:val="1"/>
        </w:rPr>
      </w:pPr>
      <w:r w:rsidR="7A0C8456">
        <w:rPr>
          <w:b w:val="0"/>
          <w:bCs w:val="0"/>
        </w:rPr>
        <w:t>The host machine of S4SK in this case is:</w:t>
      </w:r>
      <w:r w:rsidRPr="7713627F" w:rsidR="7A0C8456">
        <w:rPr>
          <w:b w:val="1"/>
          <w:bCs w:val="1"/>
        </w:rPr>
        <w:t xml:space="preserve"> 192.168.2.23</w:t>
      </w:r>
    </w:p>
    <w:p w:rsidR="00CD51D2" w:rsidP="00193B3A" w:rsidRDefault="2725F1DE" w14:paraId="30D89D81" w14:textId="7F5BC5EB">
      <w:pPr>
        <w:pStyle w:val="Heading2"/>
        <w:rPr>
          <w:rFonts w:ascii="Times New Roman" w:hAnsi="Times New Roman"/>
        </w:rPr>
      </w:pPr>
      <w:bookmarkStart w:name="_Toc1419502026" w:id="575711557"/>
      <w:r w:rsidRPr="69C418F3" w:rsidR="4557DFFC">
        <w:rPr>
          <w:rFonts w:ascii="Times New Roman" w:hAnsi="Times New Roman"/>
        </w:rPr>
        <w:t>External source development</w:t>
      </w:r>
      <w:r w:rsidRPr="69C418F3" w:rsidR="38303943">
        <w:rPr>
          <w:rFonts w:ascii="Times New Roman" w:hAnsi="Times New Roman"/>
        </w:rPr>
        <w:t xml:space="preserve"> using </w:t>
      </w:r>
      <w:r w:rsidRPr="69C418F3" w:rsidR="38303943">
        <w:rPr>
          <w:rFonts w:ascii="Times New Roman" w:hAnsi="Times New Roman"/>
        </w:rPr>
        <w:t>Yocto</w:t>
      </w:r>
      <w:bookmarkEnd w:id="575711557"/>
    </w:p>
    <w:p w:rsidR="2725F1DE" w:rsidP="66344485" w:rsidRDefault="2725F1DE" w14:paraId="7FA91452" w14:textId="5BDCCD00">
      <w:pPr>
        <w:pStyle w:val="BodyText"/>
        <w:ind w:firstLine="0"/>
      </w:pPr>
      <w:r w:rsidRPr="5295D927">
        <w:t xml:space="preserve">We will use the Yocto build system from a local directory by cloning a local copy of the source used in the reference design and configuring our project to use it as an external source. </w:t>
      </w:r>
      <w:r w:rsidRPr="5295D927">
        <w:rPr>
          <w:b/>
          <w:bCs/>
        </w:rPr>
        <w:t>We will then develop from it, extract the patches, and add them to a bbappend file on our BSP layer</w:t>
      </w:r>
    </w:p>
    <w:p w:rsidRPr="00193B3A" w:rsidR="00193B3A" w:rsidP="66344485" w:rsidRDefault="6BA098FF" w14:paraId="011F316A" w14:textId="7268A371">
      <w:pPr>
        <w:pStyle w:val="BodyText"/>
        <w:numPr>
          <w:ilvl w:val="0"/>
          <w:numId w:val="8"/>
        </w:numPr>
        <w:rPr>
          <w:i/>
          <w:iCs/>
        </w:rPr>
      </w:pPr>
      <w:r w:rsidRPr="66344485">
        <w:rPr>
          <w:i/>
          <w:iCs/>
        </w:rPr>
        <w:t>Find the upstream Git repository</w:t>
      </w:r>
      <w:r w:rsidRPr="66344485" w:rsidR="43ED9555">
        <w:rPr>
          <w:i/>
          <w:iCs/>
        </w:rPr>
        <w:t xml:space="preserve"> of u-boot S4SK</w:t>
      </w:r>
      <w:r w:rsidRPr="66344485">
        <w:rPr>
          <w:i/>
          <w:iCs/>
        </w:rPr>
        <w:t>:</w:t>
      </w:r>
    </w:p>
    <w:p w:rsidR="2C66348A" w:rsidP="66344485" w:rsidRDefault="2C66348A" w14:paraId="7B01D36B" w14:textId="19FEDA23">
      <w:pPr>
        <w:pStyle w:val="BodyText"/>
      </w:pPr>
      <w:r>
        <w:rPr>
          <w:noProof/>
        </w:rPr>
        <w:drawing>
          <wp:inline distT="0" distB="0" distL="0" distR="0" wp14:anchorId="288716F6" wp14:editId="7CF16DCF">
            <wp:extent cx="6191252" cy="542925"/>
            <wp:effectExtent l="0" t="0" r="0" b="0"/>
            <wp:docPr id="1442341143" name="Picture 144234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098FF" w:rsidP="66344485" w:rsidRDefault="6BA098FF" w14:paraId="5081FB3F" w14:textId="10F20005">
      <w:pPr>
        <w:pStyle w:val="BodyText"/>
        <w:numPr>
          <w:ilvl w:val="0"/>
          <w:numId w:val="8"/>
        </w:numPr>
        <w:rPr>
          <w:i/>
          <w:iCs/>
        </w:rPr>
      </w:pPr>
      <w:r w:rsidRPr="7713627F" w:rsidR="6BA098FF">
        <w:rPr>
          <w:i w:val="1"/>
          <w:iCs w:val="1"/>
        </w:rPr>
        <w:t>Clone source code</w:t>
      </w:r>
      <w:r w:rsidRPr="7713627F" w:rsidR="009B43C1">
        <w:rPr>
          <w:i w:val="1"/>
          <w:iCs w:val="1"/>
        </w:rPr>
        <w:t>:</w:t>
      </w:r>
    </w:p>
    <w:p w:rsidR="5E8A2748" w:rsidP="7713627F" w:rsidRDefault="5E8A2748" w14:paraId="47DE4F28" w14:textId="5AB14C6B">
      <w:pPr>
        <w:pStyle w:val="BodyText"/>
        <w:rPr>
          <w:b w:val="1"/>
          <w:bCs w:val="1"/>
        </w:rPr>
      </w:pPr>
      <w:r w:rsidRPr="7713627F" w:rsidR="5E8A2748">
        <w:rPr>
          <w:b w:val="1"/>
          <w:bCs w:val="1"/>
        </w:rPr>
        <w:t>Build machine terminal:</w:t>
      </w:r>
    </w:p>
    <w:p w:rsidR="7332026B" w:rsidP="66344485" w:rsidRDefault="7332026B" w14:paraId="01452C82" w14:textId="3F913E86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 xml:space="preserve">$ </w:t>
      </w:r>
      <w:r w:rsidRPr="66344485" w:rsidR="35F3E74D">
        <w:rPr>
          <w:rFonts w:ascii="Consolas" w:hAnsi="Consolas" w:eastAsia="Consolas" w:cs="Consolas"/>
        </w:rPr>
        <w:t>git clone https://github.com/renesas-rcar/u-boot.git -b v2020.10/rcar-5.1.1.rc9.2</w:t>
      </w:r>
    </w:p>
    <w:p w:rsidR="66344485" w:rsidP="66344485" w:rsidRDefault="66344485" w14:paraId="1B695613" w14:textId="5579CC93">
      <w:pPr>
        <w:pStyle w:val="BodyText"/>
      </w:pPr>
    </w:p>
    <w:p w:rsidR="6BA098FF" w:rsidP="66344485" w:rsidRDefault="6BA098FF" w14:paraId="462D434B" w14:textId="6A874DE3">
      <w:pPr>
        <w:pStyle w:val="BodyText"/>
        <w:numPr>
          <w:ilvl w:val="0"/>
          <w:numId w:val="8"/>
        </w:numPr>
        <w:rPr>
          <w:i/>
          <w:iCs/>
        </w:rPr>
      </w:pPr>
      <w:r w:rsidRPr="66344485">
        <w:rPr>
          <w:i/>
          <w:iCs/>
        </w:rPr>
        <w:t>Config local.conf file</w:t>
      </w:r>
    </w:p>
    <w:p w:rsidR="06572B58" w:rsidP="66344485" w:rsidRDefault="06572B58" w14:paraId="67E9355A" w14:textId="634198DA">
      <w:pPr>
        <w:pStyle w:val="BodyText"/>
      </w:pPr>
      <w:r w:rsidRPr="66344485">
        <w:t xml:space="preserve">To configure our </w:t>
      </w:r>
      <w:r w:rsidRPr="66344485">
        <w:rPr>
          <w:i/>
          <w:iCs/>
        </w:rPr>
        <w:t>conf/local.conf</w:t>
      </w:r>
      <w:r w:rsidRPr="66344485">
        <w:t xml:space="preserve"> file to work from the cloned source, modify it as follows: </w:t>
      </w:r>
    </w:p>
    <w:p w:rsidR="786FC539" w:rsidP="66344485" w:rsidRDefault="786FC539" w14:paraId="0E3DCEBA" w14:textId="4D91179C">
      <w:pPr>
        <w:pStyle w:val="BodyText"/>
      </w:pPr>
      <w:r w:rsidRPr="66344485">
        <w:rPr>
          <w:rFonts w:ascii="Consolas" w:hAnsi="Consolas" w:eastAsia="Consolas" w:cs="Consolas"/>
          <w:color w:val="000000" w:themeColor="text1"/>
        </w:rPr>
        <w:t>INHERIT += "externalsrc"</w:t>
      </w:r>
    </w:p>
    <w:p w:rsidR="786FC539" w:rsidP="66344485" w:rsidRDefault="786FC539" w14:paraId="013480C4" w14:textId="0E43E10B">
      <w:pPr>
        <w:pStyle w:val="BodyText"/>
      </w:pPr>
      <w:r w:rsidRPr="66344485">
        <w:rPr>
          <w:rFonts w:ascii="Consolas" w:hAnsi="Consolas" w:eastAsia="Consolas" w:cs="Consolas"/>
          <w:color w:val="000000" w:themeColor="text1"/>
        </w:rPr>
        <w:t>EXTERNALSRC:pn-myrecipe = "/path/to/my/source/tree"</w:t>
      </w:r>
    </w:p>
    <w:p w:rsidR="786FC539" w:rsidP="66344485" w:rsidRDefault="786FC539" w14:paraId="4C8C7FA1" w14:textId="0D31823F">
      <w:pPr>
        <w:pStyle w:val="BodyText"/>
      </w:pPr>
      <w:r w:rsidRPr="66344485">
        <w:rPr>
          <w:rFonts w:ascii="Consolas" w:hAnsi="Consolas" w:eastAsia="Consolas" w:cs="Consolas"/>
          <w:color w:val="000000" w:themeColor="text1"/>
        </w:rPr>
        <w:t>EXTERNALSRC_BUILD:pn-myrecipe = "/path/to/my/source/tree"</w:t>
      </w:r>
    </w:p>
    <w:p w:rsidR="66344485" w:rsidP="66344485" w:rsidRDefault="66344485" w14:paraId="3F810D01" w14:textId="0B8C5B4B">
      <w:pPr>
        <w:pStyle w:val="BodyText"/>
        <w:rPr>
          <w:rFonts w:ascii="Consolas" w:hAnsi="Consolas" w:eastAsia="Consolas" w:cs="Consolas"/>
          <w:color w:val="000000" w:themeColor="text1"/>
        </w:rPr>
      </w:pPr>
    </w:p>
    <w:p w:rsidR="2023EB29" w:rsidP="66344485" w:rsidRDefault="2023EB29" w14:paraId="2693EAE2" w14:textId="39723655">
      <w:pPr>
        <w:pStyle w:val="BodyText"/>
        <w:rPr>
          <w:b/>
          <w:bCs/>
        </w:rPr>
      </w:pPr>
      <w:r w:rsidRPr="66344485">
        <w:t xml:space="preserve">Please refer </w:t>
      </w:r>
      <w:hyperlink r:id="rId11">
        <w:r w:rsidRPr="66344485">
          <w:rPr>
            <w:rStyle w:val="Hyperlink"/>
            <w:b/>
            <w:bCs/>
          </w:rPr>
          <w:t>externalsrc.bbclass</w:t>
        </w:r>
      </w:hyperlink>
      <w:r w:rsidRPr="66344485">
        <w:rPr>
          <w:b/>
          <w:bCs/>
        </w:rPr>
        <w:t xml:space="preserve"> </w:t>
      </w:r>
      <w:r w:rsidRPr="66344485">
        <w:t>file in Yocto source tree</w:t>
      </w:r>
      <w:r w:rsidRPr="66344485" w:rsidR="7E4D1BAC">
        <w:t xml:space="preserve"> to get more information.</w:t>
      </w:r>
    </w:p>
    <w:p w:rsidR="66344485" w:rsidP="66344485" w:rsidRDefault="66344485" w14:paraId="34DE015F" w14:textId="1202AACA">
      <w:pPr>
        <w:pStyle w:val="BodyText"/>
      </w:pPr>
    </w:p>
    <w:p w:rsidR="786FC539" w:rsidP="66344485" w:rsidRDefault="786FC539" w14:paraId="44E5EFC7" w14:textId="07909863">
      <w:pPr>
        <w:pStyle w:val="BodyText"/>
      </w:pPr>
      <w:r w:rsidRPr="66344485">
        <w:t>Apply to S4SK board:</w:t>
      </w:r>
    </w:p>
    <w:p w:rsidR="786FC539" w:rsidP="66344485" w:rsidRDefault="786FC539" w14:paraId="01B99082" w14:textId="7441EC07">
      <w:pPr>
        <w:pStyle w:val="BodyText"/>
        <w:rPr>
          <w:b w:val="1"/>
          <w:bCs w:val="1"/>
        </w:rPr>
      </w:pPr>
      <w:r w:rsidRPr="7713627F" w:rsidR="786FC539">
        <w:rPr>
          <w:b w:val="1"/>
          <w:bCs w:val="1"/>
        </w:rPr>
        <w:t>local.conf</w:t>
      </w:r>
      <w:r w:rsidRPr="7713627F" w:rsidR="786FC539">
        <w:rPr>
          <w:b w:val="1"/>
          <w:bCs w:val="1"/>
        </w:rPr>
        <w:t xml:space="preserve"> file</w:t>
      </w:r>
      <w:r w:rsidRPr="7713627F" w:rsidR="786FC539">
        <w:rPr>
          <w:b w:val="1"/>
          <w:bCs w:val="1"/>
        </w:rPr>
        <w:t xml:space="preserve">: </w:t>
      </w:r>
    </w:p>
    <w:p w:rsidR="786FC539" w:rsidP="66344485" w:rsidRDefault="786FC539" w14:paraId="008508EB" w14:textId="79AFC83A">
      <w:pPr>
        <w:pStyle w:val="BodyText"/>
      </w:pPr>
      <w:r w:rsidRPr="66344485">
        <w:t>INHERIT += "externalsrc"</w:t>
      </w:r>
    </w:p>
    <w:p w:rsidR="786FC539" w:rsidP="66344485" w:rsidRDefault="786FC539" w14:paraId="6980A8E8" w14:textId="15C23D35">
      <w:pPr>
        <w:pStyle w:val="BodyText"/>
      </w:pPr>
      <w:r w:rsidRPr="66344485">
        <w:t>EXTERNALSRC_pn-u-boot = "/home/nguyen.tran-van/yocto-rcar/build/ext-src/u-boot"</w:t>
      </w:r>
    </w:p>
    <w:p w:rsidR="786FC539" w:rsidP="66344485" w:rsidRDefault="786FC539" w14:paraId="6FF87D4F" w14:textId="6313C001">
      <w:pPr>
        <w:pStyle w:val="BodyText"/>
      </w:pPr>
      <w:r w:rsidRPr="66344485">
        <w:t>EXTERNALSRC_BUILD_pn-u-boot = "/home/nguyen.tran-van/yocto-rcar/build/ext-src/uboot-build"</w:t>
      </w:r>
    </w:p>
    <w:p w:rsidR="66344485" w:rsidP="66344485" w:rsidRDefault="66344485" w14:paraId="7D463BB6" w14:textId="7DE83719">
      <w:pPr>
        <w:pStyle w:val="BodyText"/>
      </w:pPr>
    </w:p>
    <w:p w:rsidR="6BA098FF" w:rsidP="66344485" w:rsidRDefault="6BA098FF" w14:paraId="690F6D85" w14:textId="40491B53">
      <w:pPr>
        <w:pStyle w:val="BodyText"/>
        <w:numPr>
          <w:ilvl w:val="0"/>
          <w:numId w:val="8"/>
        </w:numPr>
        <w:rPr>
          <w:i/>
          <w:iCs/>
        </w:rPr>
      </w:pPr>
      <w:r w:rsidRPr="7713627F" w:rsidR="6BA098FF">
        <w:rPr>
          <w:i w:val="1"/>
          <w:iCs w:val="1"/>
        </w:rPr>
        <w:t>Build.</w:t>
      </w:r>
    </w:p>
    <w:p w:rsidR="0F0A9A32" w:rsidP="7713627F" w:rsidRDefault="0F0A9A32" w14:paraId="4B1BE4F9" w14:textId="27020148">
      <w:pPr>
        <w:pStyle w:val="BodyText"/>
        <w:rPr>
          <w:b w:val="1"/>
          <w:bCs w:val="1"/>
        </w:rPr>
      </w:pPr>
      <w:r w:rsidRPr="7713627F" w:rsidR="0F0A9A32">
        <w:rPr>
          <w:b w:val="1"/>
          <w:bCs w:val="1"/>
        </w:rPr>
        <w:t>Build machine terminal:</w:t>
      </w:r>
    </w:p>
    <w:p w:rsidR="0A4AEA98" w:rsidP="66344485" w:rsidRDefault="0A4AEA98" w14:paraId="7CC19BFB" w14:textId="1658F834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>$ bitbake virtual/bootloader</w:t>
      </w:r>
    </w:p>
    <w:p w:rsidR="0A4AEA98" w:rsidP="66344485" w:rsidRDefault="0A4AEA98" w14:paraId="20007366" w14:textId="3BCD4908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4B337C55" wp14:editId="524D0C72">
            <wp:extent cx="6191252" cy="609600"/>
            <wp:effectExtent l="0" t="0" r="0" b="0"/>
            <wp:docPr id="1951827112" name="Picture 195182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will see: </w:t>
      </w:r>
      <w:r w:rsidRPr="66344485">
        <w:rPr>
          <w:b/>
          <w:bCs/>
        </w:rPr>
        <w:t>NOTE: u-boot: compiling from external source tree</w:t>
      </w:r>
    </w:p>
    <w:p w:rsidR="4F9E8CBB" w:rsidP="66344485" w:rsidRDefault="4F9E8CBB" w14:paraId="52A7EA04" w14:textId="5C0284F2">
      <w:pPr>
        <w:pStyle w:val="BodyText"/>
        <w:ind w:firstLine="0"/>
      </w:pPr>
      <w:r w:rsidRPr="66344485">
        <w:t xml:space="preserve">The newly compiled U-Boot image is available under build path: </w:t>
      </w:r>
      <w:r w:rsidRPr="66344485">
        <w:rPr>
          <w:i/>
          <w:iCs/>
        </w:rPr>
        <w:t>/home/nguyen.tran-van/yocto-rcar/build/ext-src/uboot-build and /tmp/deploy/images/s4sk/</w:t>
      </w:r>
      <w:r w:rsidRPr="66344485" w:rsidR="5C88EB3C">
        <w:rPr>
          <w:i/>
          <w:iCs/>
        </w:rPr>
        <w:t xml:space="preserve"> (in this case)</w:t>
      </w:r>
    </w:p>
    <w:p w:rsidR="66344485" w:rsidP="66344485" w:rsidRDefault="66344485" w14:paraId="194E3FEE" w14:textId="6942A7CE">
      <w:pPr>
        <w:pStyle w:val="BodyText"/>
        <w:ind w:firstLine="0"/>
      </w:pPr>
    </w:p>
    <w:p w:rsidR="1B938A31" w:rsidP="66344485" w:rsidRDefault="1B938A31" w14:paraId="53480D32" w14:textId="6E2FDCEA">
      <w:pPr>
        <w:pStyle w:val="BodyText"/>
        <w:ind w:firstLine="0"/>
      </w:pPr>
      <w:r>
        <w:t xml:space="preserve">This approach can be applied </w:t>
      </w:r>
      <w:r w:rsidR="5A237EEF">
        <w:t>to</w:t>
      </w:r>
      <w:r>
        <w:t xml:space="preserve"> any recipes like </w:t>
      </w:r>
      <w:r w:rsidR="4A2A1DB4">
        <w:t>L</w:t>
      </w:r>
      <w:r>
        <w:t>inux</w:t>
      </w:r>
      <w:r w:rsidR="16905C41">
        <w:t xml:space="preserve">, </w:t>
      </w:r>
      <w:r w:rsidR="44F81B85">
        <w:t>ATF</w:t>
      </w:r>
      <w:r w:rsidR="16905C41">
        <w:t>, etc if we need to custom</w:t>
      </w:r>
      <w:r w:rsidR="3DF7E4E8">
        <w:t>. (</w:t>
      </w:r>
      <w:r w:rsidR="733E21ED">
        <w:t>Recommended</w:t>
      </w:r>
      <w:r w:rsidR="3DF7E4E8">
        <w:t xml:space="preserve"> in development phase)</w:t>
      </w:r>
    </w:p>
    <w:p w:rsidR="66344485" w:rsidP="66344485" w:rsidRDefault="66344485" w14:paraId="13C0A270" w14:textId="4850F09D">
      <w:pPr>
        <w:pStyle w:val="BodyText"/>
        <w:ind w:firstLine="0"/>
      </w:pPr>
    </w:p>
    <w:p w:rsidR="0AA5B38E" w:rsidP="5295D927" w:rsidRDefault="0AA5B38E" w14:paraId="4B4FF23F" w14:textId="6EA342DD">
      <w:pPr>
        <w:pStyle w:val="Heading2"/>
        <w:rPr>
          <w:rFonts w:ascii="Times New Roman" w:hAnsi="Times New Roman"/>
        </w:rPr>
      </w:pPr>
      <w:bookmarkStart w:name="_Toc1091449712" w:id="1602678393"/>
      <w:r w:rsidRPr="69C418F3" w:rsidR="2F817588">
        <w:rPr>
          <w:rFonts w:ascii="Times New Roman" w:hAnsi="Times New Roman"/>
        </w:rPr>
        <w:t>Working directory development</w:t>
      </w:r>
      <w:r w:rsidRPr="69C418F3" w:rsidR="511B79C5">
        <w:rPr>
          <w:rFonts w:ascii="Times New Roman" w:hAnsi="Times New Roman"/>
        </w:rPr>
        <w:t xml:space="preserve"> using </w:t>
      </w:r>
      <w:r w:rsidRPr="69C418F3" w:rsidR="7B485DF4">
        <w:rPr>
          <w:rFonts w:ascii="Times New Roman" w:hAnsi="Times New Roman"/>
        </w:rPr>
        <w:t>Yocto</w:t>
      </w:r>
      <w:bookmarkEnd w:id="1602678393"/>
    </w:p>
    <w:p w:rsidR="0AA5B38E" w:rsidP="66344485" w:rsidRDefault="0AA5B38E" w14:paraId="68A6F8EF" w14:textId="45FBF8B7">
      <w:pPr>
        <w:pStyle w:val="BodyText"/>
        <w:ind w:firstLine="0"/>
      </w:pPr>
      <w:r w:rsidRPr="66344485">
        <w:t xml:space="preserve">A typical workflow when working on a small modification would be: </w:t>
      </w:r>
    </w:p>
    <w:p w:rsidR="0AA5B38E" w:rsidP="66344485" w:rsidRDefault="0AA5B38E" w14:paraId="3DA87FD9" w14:textId="405D6F0E">
      <w:pPr>
        <w:pStyle w:val="BodyText"/>
        <w:ind w:firstLine="0"/>
      </w:pPr>
      <w:r w:rsidR="0AA5B38E">
        <w:rPr/>
        <w:t xml:space="preserve">1. Start the U-Boot package compilation from scratch: </w:t>
      </w:r>
    </w:p>
    <w:p w:rsidR="229F8159" w:rsidP="7713627F" w:rsidRDefault="229F8159" w14:paraId="6E76993B" w14:textId="230D8DDC">
      <w:pPr>
        <w:pStyle w:val="BodyText"/>
        <w:rPr>
          <w:b w:val="1"/>
          <w:bCs w:val="1"/>
        </w:rPr>
      </w:pPr>
      <w:r w:rsidRPr="7713627F" w:rsidR="229F8159">
        <w:rPr>
          <w:b w:val="1"/>
          <w:bCs w:val="1"/>
        </w:rPr>
        <w:t>Build machine terminal:</w:t>
      </w:r>
    </w:p>
    <w:p w:rsidR="0AA5B38E" w:rsidP="66344485" w:rsidRDefault="0AA5B38E" w14:paraId="3DF631F7" w14:textId="6C1A2F51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 xml:space="preserve">$ bitbake -c cleanall virtual/bootloader </w:t>
      </w:r>
    </w:p>
    <w:p w:rsidR="0AA5B38E" w:rsidP="66344485" w:rsidRDefault="0AA5B38E" w14:paraId="3FBF17F0" w14:textId="33DFF547">
      <w:pPr>
        <w:pStyle w:val="BodyText"/>
        <w:ind w:firstLine="0"/>
      </w:pPr>
      <w:r w:rsidRPr="66344485">
        <w:t xml:space="preserve">This will erase the build folder, shared state cache, and downloaded package source. </w:t>
      </w:r>
    </w:p>
    <w:p w:rsidR="66344485" w:rsidP="66344485" w:rsidRDefault="66344485" w14:paraId="345E6AA5" w14:textId="288ED251">
      <w:pPr>
        <w:pStyle w:val="BodyText"/>
        <w:ind w:firstLine="0"/>
      </w:pPr>
    </w:p>
    <w:p w:rsidR="0AA5B38E" w:rsidP="66344485" w:rsidRDefault="0AA5B38E" w14:paraId="274F6B53" w14:textId="7D584F5F">
      <w:pPr>
        <w:pStyle w:val="BodyText"/>
        <w:ind w:firstLine="0"/>
      </w:pPr>
      <w:r w:rsidR="0AA5B38E">
        <w:rPr/>
        <w:t xml:space="preserve">2. Start a development shell: </w:t>
      </w:r>
    </w:p>
    <w:p w:rsidR="2B52D8A2" w:rsidP="7713627F" w:rsidRDefault="2B52D8A2" w14:paraId="67805E68" w14:textId="7E90FF05">
      <w:pPr>
        <w:pStyle w:val="BodyText"/>
        <w:rPr>
          <w:b w:val="1"/>
          <w:bCs w:val="1"/>
        </w:rPr>
      </w:pPr>
      <w:r w:rsidRPr="7713627F" w:rsidR="2B52D8A2">
        <w:rPr>
          <w:b w:val="1"/>
          <w:bCs w:val="1"/>
        </w:rPr>
        <w:t>Build machine terminal:</w:t>
      </w:r>
    </w:p>
    <w:p w:rsidR="0AA5B38E" w:rsidP="66344485" w:rsidRDefault="0AA5B38E" w14:paraId="5004623A" w14:textId="37F925A2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 xml:space="preserve">$ bitbake -c devshell virtual/bootloader </w:t>
      </w:r>
    </w:p>
    <w:p w:rsidR="0AA5B38E" w:rsidP="66344485" w:rsidRDefault="0AA5B38E" w14:paraId="2ED13F74" w14:textId="2C705C94">
      <w:pPr>
        <w:pStyle w:val="BodyText"/>
        <w:ind w:firstLine="0"/>
      </w:pPr>
      <w:r w:rsidRPr="66344485">
        <w:t xml:space="preserve">This will fetch, unpack, and patch the U-Boot sources and spawn a new shell with the environment ready for U-Boot compilation. The new shell will change to the U-Boot build directory, which contains a local Git repository. </w:t>
      </w:r>
    </w:p>
    <w:p w:rsidR="66344485" w:rsidP="66344485" w:rsidRDefault="66344485" w14:paraId="1107115B" w14:textId="7B914B03">
      <w:pPr>
        <w:pStyle w:val="BodyText"/>
        <w:ind w:firstLine="0"/>
      </w:pPr>
    </w:p>
    <w:p w:rsidR="0AA5B38E" w:rsidP="66344485" w:rsidRDefault="0AA5B38E" w14:paraId="5FFFAAC3" w14:textId="050B2BB7">
      <w:pPr>
        <w:pStyle w:val="BodyText"/>
        <w:ind w:firstLine="0"/>
      </w:pPr>
      <w:r w:rsidRPr="66344485">
        <w:t xml:space="preserve">3. Perform your modifications on the local Git repository. </w:t>
      </w:r>
    </w:p>
    <w:p w:rsidR="66344485" w:rsidP="66344485" w:rsidRDefault="66344485" w14:paraId="72EBEDC5" w14:textId="7200AB8C">
      <w:pPr>
        <w:pStyle w:val="BodyText"/>
        <w:ind w:firstLine="0"/>
      </w:pPr>
    </w:p>
    <w:p w:rsidR="0AA5B38E" w:rsidP="66344485" w:rsidRDefault="0AA5B38E" w14:paraId="6E300CAD" w14:textId="4ED69E3C">
      <w:pPr>
        <w:pStyle w:val="BodyText"/>
        <w:ind w:firstLine="0"/>
      </w:pPr>
      <w:r w:rsidR="0AA5B38E">
        <w:rPr/>
        <w:t xml:space="preserve">4. Leave the devshell open and use a different terminal to compile the source without erasing our modifications: </w:t>
      </w:r>
    </w:p>
    <w:p w:rsidR="2AB0B451" w:rsidP="7713627F" w:rsidRDefault="2AB0B451" w14:paraId="37B51F0E" w14:textId="7FFA6C60">
      <w:pPr>
        <w:pStyle w:val="BodyText"/>
        <w:rPr>
          <w:b w:val="1"/>
          <w:bCs w:val="1"/>
        </w:rPr>
      </w:pPr>
      <w:r w:rsidRPr="7713627F" w:rsidR="2AB0B451">
        <w:rPr>
          <w:b w:val="1"/>
          <w:bCs w:val="1"/>
        </w:rPr>
        <w:t>Build machine terminal:</w:t>
      </w:r>
    </w:p>
    <w:p w:rsidR="0AA5B38E" w:rsidP="66344485" w:rsidRDefault="0AA5B38E" w14:paraId="02DE5A7D" w14:textId="40D56946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 xml:space="preserve">$ bitbake -C compile virtual/bootloader </w:t>
      </w:r>
    </w:p>
    <w:p w:rsidR="0AA5B38E" w:rsidP="66344485" w:rsidRDefault="0AA5B38E" w14:paraId="4A8B07F4" w14:textId="28E535CA">
      <w:pPr>
        <w:pStyle w:val="BodyText"/>
        <w:ind w:firstLine="0"/>
      </w:pPr>
      <w:r w:rsidRPr="66344485">
        <w:t xml:space="preserve">Note the capital C. This invokes the compile task but also all the tasks that follow it. </w:t>
      </w:r>
    </w:p>
    <w:p w:rsidR="0AA5B38E" w:rsidP="66344485" w:rsidRDefault="0AA5B38E" w14:paraId="5E119A3C" w14:textId="09BB597D">
      <w:pPr>
        <w:pStyle w:val="BodyText"/>
        <w:ind w:firstLine="0"/>
      </w:pPr>
      <w:r w:rsidRPr="66344485">
        <w:t xml:space="preserve">The newly compiled U-Boot image is available under </w:t>
      </w:r>
      <w:r w:rsidRPr="66344485" w:rsidR="23622CBA">
        <w:t>/tmp/deploy/images/s4sk/</w:t>
      </w:r>
    </w:p>
    <w:p w:rsidR="66344485" w:rsidP="66344485" w:rsidRDefault="66344485" w14:paraId="41911AF2" w14:textId="52E8E74C">
      <w:pPr>
        <w:pStyle w:val="BodyText"/>
        <w:ind w:firstLine="0"/>
      </w:pPr>
    </w:p>
    <w:p w:rsidR="66344485" w:rsidP="315DC459" w:rsidRDefault="09FE7C6F" w14:paraId="666845A7" w14:textId="39F03920">
      <w:pPr>
        <w:pStyle w:val="Heading2"/>
        <w:rPr>
          <w:rFonts w:ascii="Times New Roman" w:hAnsi="Times New Roman"/>
        </w:rPr>
      </w:pPr>
      <w:bookmarkStart w:name="_Toc1554258820" w:id="1741882826"/>
      <w:r w:rsidRPr="69C418F3" w:rsidR="5F7AA618">
        <w:rPr>
          <w:rFonts w:ascii="Times New Roman" w:hAnsi="Times New Roman"/>
        </w:rPr>
        <w:t>External development</w:t>
      </w:r>
      <w:bookmarkEnd w:id="1741882826"/>
      <w:r w:rsidRPr="69C418F3" w:rsidR="5F7AA618">
        <w:rPr>
          <w:rFonts w:ascii="Times New Roman" w:hAnsi="Times New Roman"/>
        </w:rPr>
        <w:t xml:space="preserve"> </w:t>
      </w:r>
    </w:p>
    <w:p w:rsidR="66344485" w:rsidP="315DC459" w:rsidRDefault="6C69ED92" w14:paraId="23266C85" w14:textId="291C812D">
      <w:pPr>
        <w:pStyle w:val="BodyText"/>
        <w:ind w:firstLine="0"/>
      </w:pPr>
      <w:r w:rsidR="6C69ED92">
        <w:rPr/>
        <w:t>1. Clone the source u-boot code that is supported for S4SK board:</w:t>
      </w:r>
    </w:p>
    <w:p w:rsidR="1BAB59C4" w:rsidP="7713627F" w:rsidRDefault="1BAB59C4" w14:paraId="14C18E0A" w14:textId="52265C1F">
      <w:pPr>
        <w:pStyle w:val="BodyText"/>
        <w:rPr>
          <w:b w:val="1"/>
          <w:bCs w:val="1"/>
        </w:rPr>
      </w:pPr>
      <w:r w:rsidRPr="7713627F" w:rsidR="1BAB59C4">
        <w:rPr>
          <w:b w:val="1"/>
          <w:bCs w:val="1"/>
        </w:rPr>
        <w:t>Build machine terminal:</w:t>
      </w:r>
    </w:p>
    <w:p w:rsidR="66344485" w:rsidP="315DC459" w:rsidRDefault="6C69ED92" w14:paraId="57E8CE96" w14:textId="3F913E86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>$ git clone https://github.com/renesas-rcar/u-boot.git -b v2020.10/rcar-5.1.1.rc9.2</w:t>
      </w:r>
    </w:p>
    <w:p w:rsidR="66344485" w:rsidP="66344485" w:rsidRDefault="66344485" w14:paraId="146AB9FC" w14:textId="503524C0">
      <w:pPr>
        <w:pStyle w:val="BodyText"/>
        <w:ind w:firstLine="0"/>
      </w:pPr>
    </w:p>
    <w:p w:rsidR="6C69ED92" w:rsidP="315DC459" w:rsidRDefault="6C69ED92" w14:paraId="4512D888" w14:textId="5ED40E72">
      <w:pPr>
        <w:pStyle w:val="BodyText"/>
        <w:ind w:firstLine="0"/>
      </w:pPr>
      <w:r w:rsidR="6C69ED92">
        <w:rPr/>
        <w:t>2. Build:</w:t>
      </w:r>
    </w:p>
    <w:p w:rsidR="74937DAD" w:rsidP="7713627F" w:rsidRDefault="74937DAD" w14:paraId="3675D487" w14:textId="085DC015">
      <w:pPr>
        <w:pStyle w:val="BodyText"/>
        <w:rPr>
          <w:b w:val="1"/>
          <w:bCs w:val="1"/>
        </w:rPr>
      </w:pPr>
      <w:r w:rsidRPr="7713627F" w:rsidR="74937DAD">
        <w:rPr>
          <w:b w:val="1"/>
          <w:bCs w:val="1"/>
        </w:rPr>
        <w:t>Build machine terminal:</w:t>
      </w:r>
    </w:p>
    <w:p w:rsidR="6C69ED92" w:rsidP="315DC459" w:rsidRDefault="6C69ED92" w14:paraId="0958A11C" w14:textId="057277D9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>$ cd u-boot</w:t>
      </w:r>
    </w:p>
    <w:p w:rsidR="279AE60C" w:rsidP="315DC459" w:rsidRDefault="279AE60C" w14:paraId="201512AA" w14:textId="1C43FDE4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# Use a cross compile by your choice. In this case use </w:t>
      </w:r>
      <w:r w:rsidRPr="315DC459">
        <w:rPr>
          <w:rFonts w:ascii="Consolas" w:hAnsi="Consolas" w:eastAsia="Consolas" w:cs="Consolas"/>
          <w:b/>
          <w:bCs/>
        </w:rPr>
        <w:t>aarch64-poky-linux-</w:t>
      </w:r>
    </w:p>
    <w:p w:rsidR="279AE60C" w:rsidP="315DC459" w:rsidRDefault="279AE60C" w14:paraId="3A09AC14" w14:textId="3D234F6F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02C056F6">
        <w:rPr>
          <w:rFonts w:ascii="Consolas" w:hAnsi="Consolas" w:eastAsia="Consolas" w:cs="Consolas"/>
        </w:rPr>
        <w:t>make ARCH=arm CROSS_COMPILE=aarch64-poky-linux- distclean -j$nproc</w:t>
      </w:r>
    </w:p>
    <w:p w:rsidR="02C056F6" w:rsidP="315DC459" w:rsidRDefault="02C056F6" w14:paraId="4893B64F" w14:textId="146FC2A6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>$ make ARCH=arm CROSS_COMPILE=aarch64-poky-linux- r8a779f0_s4sk_defconfig -j$nproc</w:t>
      </w:r>
    </w:p>
    <w:p w:rsidR="02C056F6" w:rsidP="7713627F" w:rsidRDefault="02C056F6" w14:paraId="69EF49F9" w14:textId="27656816">
      <w:pPr>
        <w:pStyle w:val="BodyText"/>
      </w:pPr>
      <w:r w:rsidRPr="7713627F" w:rsidR="02C056F6">
        <w:rPr>
          <w:rFonts w:ascii="Consolas" w:hAnsi="Consolas" w:eastAsia="Consolas" w:cs="Consolas"/>
        </w:rPr>
        <w:t>$ make ARCH=arm CROSS_COMPILE=aarch64-poky-linux- -j$nproc</w:t>
      </w:r>
    </w:p>
    <w:p w:rsidR="00BB95CB" w:rsidP="7713627F" w:rsidRDefault="00BB95CB" w14:paraId="0523FA70" w14:textId="4E37A1E3">
      <w:pPr>
        <w:pStyle w:val="BodyText"/>
      </w:pPr>
      <w:r w:rsidRPr="7713627F" w:rsidR="00BB95CB">
        <w:rPr>
          <w:rFonts w:ascii="Consolas" w:hAnsi="Consolas" w:eastAsia="Consolas" w:cs="Consolas"/>
        </w:rPr>
        <w:t xml:space="preserve"># </w:t>
      </w:r>
      <w:r w:rsidR="00BB95CB">
        <w:rPr/>
        <w:t>We will get</w:t>
      </w:r>
      <w:r w:rsidRPr="7713627F" w:rsidR="00BB95CB">
        <w:rPr>
          <w:b w:val="1"/>
          <w:bCs w:val="1"/>
        </w:rPr>
        <w:t xml:space="preserve"> u-boot-</w:t>
      </w:r>
      <w:r w:rsidRPr="7713627F" w:rsidR="00BB95CB">
        <w:rPr>
          <w:b w:val="1"/>
          <w:bCs w:val="1"/>
        </w:rPr>
        <w:t>elf.srec</w:t>
      </w:r>
      <w:r w:rsidRPr="7713627F" w:rsidR="00BB95CB">
        <w:rPr>
          <w:b w:val="1"/>
          <w:bCs w:val="1"/>
        </w:rPr>
        <w:t xml:space="preserve"> </w:t>
      </w:r>
      <w:r w:rsidR="00BB95CB">
        <w:rPr/>
        <w:t xml:space="preserve">file after build success. Let rename that is </w:t>
      </w:r>
      <w:r w:rsidRPr="7713627F" w:rsidR="00BB95CB">
        <w:rPr>
          <w:b w:val="1"/>
          <w:bCs w:val="1"/>
        </w:rPr>
        <w:t xml:space="preserve">u-boot-elf-s4sk.srec </w:t>
      </w:r>
      <w:r w:rsidR="00BB95CB">
        <w:rPr/>
        <w:t>for burn.</w:t>
      </w:r>
    </w:p>
    <w:p w:rsidR="00BB95CB" w:rsidP="7713627F" w:rsidRDefault="00BB95CB" w14:paraId="5538F05A" w14:textId="74EF7355">
      <w:pPr>
        <w:pStyle w:val="BodyText"/>
        <w:rPr>
          <w:rFonts w:ascii="Consolas" w:hAnsi="Consolas" w:eastAsia="Consolas" w:cs="Consolas"/>
        </w:rPr>
      </w:pPr>
      <w:r w:rsidRPr="7713627F" w:rsidR="00BB95CB">
        <w:rPr>
          <w:rFonts w:ascii="Consolas" w:hAnsi="Consolas" w:eastAsia="Consolas" w:cs="Consolas"/>
        </w:rPr>
        <w:t>$ cp u-boot-</w:t>
      </w:r>
      <w:r w:rsidRPr="7713627F" w:rsidR="00BB95CB">
        <w:rPr>
          <w:rFonts w:ascii="Consolas" w:hAnsi="Consolas" w:eastAsia="Consolas" w:cs="Consolas"/>
        </w:rPr>
        <w:t>elf.srec</w:t>
      </w:r>
      <w:r w:rsidRPr="7713627F" w:rsidR="00BB95CB">
        <w:rPr>
          <w:rFonts w:ascii="Consolas" w:hAnsi="Consolas" w:eastAsia="Consolas" w:cs="Consolas"/>
        </w:rPr>
        <w:t xml:space="preserve"> u-boot-elf-s4sk.srec</w:t>
      </w:r>
    </w:p>
    <w:p w:rsidR="7713627F" w:rsidP="7713627F" w:rsidRDefault="7713627F" w14:paraId="45CEB656" w14:textId="67F7E404">
      <w:pPr>
        <w:pStyle w:val="BodyText"/>
        <w:rPr>
          <w:rFonts w:ascii="Consolas" w:hAnsi="Consolas" w:eastAsia="Consolas" w:cs="Consolas"/>
        </w:rPr>
      </w:pPr>
    </w:p>
    <w:p w:rsidR="02C056F6" w:rsidP="315DC459" w:rsidRDefault="02C056F6" w14:paraId="3D68484B" w14:textId="7F030B25">
      <w:pPr>
        <w:pStyle w:val="BodyText"/>
        <w:ind w:firstLine="0"/>
      </w:pPr>
      <w:r>
        <w:rPr>
          <w:noProof/>
        </w:rPr>
        <w:drawing>
          <wp:inline distT="0" distB="0" distL="0" distR="0" wp14:anchorId="0B8EB9E4" wp14:editId="40BB1D15">
            <wp:extent cx="6200775" cy="904875"/>
            <wp:effectExtent l="0" t="0" r="0" b="0"/>
            <wp:docPr id="1538622213" name="Picture 153862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3627F" w:rsidP="7713627F" w:rsidRDefault="7713627F" w14:paraId="5545AD6E" w14:textId="32AD5E92">
      <w:pPr>
        <w:pStyle w:val="BodyText"/>
        <w:ind w:firstLine="0"/>
      </w:pPr>
    </w:p>
    <w:p w:rsidR="7713627F" w:rsidP="69C418F3" w:rsidRDefault="7713627F" w14:paraId="296F1C51" w14:textId="16D6EDD4">
      <w:pPr>
        <w:pStyle w:val="Heading1"/>
        <w:ind/>
        <w:rPr>
          <w:rFonts w:ascii="Times New Roman" w:hAnsi="Times New Roman"/>
        </w:rPr>
      </w:pPr>
      <w:bookmarkStart w:name="_Toc1346314454" w:id="768980789"/>
      <w:r w:rsidRPr="69C418F3" w:rsidR="374F848D">
        <w:rPr>
          <w:rFonts w:ascii="Times New Roman" w:hAnsi="Times New Roman"/>
        </w:rPr>
        <w:t>How to u</w:t>
      </w:r>
      <w:r w:rsidRPr="69C418F3" w:rsidR="2BC38335">
        <w:rPr>
          <w:rFonts w:ascii="Times New Roman" w:hAnsi="Times New Roman"/>
        </w:rPr>
        <w:t>pdate the U-boot for S4SK</w:t>
      </w:r>
      <w:bookmarkEnd w:id="768980789"/>
    </w:p>
    <w:p w:rsidR="69C418F3" w:rsidP="69C418F3" w:rsidRDefault="69C418F3" w14:paraId="6B29B85A" w14:textId="6A9A19F5">
      <w:pPr>
        <w:pStyle w:val="BodyText"/>
        <w:ind w:firstLine="0"/>
        <w:rPr>
          <w:b w:val="0"/>
          <w:bCs w:val="0"/>
        </w:rPr>
      </w:pPr>
    </w:p>
    <w:p w:rsidR="50CA890B" w:rsidP="7713627F" w:rsidRDefault="50CA890B" w14:paraId="08CE6DF5" w14:textId="1CE8F508">
      <w:pPr>
        <w:pStyle w:val="BodyText"/>
        <w:ind w:firstLine="0"/>
        <w:rPr>
          <w:b w:val="1"/>
          <w:bCs w:val="1"/>
        </w:rPr>
      </w:pPr>
      <w:r w:rsidR="50CA890B">
        <w:rPr>
          <w:b w:val="0"/>
          <w:bCs w:val="0"/>
        </w:rPr>
        <w:t>Debug interface of S4SK:</w:t>
      </w:r>
    </w:p>
    <w:p w:rsidR="50CA890B" w:rsidP="7713627F" w:rsidRDefault="50CA890B" w14:paraId="66EADADC" w14:textId="7B8E4250">
      <w:pPr>
        <w:pStyle w:val="BodyText"/>
        <w:rPr>
          <w:b w:val="1"/>
          <w:bCs w:val="1"/>
        </w:rPr>
      </w:pPr>
      <w:r w:rsidRPr="7713627F" w:rsidR="50CA890B">
        <w:rPr>
          <w:b w:val="1"/>
          <w:bCs w:val="1"/>
        </w:rPr>
        <w:t>Host terminal:</w:t>
      </w:r>
    </w:p>
    <w:p w:rsidR="50CA890B" w:rsidP="7713627F" w:rsidRDefault="50CA890B" w14:paraId="24C00DA4" w14:textId="184F2810">
      <w:pPr>
        <w:pStyle w:val="BodyText"/>
        <w:rPr>
          <w:rFonts w:ascii="Consolas" w:hAnsi="Consolas" w:eastAsia="Consolas" w:cs="Consolas"/>
          <w:lang w:val="fr-FR"/>
        </w:rPr>
      </w:pPr>
      <w:r w:rsidRPr="7713627F" w:rsidR="50CA890B">
        <w:rPr>
          <w:rFonts w:ascii="Consolas" w:hAnsi="Consolas" w:eastAsia="Consolas" w:cs="Consolas"/>
          <w:lang w:val="fr-FR"/>
        </w:rPr>
        <w:t># Open /dev/ttyUSB0 use picocom</w:t>
      </w:r>
    </w:p>
    <w:p w:rsidR="50CA890B" w:rsidP="7713627F" w:rsidRDefault="50CA890B" w14:paraId="6BDCECD7" w14:textId="1B220590">
      <w:pPr>
        <w:pStyle w:val="BodyText"/>
        <w:rPr>
          <w:rFonts w:ascii="Consolas" w:hAnsi="Consolas" w:eastAsia="Consolas" w:cs="Consolas"/>
        </w:rPr>
      </w:pPr>
      <w:r w:rsidRPr="7713627F" w:rsidR="50CA890B">
        <w:rPr>
          <w:rFonts w:ascii="Consolas" w:hAnsi="Consolas" w:eastAsia="Consolas" w:cs="Consolas"/>
          <w:lang w:val="fr-FR"/>
        </w:rPr>
        <w:t>$ picocom -b 921600 -d 8 -y n -p 1 -f n /dev/ttyUSB0</w:t>
      </w:r>
    </w:p>
    <w:p w:rsidR="50CA890B" w:rsidP="7713627F" w:rsidRDefault="50CA890B" w14:paraId="54B74C62" w14:textId="7711B1B8">
      <w:pPr>
        <w:pStyle w:val="BodyText"/>
        <w:rPr>
          <w:rFonts w:ascii="Consolas" w:hAnsi="Consolas" w:eastAsia="Consolas" w:cs="Consolas"/>
          <w:lang w:val="fr-FR"/>
        </w:rPr>
      </w:pPr>
      <w:r w:rsidRPr="7713627F" w:rsidR="50CA890B">
        <w:rPr>
          <w:rFonts w:ascii="Consolas" w:hAnsi="Consolas" w:eastAsia="Consolas" w:cs="Consolas"/>
          <w:lang w:val="fr-FR"/>
        </w:rPr>
        <w:t xml:space="preserve"># Exit </w:t>
      </w:r>
      <w:r w:rsidRPr="7713627F" w:rsidR="50CA890B">
        <w:rPr>
          <w:rFonts w:ascii="Consolas" w:hAnsi="Consolas" w:eastAsia="Consolas" w:cs="Consolas"/>
          <w:lang w:val="fr-FR"/>
        </w:rPr>
        <w:t>picocom</w:t>
      </w:r>
      <w:r w:rsidRPr="7713627F" w:rsidR="50CA890B">
        <w:rPr>
          <w:rFonts w:ascii="Consolas" w:hAnsi="Consolas" w:eastAsia="Consolas" w:cs="Consolas"/>
          <w:lang w:val="fr-FR"/>
        </w:rPr>
        <w:t xml:space="preserve"> us</w:t>
      </w:r>
      <w:r>
        <w:tab/>
      </w:r>
      <w:r w:rsidRPr="7713627F" w:rsidR="50CA890B">
        <w:rPr>
          <w:rFonts w:ascii="Consolas" w:hAnsi="Consolas" w:eastAsia="Consolas" w:cs="Consolas"/>
          <w:lang w:val="fr-FR"/>
        </w:rPr>
        <w:t>e : Ctrl A + Ctrl X</w:t>
      </w:r>
    </w:p>
    <w:p w:rsidR="7713627F" w:rsidP="7713627F" w:rsidRDefault="7713627F" w14:paraId="64BB3145" w14:textId="02A0A481">
      <w:pPr>
        <w:pStyle w:val="BodyText"/>
        <w:ind w:firstLine="0"/>
        <w:rPr>
          <w:rFonts w:ascii="Consolas" w:hAnsi="Consolas" w:eastAsia="Consolas" w:cs="Consolas"/>
          <w:lang w:val="fr-FR"/>
        </w:rPr>
      </w:pPr>
    </w:p>
    <w:p w:rsidR="50CA890B" w:rsidP="7713627F" w:rsidRDefault="50CA890B" w14:paraId="454DBCE6" w14:textId="274859D1">
      <w:pPr>
        <w:pStyle w:val="BodyText"/>
        <w:ind w:firstLine="0"/>
        <w:rPr>
          <w:b w:val="0"/>
          <w:bCs w:val="0"/>
        </w:rPr>
      </w:pPr>
      <w:r w:rsidRPr="7713627F" w:rsidR="50CA890B">
        <w:rPr>
          <w:b w:val="1"/>
          <w:bCs w:val="1"/>
        </w:rPr>
        <w:t xml:space="preserve">Note: </w:t>
      </w:r>
      <w:r w:rsidRPr="7713627F" w:rsidR="50CA890B">
        <w:rPr>
          <w:b w:val="1"/>
          <w:bCs w:val="1"/>
        </w:rPr>
        <w:t xml:space="preserve">Exit </w:t>
      </w:r>
      <w:r w:rsidRPr="7713627F" w:rsidR="50CA890B">
        <w:rPr>
          <w:b w:val="1"/>
          <w:bCs w:val="1"/>
        </w:rPr>
        <w:t>picocom</w:t>
      </w:r>
      <w:r w:rsidRPr="7713627F" w:rsidR="50CA890B">
        <w:rPr>
          <w:b w:val="1"/>
          <w:bCs w:val="1"/>
        </w:rPr>
        <w:t xml:space="preserve"> before it burns.</w:t>
      </w:r>
    </w:p>
    <w:p w:rsidR="7713627F" w:rsidP="7713627F" w:rsidRDefault="7713627F" w14:paraId="4DB12546" w14:textId="65C23DA5">
      <w:pPr>
        <w:pStyle w:val="BodyText"/>
        <w:ind w:firstLine="0"/>
      </w:pPr>
    </w:p>
    <w:p w:rsidR="672B97C9" w:rsidP="69C418F3" w:rsidRDefault="672B97C9" w14:paraId="0AE1AA2B" w14:textId="07DBE285">
      <w:pPr>
        <w:pStyle w:val="BodyText"/>
        <w:ind w:firstLine="0"/>
        <w:rPr>
          <w:b w:val="1"/>
          <w:bCs w:val="1"/>
        </w:rPr>
      </w:pPr>
      <w:r w:rsidRPr="69C418F3" w:rsidR="672B97C9">
        <w:rPr>
          <w:b w:val="1"/>
          <w:bCs w:val="1"/>
        </w:rPr>
        <w:t>How to flash/update by using "Renesas BSP ROM Writer"</w:t>
      </w:r>
    </w:p>
    <w:p w:rsidR="69C418F3" w:rsidP="69C418F3" w:rsidRDefault="69C418F3" w14:paraId="0AF7B29B" w14:textId="12C0CDA9">
      <w:pPr>
        <w:pStyle w:val="BodyText"/>
        <w:ind w:firstLine="0"/>
        <w:rPr>
          <w:b w:val="1"/>
          <w:bCs w:val="1"/>
        </w:rPr>
      </w:pPr>
    </w:p>
    <w:p w:rsidR="672B97C9" w:rsidP="69C418F3" w:rsidRDefault="672B97C9" w14:paraId="7786C924" w14:textId="76913148">
      <w:pPr>
        <w:pStyle w:val="BodyText"/>
        <w:ind w:firstLine="0"/>
      </w:pPr>
      <w:r w:rsidR="672B97C9">
        <w:rPr/>
        <w:t>Download</w:t>
      </w:r>
    </w:p>
    <w:p w:rsidR="672B97C9" w:rsidP="69C418F3" w:rsidRDefault="672B97C9" w14:paraId="39ADE05F" w14:textId="7B8E4250">
      <w:pPr>
        <w:pStyle w:val="BodyText"/>
        <w:rPr>
          <w:b w:val="1"/>
          <w:bCs w:val="1"/>
        </w:rPr>
      </w:pPr>
      <w:r w:rsidRPr="69C418F3" w:rsidR="672B97C9">
        <w:rPr>
          <w:b w:val="1"/>
          <w:bCs w:val="1"/>
        </w:rPr>
        <w:t>Host terminal:</w:t>
      </w:r>
    </w:p>
    <w:p w:rsidR="672B97C9" w:rsidP="69C418F3" w:rsidRDefault="672B97C9" w14:paraId="212EB7CE" w14:textId="52C75B1D">
      <w:pPr>
        <w:pStyle w:val="BodyText"/>
      </w:pPr>
      <w:r w:rsidRPr="69C418F3" w:rsidR="672B97C9">
        <w:rPr>
          <w:rFonts w:ascii="Consolas" w:hAnsi="Consolas" w:eastAsia="Consolas" w:cs="Consolas"/>
          <w:lang w:val="fr-FR"/>
        </w:rPr>
        <w:t xml:space="preserve">$ git clone https://github.com/morimoto/renesas-bsp-rom-writer </w:t>
      </w:r>
      <w:r>
        <w:br/>
      </w:r>
    </w:p>
    <w:p w:rsidR="672B97C9" w:rsidP="69C418F3" w:rsidRDefault="672B97C9" w14:paraId="13925E6C" w14:textId="4C9EB073">
      <w:pPr>
        <w:pStyle w:val="BodyText"/>
        <w:ind w:firstLine="0"/>
      </w:pPr>
      <w:r w:rsidR="672B97C9">
        <w:rPr/>
        <w:t xml:space="preserve">Download ICUMX loader and copy the built </w:t>
      </w:r>
      <w:r w:rsidR="672B97C9">
        <w:rPr/>
        <w:t>binaries (</w:t>
      </w:r>
      <w:r w:rsidR="672B97C9">
        <w:rPr/>
        <w:t>u-boot-elf-s4sk.srec, tee-s4sk.srec and bl31-s4sk.srec)</w:t>
      </w:r>
    </w:p>
    <w:p w:rsidR="4E2BC34A" w:rsidP="69C418F3" w:rsidRDefault="4E2BC34A" w14:paraId="12EF3AF2" w14:textId="0003807A">
      <w:pPr>
        <w:pStyle w:val="BodyText"/>
        <w:suppressLineNumbers w:val="0"/>
        <w:bidi w:val="0"/>
        <w:spacing w:before="0" w:beforeAutospacing="off" w:after="0" w:afterAutospacing="off" w:line="300" w:lineRule="exact"/>
        <w:ind w:left="0" w:right="0"/>
        <w:jc w:val="left"/>
      </w:pPr>
      <w:hyperlink r:id="Rdab667ccbbf44973">
        <w:r w:rsidRPr="69C418F3" w:rsidR="4E2BC34A">
          <w:rPr>
            <w:rStyle w:val="Hyperlink"/>
          </w:rPr>
          <w:t>Link</w:t>
        </w:r>
      </w:hyperlink>
    </w:p>
    <w:p w:rsidR="69C418F3" w:rsidP="69C418F3" w:rsidRDefault="69C418F3" w14:paraId="38E8F706" w14:textId="5D4F0C54">
      <w:pPr>
        <w:pStyle w:val="BodyText"/>
        <w:ind w:firstLine="0"/>
      </w:pPr>
    </w:p>
    <w:p w:rsidR="672B97C9" w:rsidP="69C418F3" w:rsidRDefault="672B97C9" w14:paraId="5B1F8ECB" w14:textId="40F6FA55">
      <w:pPr>
        <w:pStyle w:val="BodyText"/>
        <w:ind w:firstLine="0"/>
      </w:pPr>
      <w:r w:rsidR="672B97C9">
        <w:rPr/>
        <w:t>Flashing loader</w:t>
      </w:r>
    </w:p>
    <w:p w:rsidR="5CE00575" w:rsidP="69C418F3" w:rsidRDefault="5CE00575" w14:paraId="044EAAC2" w14:textId="7B8E4250">
      <w:pPr>
        <w:pStyle w:val="BodyText"/>
        <w:rPr>
          <w:b w:val="1"/>
          <w:bCs w:val="1"/>
        </w:rPr>
      </w:pPr>
      <w:r w:rsidRPr="69C418F3" w:rsidR="5CE00575">
        <w:rPr>
          <w:b w:val="1"/>
          <w:bCs w:val="1"/>
        </w:rPr>
        <w:t>Host terminal:</w:t>
      </w:r>
    </w:p>
    <w:p w:rsidR="61FD240F" w:rsidP="69C418F3" w:rsidRDefault="61FD240F" w14:paraId="1375B007" w14:textId="15E3C44C">
      <w:pPr>
        <w:pStyle w:val="BodyText"/>
        <w:rPr>
          <w:rFonts w:ascii="Consolas" w:hAnsi="Consolas" w:eastAsia="Consolas" w:cs="Consolas"/>
          <w:lang w:val="en-US"/>
        </w:rPr>
      </w:pPr>
      <w:r w:rsidRPr="69C418F3" w:rsidR="61FD240F">
        <w:rPr>
          <w:rFonts w:ascii="Consolas" w:hAnsi="Consolas" w:eastAsia="Consolas" w:cs="Consolas"/>
          <w:lang w:val="en-US"/>
        </w:rPr>
        <w:t>$ cd ${PATH}/ICUMX_Loader_and_Flashwriter_Package_for_R-Car_S4_Starter_Kit_SDKv3.</w:t>
      </w:r>
      <w:r w:rsidRPr="69C418F3" w:rsidR="61FD240F">
        <w:rPr>
          <w:rFonts w:ascii="Consolas" w:hAnsi="Consolas" w:eastAsia="Consolas" w:cs="Consolas"/>
          <w:lang w:val="en-US"/>
        </w:rPr>
        <w:t>16.xx</w:t>
      </w:r>
      <w:r w:rsidRPr="69C418F3" w:rsidR="61FD240F">
        <w:rPr>
          <w:rFonts w:ascii="Consolas" w:hAnsi="Consolas" w:eastAsia="Consolas" w:cs="Consolas"/>
          <w:lang w:val="en-US"/>
        </w:rPr>
        <w:t xml:space="preserve">/ </w:t>
      </w:r>
    </w:p>
    <w:p w:rsidR="61FD240F" w:rsidP="69C418F3" w:rsidRDefault="61FD240F" w14:paraId="6EF0C67A" w14:textId="5BF21FE6">
      <w:pPr>
        <w:pStyle w:val="BodyText"/>
        <w:rPr>
          <w:rFonts w:ascii="Consolas" w:hAnsi="Consolas" w:eastAsia="Consolas" w:cs="Consolas"/>
        </w:rPr>
      </w:pPr>
      <w:r w:rsidRPr="69C418F3" w:rsidR="61FD240F">
        <w:rPr>
          <w:rFonts w:ascii="Consolas" w:hAnsi="Consolas" w:eastAsia="Consolas" w:cs="Consolas"/>
          <w:lang w:val="en-US"/>
        </w:rPr>
        <w:t>$ ${renesas-bsp-rom-writer}/board/s4_sk/linux/sdk_writer</w:t>
      </w:r>
    </w:p>
    <w:p w:rsidR="69C418F3" w:rsidP="69C418F3" w:rsidRDefault="69C418F3" w14:paraId="3C381DB5" w14:textId="3ECF33A6">
      <w:pPr>
        <w:pStyle w:val="BodyText"/>
        <w:ind w:firstLine="0"/>
        <w:rPr>
          <w:rFonts w:ascii="Consolas" w:hAnsi="Consolas" w:eastAsia="Consolas" w:cs="Consolas"/>
          <w:lang w:val="fr-FR"/>
        </w:rPr>
      </w:pPr>
    </w:p>
    <w:p w:rsidR="7980F9CD" w:rsidP="69C418F3" w:rsidRDefault="7980F9CD" w14:paraId="61C2D0FF" w14:textId="42D83CF8">
      <w:pPr>
        <w:pStyle w:val="BodyText"/>
        <w:ind w:firstLine="0"/>
        <w:rPr>
          <w:b w:val="1"/>
          <w:bCs w:val="1"/>
        </w:rPr>
      </w:pPr>
      <w:r w:rsidRPr="69C418F3" w:rsidR="7980F9CD">
        <w:rPr>
          <w:b w:val="1"/>
          <w:bCs w:val="1"/>
        </w:rPr>
        <w:t>Apply to</w:t>
      </w:r>
      <w:r w:rsidRPr="69C418F3" w:rsidR="44ECCAAB">
        <w:rPr>
          <w:b w:val="1"/>
          <w:bCs w:val="1"/>
        </w:rPr>
        <w:t xml:space="preserve"> the</w:t>
      </w:r>
      <w:r w:rsidRPr="69C418F3" w:rsidR="7980F9CD">
        <w:rPr>
          <w:b w:val="1"/>
          <w:bCs w:val="1"/>
        </w:rPr>
        <w:t xml:space="preserve"> S4SK:</w:t>
      </w:r>
    </w:p>
    <w:p w:rsidR="69C418F3" w:rsidP="69C418F3" w:rsidRDefault="69C418F3" w14:paraId="5BB59C7C" w14:textId="56B17826">
      <w:pPr>
        <w:pStyle w:val="BodyText"/>
        <w:ind w:firstLine="0"/>
        <w:rPr>
          <w:b w:val="1"/>
          <w:bCs w:val="1"/>
        </w:rPr>
      </w:pPr>
    </w:p>
    <w:p w:rsidR="0EC74C01" w:rsidP="7713627F" w:rsidRDefault="0EC74C01" w14:paraId="20D21A96" w14:textId="1C600F18">
      <w:pPr>
        <w:pStyle w:val="BodyText"/>
        <w:ind w:firstLine="0"/>
      </w:pPr>
      <w:r w:rsidR="4C4B3AC9">
        <w:rPr/>
        <w:t xml:space="preserve">1. </w:t>
      </w:r>
      <w:r w:rsidR="31826AE7">
        <w:rPr/>
        <w:t>Copy u-boot binary file that is used to burn</w:t>
      </w:r>
      <w:r w:rsidR="1C37DD5E">
        <w:rPr/>
        <w:t xml:space="preserve"> to </w:t>
      </w:r>
      <w:r w:rsidRPr="69C418F3" w:rsidR="65319E55">
        <w:rPr>
          <w:b w:val="1"/>
          <w:bCs w:val="1"/>
        </w:rPr>
        <w:t>ICUMX_Loader_and_Flashwriter_Package_for_R-Car_S4_Starter_Kit_SDKv3.16.0</w:t>
      </w:r>
      <w:r w:rsidR="7F89B72B">
        <w:rPr/>
        <w:t xml:space="preserve"> folder</w:t>
      </w:r>
      <w:r w:rsidR="2342607F">
        <w:rPr/>
        <w:t xml:space="preserve"> of host machine of S4SK board</w:t>
      </w:r>
      <w:r w:rsidR="31826AE7">
        <w:rPr/>
        <w:t>:</w:t>
      </w:r>
    </w:p>
    <w:p w:rsidR="52C7EEBB" w:rsidP="7713627F" w:rsidRDefault="52C7EEBB" w14:paraId="688EC5D6" w14:textId="451E92A3">
      <w:pPr>
        <w:pStyle w:val="BodyText"/>
        <w:rPr>
          <w:b w:val="1"/>
          <w:bCs w:val="1"/>
        </w:rPr>
      </w:pPr>
      <w:r w:rsidRPr="7713627F" w:rsidR="52C7EEBB">
        <w:rPr>
          <w:b w:val="1"/>
          <w:bCs w:val="1"/>
        </w:rPr>
        <w:t>Build</w:t>
      </w:r>
      <w:r w:rsidRPr="7713627F" w:rsidR="52C7EEBB">
        <w:rPr>
          <w:b w:val="1"/>
          <w:bCs w:val="1"/>
        </w:rPr>
        <w:t xml:space="preserve"> machine </w:t>
      </w:r>
      <w:r w:rsidRPr="7713627F" w:rsidR="5BE80B9D">
        <w:rPr>
          <w:b w:val="1"/>
          <w:bCs w:val="1"/>
        </w:rPr>
        <w:t>terminal:</w:t>
      </w:r>
    </w:p>
    <w:p w:rsidR="5BE80B9D" w:rsidP="7713627F" w:rsidRDefault="5BE80B9D" w14:paraId="692FB939" w14:textId="456E2CE4">
      <w:pPr>
        <w:pStyle w:val="BodyText"/>
        <w:rPr>
          <w:rFonts w:ascii="Consolas" w:hAnsi="Consolas" w:eastAsia="Consolas" w:cs="Consolas"/>
        </w:rPr>
      </w:pPr>
      <w:r w:rsidRPr="69C418F3" w:rsidR="1CF890C9">
        <w:rPr>
          <w:rFonts w:ascii="Consolas" w:hAnsi="Consolas" w:eastAsia="Consolas" w:cs="Consolas"/>
        </w:rPr>
        <w:t xml:space="preserve">$ </w:t>
      </w:r>
      <w:r w:rsidRPr="69C418F3" w:rsidR="2040A662">
        <w:rPr>
          <w:rFonts w:ascii="Consolas" w:hAnsi="Consolas" w:eastAsia="Consolas" w:cs="Consolas"/>
        </w:rPr>
        <w:t>scp</w:t>
      </w:r>
      <w:r w:rsidRPr="69C418F3" w:rsidR="2040A662">
        <w:rPr>
          <w:rFonts w:ascii="Consolas" w:hAnsi="Consolas" w:eastAsia="Consolas" w:cs="Consolas"/>
        </w:rPr>
        <w:t xml:space="preserve"> u-boot-elf-s4sk.srec &lt;</w:t>
      </w:r>
      <w:r w:rsidRPr="69C418F3" w:rsidR="2040A662">
        <w:rPr>
          <w:rFonts w:ascii="Consolas" w:hAnsi="Consolas" w:eastAsia="Consolas" w:cs="Consolas"/>
          <w:b w:val="1"/>
          <w:bCs w:val="1"/>
        </w:rPr>
        <w:t>username</w:t>
      </w:r>
      <w:r w:rsidRPr="69C418F3" w:rsidR="2040A662">
        <w:rPr>
          <w:rFonts w:ascii="Consolas" w:hAnsi="Consolas" w:eastAsia="Consolas" w:cs="Consolas"/>
        </w:rPr>
        <w:t>&gt;@192.168.2.23:/path/to/ICUMX_Loader_and_Flashwriter_Package_for_R-Car_S4_Starter_Kit_SDKv3.16.0</w:t>
      </w:r>
    </w:p>
    <w:p w:rsidR="7713627F" w:rsidP="7713627F" w:rsidRDefault="7713627F" w14:paraId="781ADA1E" w14:textId="2014E277">
      <w:pPr>
        <w:pStyle w:val="BodyText"/>
        <w:rPr>
          <w:rFonts w:ascii="Consolas" w:hAnsi="Consolas" w:eastAsia="Consolas" w:cs="Consolas"/>
        </w:rPr>
      </w:pPr>
    </w:p>
    <w:p w:rsidR="542AAC4B" w:rsidP="7713627F" w:rsidRDefault="542AAC4B" w14:paraId="1F9D54FA" w14:textId="4515834E">
      <w:pPr>
        <w:pStyle w:val="BodyText"/>
        <w:ind w:firstLine="0"/>
      </w:pPr>
      <w:r w:rsidR="67D6F4C2">
        <w:rPr/>
        <w:t>2</w:t>
      </w:r>
      <w:r w:rsidR="006244A1">
        <w:rPr/>
        <w:t>. Run burn script</w:t>
      </w:r>
      <w:r w:rsidR="63A3054F">
        <w:rPr/>
        <w:t xml:space="preserve"> and </w:t>
      </w:r>
      <w:r w:rsidR="597469C6">
        <w:rPr/>
        <w:t xml:space="preserve">follow steps </w:t>
      </w:r>
      <w:r w:rsidR="63A3054F">
        <w:rPr/>
        <w:t xml:space="preserve">for burn </w:t>
      </w:r>
      <w:r w:rsidR="63A3054F">
        <w:rPr/>
        <w:t>proceed</w:t>
      </w:r>
      <w:r w:rsidR="006244A1">
        <w:rPr/>
        <w:t>:</w:t>
      </w:r>
    </w:p>
    <w:p w:rsidR="542AAC4B" w:rsidP="7713627F" w:rsidRDefault="542AAC4B" w14:paraId="276F47DB" w14:textId="7B8E4250">
      <w:pPr>
        <w:pStyle w:val="BodyText"/>
        <w:rPr>
          <w:b w:val="1"/>
          <w:bCs w:val="1"/>
        </w:rPr>
      </w:pPr>
      <w:r w:rsidRPr="7713627F" w:rsidR="542AAC4B">
        <w:rPr>
          <w:b w:val="1"/>
          <w:bCs w:val="1"/>
        </w:rPr>
        <w:t>Host terminal:</w:t>
      </w:r>
    </w:p>
    <w:p w:rsidR="542AAC4B" w:rsidP="7713627F" w:rsidRDefault="542AAC4B" w14:paraId="24BC2766" w14:textId="4A0F697E">
      <w:pPr>
        <w:pStyle w:val="BodyText"/>
        <w:rPr>
          <w:rFonts w:ascii="Consolas" w:hAnsi="Consolas" w:eastAsia="Consolas" w:cs="Consolas"/>
        </w:rPr>
      </w:pPr>
      <w:r w:rsidRPr="69C418F3" w:rsidR="006244A1">
        <w:rPr>
          <w:rFonts w:ascii="Consolas" w:hAnsi="Consolas" w:eastAsia="Consolas" w:cs="Consolas"/>
        </w:rPr>
        <w:t xml:space="preserve">$ cd </w:t>
      </w:r>
      <w:r w:rsidRPr="69C418F3" w:rsidR="5055464A">
        <w:rPr>
          <w:rFonts w:ascii="Consolas" w:hAnsi="Consolas" w:eastAsia="Consolas" w:cs="Consolas"/>
        </w:rPr>
        <w:t>/path/to/ICUMX_Loader_and_Flashwriter_Package_for_R-Car_S4_Starter_Kit_SDKv3.16.0</w:t>
      </w:r>
    </w:p>
    <w:p w:rsidR="542AAC4B" w:rsidP="7713627F" w:rsidRDefault="542AAC4B" w14:paraId="51AC32E4" w14:textId="6BFD939B">
      <w:pPr>
        <w:pStyle w:val="BodyText"/>
        <w:rPr>
          <w:rFonts w:ascii="Consolas" w:hAnsi="Consolas" w:eastAsia="Consolas" w:cs="Consolas"/>
        </w:rPr>
      </w:pPr>
      <w:r w:rsidRPr="69C418F3" w:rsidR="006244A1">
        <w:rPr>
          <w:rFonts w:ascii="Consolas" w:hAnsi="Consolas" w:eastAsia="Consolas" w:cs="Consolas"/>
        </w:rPr>
        <w:t xml:space="preserve">$ </w:t>
      </w:r>
      <w:r w:rsidRPr="69C418F3" w:rsidR="3FBE10A7">
        <w:rPr>
          <w:rFonts w:ascii="Consolas" w:hAnsi="Consolas" w:eastAsia="Consolas" w:cs="Consolas"/>
        </w:rPr>
        <w:t>../renesas-bsp-rom-writer/board/s4_sk/linux/sdk_writer</w:t>
      </w:r>
    </w:p>
    <w:p w:rsidR="7713627F" w:rsidP="7713627F" w:rsidRDefault="7713627F" w14:paraId="08B44BF1" w14:textId="226228CF">
      <w:pPr>
        <w:pStyle w:val="BodyText"/>
        <w:ind w:firstLine="0"/>
      </w:pPr>
      <w:r w:rsidR="39076F07">
        <w:drawing>
          <wp:inline wp14:editId="360EB78F" wp14:anchorId="079C0110">
            <wp:extent cx="6200775" cy="1866900"/>
            <wp:effectExtent l="0" t="0" r="0" b="0"/>
            <wp:docPr id="517822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6f50b004f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076F07">
        <w:drawing>
          <wp:inline wp14:editId="7522710D" wp14:anchorId="0DDE93A3">
            <wp:extent cx="6200775" cy="4267200"/>
            <wp:effectExtent l="0" t="0" r="0" b="0"/>
            <wp:docPr id="75096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39a105abd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076F07">
        <w:drawing>
          <wp:inline wp14:editId="33D2B27E" wp14:anchorId="27979C6D">
            <wp:extent cx="6200775" cy="857250"/>
            <wp:effectExtent l="0" t="0" r="0" b="0"/>
            <wp:docPr id="754267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f32bfda39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3627F" w:rsidP="7713627F" w:rsidRDefault="7713627F" w14:paraId="727FBD80" w14:textId="6F309EF1">
      <w:pPr>
        <w:pStyle w:val="BodyText"/>
        <w:ind w:firstLine="0"/>
      </w:pPr>
      <w:r w:rsidR="7EF3AE33">
        <w:rPr/>
        <w:t>3</w:t>
      </w:r>
      <w:r w:rsidR="26799516">
        <w:rPr/>
        <w:t>. Switch board to burn mode</w:t>
      </w:r>
    </w:p>
    <w:p w:rsidR="7713627F" w:rsidP="69C418F3" w:rsidRDefault="7713627F" w14:paraId="2A641D02" w14:textId="7B8E4250">
      <w:pPr>
        <w:pStyle w:val="BodyText"/>
        <w:ind/>
        <w:rPr>
          <w:b w:val="1"/>
          <w:bCs w:val="1"/>
        </w:rPr>
      </w:pPr>
      <w:r w:rsidRPr="69C418F3" w:rsidR="26799516">
        <w:rPr>
          <w:b w:val="1"/>
          <w:bCs w:val="1"/>
        </w:rPr>
        <w:t>Host terminal:</w:t>
      </w:r>
    </w:p>
    <w:p w:rsidR="7713627F" w:rsidP="69C418F3" w:rsidRDefault="7713627F" w14:paraId="24854409" w14:textId="0F05E0B4">
      <w:pPr>
        <w:pStyle w:val="BodyText"/>
        <w:ind/>
        <w:rPr>
          <w:rFonts w:ascii="Consolas" w:hAnsi="Consolas" w:eastAsia="Consolas" w:cs="Consolas"/>
        </w:rPr>
      </w:pPr>
      <w:r w:rsidRPr="69C418F3" w:rsidR="26799516">
        <w:rPr>
          <w:rFonts w:ascii="Consolas" w:hAnsi="Consolas" w:eastAsia="Consolas" w:cs="Consolas"/>
        </w:rPr>
        <w:t>$ cpld-control-1.8.11082022 -w S4SK 276697 0x0008 0x00000080804922BF 0x0024 0x01</w:t>
      </w:r>
    </w:p>
    <w:p w:rsidR="62D8B96F" w:rsidP="69C418F3" w:rsidRDefault="62D8B96F" w14:paraId="3FF48C7E" w14:textId="34F78F3B">
      <w:pPr>
        <w:pStyle w:val="BodyText"/>
        <w:ind w:firstLine="0"/>
      </w:pPr>
      <w:r w:rsidR="62D8B96F">
        <w:drawing>
          <wp:inline wp14:editId="47007E55" wp14:anchorId="3C61B421">
            <wp:extent cx="6200775" cy="3429000"/>
            <wp:effectExtent l="0" t="0" r="0" b="0"/>
            <wp:docPr id="260029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a6c66b2cc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8B96F">
        <w:drawing>
          <wp:inline wp14:editId="010A0267" wp14:anchorId="1F480F5A">
            <wp:extent cx="6200775" cy="3990975"/>
            <wp:effectExtent l="0" t="0" r="0" b="0"/>
            <wp:docPr id="147975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70eb9f2ca4b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B688D9">
        <w:drawing>
          <wp:inline wp14:editId="5FD5E361" wp14:anchorId="61772DC8">
            <wp:extent cx="6200775" cy="3733800"/>
            <wp:effectExtent l="0" t="0" r="0" b="0"/>
            <wp:docPr id="887764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b82108a248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8217D9">
        <w:drawing>
          <wp:inline wp14:editId="6BF8B75C" wp14:anchorId="467A0968">
            <wp:extent cx="6200775" cy="4772025"/>
            <wp:effectExtent l="0" t="0" r="0" b="0"/>
            <wp:docPr id="180118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7b243d89b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F9AE7C" w:rsidP="69C418F3" w:rsidRDefault="0CF9AE7C" w14:paraId="0B4D4E51" w14:textId="7E255B63">
      <w:pPr>
        <w:pStyle w:val="BodyText"/>
        <w:ind w:firstLine="0"/>
      </w:pPr>
      <w:r w:rsidR="0CF9AE7C">
        <w:rPr/>
        <w:t>4. Switch board to boot mode:</w:t>
      </w:r>
    </w:p>
    <w:p w:rsidR="0CF9AE7C" w:rsidP="69C418F3" w:rsidRDefault="0CF9AE7C" w14:paraId="3C0D04AE" w14:textId="7B8E4250">
      <w:pPr>
        <w:pStyle w:val="BodyText"/>
        <w:rPr>
          <w:b w:val="1"/>
          <w:bCs w:val="1"/>
        </w:rPr>
      </w:pPr>
      <w:r w:rsidRPr="69C418F3" w:rsidR="0CF9AE7C">
        <w:rPr>
          <w:b w:val="1"/>
          <w:bCs w:val="1"/>
        </w:rPr>
        <w:t>Host terminal:</w:t>
      </w:r>
    </w:p>
    <w:p w:rsidR="0CF9AE7C" w:rsidP="69C418F3" w:rsidRDefault="0CF9AE7C" w14:paraId="1DB78580" w14:textId="6CD5B01C">
      <w:pPr>
        <w:pStyle w:val="BodyText"/>
        <w:rPr>
          <w:rFonts w:ascii="Consolas" w:hAnsi="Consolas" w:eastAsia="Consolas" w:cs="Consolas"/>
        </w:rPr>
      </w:pPr>
      <w:r w:rsidRPr="69C418F3" w:rsidR="0CF9AE7C">
        <w:rPr>
          <w:rFonts w:ascii="Consolas" w:hAnsi="Consolas" w:eastAsia="Consolas" w:cs="Consolas"/>
        </w:rPr>
        <w:t>$ cpld-control-1.8.11082022 -w S4SK 276697 0x0008 0x00000080804922A9 0x0024 0x01</w:t>
      </w:r>
    </w:p>
    <w:p w:rsidR="69C418F3" w:rsidP="69C418F3" w:rsidRDefault="69C418F3" w14:paraId="6AE7CED1" w14:textId="68317E3C">
      <w:pPr>
        <w:pStyle w:val="BodyText"/>
        <w:ind w:firstLine="0"/>
      </w:pPr>
    </w:p>
    <w:p w:rsidR="39F78A43" w:rsidP="7713627F" w:rsidRDefault="39F78A43" w14:paraId="2491F196" w14:textId="298DA350">
      <w:pPr>
        <w:pStyle w:val="BodyText"/>
        <w:ind w:firstLine="0"/>
      </w:pPr>
      <w:r w:rsidR="39F78A43">
        <w:rPr/>
        <w:t>How to reset board:</w:t>
      </w:r>
    </w:p>
    <w:p w:rsidR="39F78A43" w:rsidP="7713627F" w:rsidRDefault="39F78A43" w14:paraId="0031F1B5" w14:textId="7B8E4250">
      <w:pPr>
        <w:pStyle w:val="BodyText"/>
        <w:rPr>
          <w:b w:val="1"/>
          <w:bCs w:val="1"/>
        </w:rPr>
      </w:pPr>
      <w:r w:rsidRPr="7713627F" w:rsidR="39F78A43">
        <w:rPr>
          <w:b w:val="1"/>
          <w:bCs w:val="1"/>
        </w:rPr>
        <w:t>Host terminal:</w:t>
      </w:r>
    </w:p>
    <w:p w:rsidR="39F78A43" w:rsidP="7713627F" w:rsidRDefault="39F78A43" w14:paraId="16AFABA5" w14:textId="673CD5E9">
      <w:pPr>
        <w:pStyle w:val="BodyText"/>
        <w:rPr>
          <w:rFonts w:ascii="Consolas" w:hAnsi="Consolas" w:eastAsia="Consolas" w:cs="Consolas"/>
        </w:rPr>
      </w:pPr>
      <w:r w:rsidRPr="7713627F" w:rsidR="39F78A43">
        <w:rPr>
          <w:rFonts w:ascii="Consolas" w:hAnsi="Consolas" w:eastAsia="Consolas" w:cs="Consolas"/>
        </w:rPr>
        <w:t>$ cpld-control-1.8.11082022 -w S4SK 276697 0x0024 1</w:t>
      </w:r>
    </w:p>
    <w:p w:rsidR="7713627F" w:rsidP="7713627F" w:rsidRDefault="7713627F" w14:paraId="637D5105" w14:textId="585CE1A2">
      <w:pPr>
        <w:pStyle w:val="BodyText"/>
        <w:ind w:firstLine="0"/>
      </w:pPr>
    </w:p>
    <w:p w:rsidR="21339097" w:rsidP="66344485" w:rsidRDefault="21339097" w14:paraId="47A5A4E3" w14:textId="1D79F02E">
      <w:pPr>
        <w:pStyle w:val="Heading1"/>
        <w:rPr/>
      </w:pPr>
      <w:bookmarkStart w:name="_Toc1623036474" w:id="377449399"/>
      <w:r w:rsidR="40AEE3A6">
        <w:rPr/>
        <w:t>Working with U-Boot S4SK</w:t>
      </w:r>
      <w:bookmarkEnd w:id="377449399"/>
    </w:p>
    <w:p w:rsidR="2C4981DE" w:rsidP="66344485" w:rsidRDefault="2C4981DE" w14:paraId="153F535F" w14:textId="2A04ED54">
      <w:pPr>
        <w:pStyle w:val="Heading2"/>
        <w:rPr>
          <w:rFonts w:ascii="Times New Roman" w:hAnsi="Times New Roman"/>
        </w:rPr>
      </w:pPr>
      <w:bookmarkStart w:name="_Toc788973236" w:id="2071816580"/>
      <w:r w:rsidR="61E15946">
        <w:rPr/>
        <w:t>List of working files with S4SK</w:t>
      </w:r>
      <w:bookmarkEnd w:id="207181658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35"/>
        <w:gridCol w:w="4208"/>
        <w:gridCol w:w="4807"/>
      </w:tblGrid>
      <w:tr w:rsidR="66344485" w:rsidTr="66344485" w14:paraId="01887395" w14:textId="77777777">
        <w:trPr>
          <w:trHeight w:val="300"/>
        </w:trPr>
        <w:tc>
          <w:tcPr>
            <w:tcW w:w="735" w:type="dxa"/>
          </w:tcPr>
          <w:p w:rsidR="5BA17024" w:rsidP="66344485" w:rsidRDefault="5BA17024" w14:paraId="44C3C983" w14:textId="1ABAE5DD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No</w:t>
            </w:r>
          </w:p>
        </w:tc>
        <w:tc>
          <w:tcPr>
            <w:tcW w:w="4208" w:type="dxa"/>
          </w:tcPr>
          <w:p w:rsidR="5BA17024" w:rsidP="66344485" w:rsidRDefault="5BA17024" w14:paraId="79731313" w14:textId="4CDE1501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Path</w:t>
            </w:r>
          </w:p>
        </w:tc>
        <w:tc>
          <w:tcPr>
            <w:tcW w:w="4807" w:type="dxa"/>
          </w:tcPr>
          <w:p w:rsidR="5BA17024" w:rsidP="66344485" w:rsidRDefault="5BA17024" w14:paraId="2D643B82" w14:textId="7C4163C9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Remarks</w:t>
            </w:r>
          </w:p>
        </w:tc>
      </w:tr>
      <w:tr w:rsidR="66344485" w:rsidTr="66344485" w14:paraId="44B27B19" w14:textId="77777777">
        <w:trPr>
          <w:trHeight w:val="300"/>
        </w:trPr>
        <w:tc>
          <w:tcPr>
            <w:tcW w:w="735" w:type="dxa"/>
          </w:tcPr>
          <w:p w:rsidR="5BA17024" w:rsidP="66344485" w:rsidRDefault="5BA17024" w14:paraId="16B5CB2A" w14:textId="5C7B4ACF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1</w:t>
            </w:r>
          </w:p>
        </w:tc>
        <w:tc>
          <w:tcPr>
            <w:tcW w:w="4208" w:type="dxa"/>
          </w:tcPr>
          <w:p w:rsidR="6A9BBC24" w:rsidP="66344485" w:rsidRDefault="6A9BBC24" w14:paraId="2EDD8B2A" w14:textId="6172D05D">
            <w:pPr>
              <w:pStyle w:val="BodyText"/>
            </w:pPr>
            <w:r>
              <w:t>u-boot/arch/arm/dts/r8a779f0.dtsi</w:t>
            </w:r>
          </w:p>
        </w:tc>
        <w:tc>
          <w:tcPr>
            <w:tcW w:w="4807" w:type="dxa"/>
          </w:tcPr>
          <w:p w:rsidR="6A9BBC24" w:rsidP="66344485" w:rsidRDefault="6A9BBC24" w14:paraId="7B4A2086" w14:textId="4610E6F3">
            <w:pPr>
              <w:pStyle w:val="BodyText"/>
            </w:pPr>
            <w:r>
              <w:t>R-Car S4 (R8A779F0) SoC specific device tree file</w:t>
            </w:r>
          </w:p>
        </w:tc>
      </w:tr>
      <w:tr w:rsidR="66344485" w:rsidTr="66344485" w14:paraId="388FD7FB" w14:textId="77777777">
        <w:trPr>
          <w:trHeight w:val="300"/>
        </w:trPr>
        <w:tc>
          <w:tcPr>
            <w:tcW w:w="735" w:type="dxa"/>
          </w:tcPr>
          <w:p w:rsidR="6A9BBC24" w:rsidP="66344485" w:rsidRDefault="6A9BBC24" w14:paraId="223AC1F0" w14:textId="377D25C1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2</w:t>
            </w:r>
          </w:p>
        </w:tc>
        <w:tc>
          <w:tcPr>
            <w:tcW w:w="4208" w:type="dxa"/>
          </w:tcPr>
          <w:p w:rsidR="75DB772D" w:rsidP="66344485" w:rsidRDefault="75DB772D" w14:paraId="03A2FFB6" w14:textId="0F425448">
            <w:pPr>
              <w:pStyle w:val="BodyText"/>
            </w:pPr>
            <w:r>
              <w:t>u-boot/arch/arm/dts/r8a779f0-s4sk.dts</w:t>
            </w:r>
          </w:p>
        </w:tc>
        <w:tc>
          <w:tcPr>
            <w:tcW w:w="4807" w:type="dxa"/>
          </w:tcPr>
          <w:p w:rsidR="75DB772D" w:rsidP="66344485" w:rsidRDefault="75DB772D" w14:paraId="2CC3A61B" w14:textId="681B2D1B">
            <w:pPr>
              <w:pStyle w:val="BodyText"/>
            </w:pPr>
            <w:r>
              <w:t>S4SK board specific device tree file</w:t>
            </w:r>
          </w:p>
        </w:tc>
      </w:tr>
      <w:tr w:rsidR="66344485" w:rsidTr="66344485" w14:paraId="5DFFBE43" w14:textId="77777777">
        <w:trPr>
          <w:trHeight w:val="300"/>
        </w:trPr>
        <w:tc>
          <w:tcPr>
            <w:tcW w:w="735" w:type="dxa"/>
          </w:tcPr>
          <w:p w:rsidR="75DB772D" w:rsidP="66344485" w:rsidRDefault="75DB772D" w14:paraId="24688516" w14:textId="048B2499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3</w:t>
            </w:r>
          </w:p>
        </w:tc>
        <w:tc>
          <w:tcPr>
            <w:tcW w:w="4208" w:type="dxa"/>
          </w:tcPr>
          <w:p w:rsidR="71EF24F2" w:rsidP="66344485" w:rsidRDefault="71EF24F2" w14:paraId="336DC078" w14:textId="4B379102">
            <w:pPr>
              <w:pStyle w:val="BodyText"/>
            </w:pPr>
            <w:r>
              <w:t>u-boot/board/renesas/s4sk/s4sk.c</w:t>
            </w:r>
          </w:p>
        </w:tc>
        <w:tc>
          <w:tcPr>
            <w:tcW w:w="4807" w:type="dxa"/>
          </w:tcPr>
          <w:p w:rsidR="71EF24F2" w:rsidP="66344485" w:rsidRDefault="71EF24F2" w14:paraId="095CA13D" w14:textId="0A7C1825">
            <w:pPr>
              <w:pStyle w:val="BodyText"/>
            </w:pPr>
            <w:r>
              <w:t>S4SK board support.</w:t>
            </w:r>
          </w:p>
        </w:tc>
      </w:tr>
      <w:tr w:rsidR="66344485" w:rsidTr="66344485" w14:paraId="588D387C" w14:textId="77777777">
        <w:trPr>
          <w:trHeight w:val="300"/>
        </w:trPr>
        <w:tc>
          <w:tcPr>
            <w:tcW w:w="735" w:type="dxa"/>
          </w:tcPr>
          <w:p w:rsidR="71EF24F2" w:rsidP="66344485" w:rsidRDefault="71EF24F2" w14:paraId="418B54F7" w14:textId="3FFE6414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4</w:t>
            </w:r>
          </w:p>
        </w:tc>
        <w:tc>
          <w:tcPr>
            <w:tcW w:w="4208" w:type="dxa"/>
          </w:tcPr>
          <w:p w:rsidR="5E42FA12" w:rsidP="66344485" w:rsidRDefault="5E42FA12" w14:paraId="6CCF5048" w14:textId="1CC99291">
            <w:pPr>
              <w:pStyle w:val="BodyText"/>
            </w:pPr>
            <w:r>
              <w:t>u-boot/configs/r8a779f0_s4sk_defconfig</w:t>
            </w:r>
          </w:p>
        </w:tc>
        <w:tc>
          <w:tcPr>
            <w:tcW w:w="4807" w:type="dxa"/>
          </w:tcPr>
          <w:p w:rsidR="5E42FA12" w:rsidP="66344485" w:rsidRDefault="5E42FA12" w14:paraId="4A6790CE" w14:textId="61EBB843">
            <w:pPr>
              <w:pStyle w:val="BodyText"/>
            </w:pPr>
            <w:r>
              <w:t xml:space="preserve">S4SK </w:t>
            </w:r>
            <w:r w:rsidR="1729B526">
              <w:t>defconfig file</w:t>
            </w:r>
          </w:p>
        </w:tc>
      </w:tr>
      <w:tr w:rsidR="66344485" w:rsidTr="66344485" w14:paraId="6DAEE905" w14:textId="77777777">
        <w:trPr>
          <w:trHeight w:val="300"/>
        </w:trPr>
        <w:tc>
          <w:tcPr>
            <w:tcW w:w="735" w:type="dxa"/>
          </w:tcPr>
          <w:p w:rsidR="5E42FA12" w:rsidP="66344485" w:rsidRDefault="5E42FA12" w14:paraId="6E462B8B" w14:textId="21FFB2C5">
            <w:pPr>
              <w:pStyle w:val="BodyText"/>
              <w:rPr>
                <w:b/>
                <w:bCs/>
              </w:rPr>
            </w:pPr>
            <w:r w:rsidRPr="66344485">
              <w:rPr>
                <w:b/>
                <w:bCs/>
              </w:rPr>
              <w:t>5</w:t>
            </w:r>
          </w:p>
        </w:tc>
        <w:tc>
          <w:tcPr>
            <w:tcW w:w="4208" w:type="dxa"/>
          </w:tcPr>
          <w:p w:rsidR="5E42FA12" w:rsidP="66344485" w:rsidRDefault="5E42FA12" w14:paraId="359B56EF" w14:textId="339B6E2A">
            <w:pPr>
              <w:pStyle w:val="BodyText"/>
            </w:pPr>
            <w:r>
              <w:t>u-boot/include/configs/rcar-gen4-common.h</w:t>
            </w:r>
          </w:p>
        </w:tc>
        <w:tc>
          <w:tcPr>
            <w:tcW w:w="4807" w:type="dxa"/>
          </w:tcPr>
          <w:p w:rsidR="5E42FA12" w:rsidP="66344485" w:rsidRDefault="5E42FA12" w14:paraId="036E5E96" w14:textId="29939D73">
            <w:pPr>
              <w:pStyle w:val="BodyText"/>
            </w:pPr>
            <w:r>
              <w:t>S4SK board header file</w:t>
            </w:r>
            <w:r w:rsidR="2922E528">
              <w:t>. This file is R-Car Gen4 common configuration file.</w:t>
            </w:r>
          </w:p>
        </w:tc>
      </w:tr>
    </w:tbl>
    <w:p w:rsidR="66344485" w:rsidP="66344485" w:rsidRDefault="66344485" w14:paraId="58C6512B" w14:textId="7CE48FB9">
      <w:pPr>
        <w:pStyle w:val="BodyText"/>
        <w:ind w:firstLine="0"/>
      </w:pPr>
    </w:p>
    <w:p w:rsidR="729B8B71" w:rsidP="66344485" w:rsidRDefault="729B8B71" w14:paraId="486E0AF1" w14:textId="7D7E08B2">
      <w:pPr>
        <w:pStyle w:val="Heading2"/>
        <w:rPr/>
      </w:pPr>
      <w:bookmarkStart w:name="_Toc1666724206" w:id="1589274253"/>
      <w:r w:rsidR="42FCF9B5">
        <w:rPr/>
        <w:t xml:space="preserve">Explore </w:t>
      </w:r>
      <w:r w:rsidR="374E51F0">
        <w:rPr/>
        <w:t>file specific</w:t>
      </w:r>
      <w:bookmarkEnd w:id="1589274253"/>
    </w:p>
    <w:p w:rsidR="12E54BB5" w:rsidP="66344485" w:rsidRDefault="12E54BB5" w14:paraId="225D2E36" w14:textId="350EE905">
      <w:pPr>
        <w:pStyle w:val="BodyText"/>
      </w:pPr>
      <w:r w:rsidRPr="66344485">
        <w:rPr>
          <w:b/>
          <w:bCs/>
        </w:rPr>
        <w:t>Explore</w:t>
      </w:r>
      <w:r w:rsidRPr="66344485" w:rsidR="5DF1113D">
        <w:rPr>
          <w:b/>
          <w:bCs/>
        </w:rPr>
        <w:t xml:space="preserve"> </w:t>
      </w:r>
      <w:r w:rsidRPr="66344485" w:rsidR="34944EF6">
        <w:rPr>
          <w:b/>
          <w:bCs/>
        </w:rPr>
        <w:t xml:space="preserve">the </w:t>
      </w:r>
      <w:r w:rsidRPr="66344485" w:rsidR="5DF1113D">
        <w:rPr>
          <w:b/>
          <w:bCs/>
        </w:rPr>
        <w:t>S4SK defconfig file</w:t>
      </w:r>
      <w:r w:rsidR="5DF1113D">
        <w:t>:</w:t>
      </w:r>
      <w:r w:rsidR="19680B59">
        <w:t xml:space="preserve"> </w:t>
      </w:r>
      <w:hyperlink r:id="rId14">
        <w:r w:rsidRPr="66344485" w:rsidR="19680B59">
          <w:rPr>
            <w:rStyle w:val="Hyperlink"/>
          </w:rPr>
          <w:t>r8a779f0_s4sk_defconfig</w:t>
        </w:r>
      </w:hyperlink>
    </w:p>
    <w:p w:rsidR="19680B59" w:rsidP="66344485" w:rsidRDefault="19680B59" w14:paraId="12326A4A" w14:textId="59043D05">
      <w:pPr>
        <w:pStyle w:val="BodyText"/>
        <w:numPr>
          <w:ilvl w:val="0"/>
          <w:numId w:val="7"/>
        </w:numPr>
      </w:pPr>
      <w:r w:rsidRPr="66344485">
        <w:t>CONFIG_BOOTARGS:</w:t>
      </w:r>
      <w:r w:rsidRPr="66344485" w:rsidR="2D7774B2">
        <w:t xml:space="preserve"> </w:t>
      </w:r>
      <w:r w:rsidRPr="66344485" w:rsidR="09931F81">
        <w:t>This config support config default u</w:t>
      </w:r>
      <w:r w:rsidRPr="66344485" w:rsidR="131B3EA4">
        <w:t>-</w:t>
      </w:r>
      <w:r w:rsidRPr="66344485" w:rsidR="09931F81">
        <w:t xml:space="preserve">boot environment variable </w:t>
      </w:r>
      <w:r w:rsidRPr="66344485" w:rsidR="67C15156">
        <w:rPr>
          <w:b/>
          <w:bCs/>
        </w:rPr>
        <w:t>bootargs</w:t>
      </w:r>
      <w:r w:rsidRPr="66344485" w:rsidR="4C1E13B1">
        <w:rPr>
          <w:b/>
          <w:bCs/>
        </w:rPr>
        <w:t>.</w:t>
      </w:r>
    </w:p>
    <w:p w:rsidR="31627DA7" w:rsidP="66344485" w:rsidRDefault="31627DA7" w14:paraId="4F9C889B" w14:textId="710A5944">
      <w:pPr>
        <w:pStyle w:val="BodyText"/>
      </w:pPr>
      <w:r w:rsidRPr="66344485">
        <w:rPr>
          <w:b/>
          <w:bCs/>
        </w:rPr>
        <w:t xml:space="preserve">Example: </w:t>
      </w:r>
      <w:r w:rsidRPr="66344485">
        <w:t>CONFIG_BOOTARGS="rw root=/dev/mmcblk0p1 rootwait ignore_loglevel cma=560M"</w:t>
      </w:r>
    </w:p>
    <w:p w:rsidR="31627DA7" w:rsidP="66344485" w:rsidRDefault="31627DA7" w14:paraId="0C821445" w14:textId="54A42A89">
      <w:pPr>
        <w:pStyle w:val="BodyText"/>
      </w:pPr>
      <w:r w:rsidRPr="66344485">
        <w:t>It set bootargs =rw root=/dev/mmcblk0p1 rootwait ignore_loglevel cma=560M</w:t>
      </w:r>
      <w:r w:rsidRPr="66344485" w:rsidR="794A8BC5">
        <w:t xml:space="preserve"> </w:t>
      </w:r>
    </w:p>
    <w:p w:rsidR="794A8BC5" w:rsidP="66344485" w:rsidRDefault="794A8BC5" w14:paraId="15FC15DE" w14:textId="47D90890">
      <w:pPr>
        <w:pStyle w:val="BodyText"/>
      </w:pPr>
      <w:r w:rsidRPr="66344485">
        <w:t xml:space="preserve">With: </w:t>
      </w:r>
    </w:p>
    <w:p w:rsidR="31627DA7" w:rsidP="66344485" w:rsidRDefault="31627DA7" w14:paraId="50A6A105" w14:textId="72AB79E2">
      <w:pPr>
        <w:pStyle w:val="BodyText"/>
        <w:numPr>
          <w:ilvl w:val="1"/>
          <w:numId w:val="6"/>
        </w:numPr>
      </w:pPr>
      <w:r w:rsidRPr="66344485">
        <w:t xml:space="preserve">Rootfs </w:t>
      </w:r>
      <w:r w:rsidRPr="66344485" w:rsidR="6CEC9B34">
        <w:t>located</w:t>
      </w:r>
      <w:r w:rsidRPr="66344485">
        <w:t xml:space="preserve"> in mmc0, partition 1 (SD Card interface of S4SK)</w:t>
      </w:r>
      <w:r w:rsidRPr="66344485" w:rsidR="258B9E5F">
        <w:t>, read/write file system</w:t>
      </w:r>
      <w:r w:rsidRPr="66344485" w:rsidR="73EBDA13">
        <w:t>.</w:t>
      </w:r>
    </w:p>
    <w:p w:rsidR="258B9E5F" w:rsidP="66344485" w:rsidRDefault="258B9E5F" w14:paraId="3044511B" w14:textId="44CF687B">
      <w:pPr>
        <w:pStyle w:val="BodyText"/>
        <w:numPr>
          <w:ilvl w:val="1"/>
          <w:numId w:val="6"/>
        </w:numPr>
      </w:pPr>
      <w:r w:rsidRPr="66344485">
        <w:t>Rootwait: wait for rootfs availble then mount it</w:t>
      </w:r>
    </w:p>
    <w:p w:rsidR="6B345491" w:rsidP="66344485" w:rsidRDefault="009B43C1" w14:paraId="3FB31024" w14:textId="177DE9D8">
      <w:pPr>
        <w:pStyle w:val="BodyText"/>
        <w:numPr>
          <w:ilvl w:val="1"/>
          <w:numId w:val="6"/>
        </w:numPr>
      </w:pPr>
      <w:hyperlink r:id="rId15">
        <w:r w:rsidRPr="66344485" w:rsidR="6B345491">
          <w:rPr>
            <w:rStyle w:val="Hyperlink"/>
          </w:rPr>
          <w:t>CMA memory</w:t>
        </w:r>
      </w:hyperlink>
      <w:r w:rsidRPr="66344485" w:rsidR="6B345491">
        <w:t xml:space="preserve"> allocation is 560MB, this memory region </w:t>
      </w:r>
      <w:r w:rsidRPr="66344485" w:rsidR="651F8C9B">
        <w:t>is used</w:t>
      </w:r>
      <w:r w:rsidRPr="66344485" w:rsidR="6B345491">
        <w:t xml:space="preserve"> to GPU</w:t>
      </w:r>
      <w:r w:rsidRPr="66344485" w:rsidR="4E9506C0">
        <w:t xml:space="preserve">, </w:t>
      </w:r>
      <w:r w:rsidRPr="66344485" w:rsidR="6B345491">
        <w:t>VPU</w:t>
      </w:r>
      <w:r w:rsidRPr="66344485" w:rsidR="55037E52">
        <w:t xml:space="preserve"> or etc</w:t>
      </w:r>
      <w:r w:rsidRPr="66344485" w:rsidR="463AE5CC">
        <w:t xml:space="preserve">. </w:t>
      </w:r>
      <w:r w:rsidRPr="66344485" w:rsidR="04353149">
        <w:t>Usually,</w:t>
      </w:r>
      <w:r w:rsidRPr="66344485" w:rsidR="6B345491">
        <w:t xml:space="preserve"> </w:t>
      </w:r>
      <w:r w:rsidRPr="66344485" w:rsidR="46B4F070">
        <w:t>it</w:t>
      </w:r>
      <w:r w:rsidRPr="66344485" w:rsidR="0F932179">
        <w:t xml:space="preserve"> </w:t>
      </w:r>
      <w:r w:rsidRPr="66344485" w:rsidR="36EE0431">
        <w:t>config</w:t>
      </w:r>
      <w:r w:rsidRPr="66344485" w:rsidR="61005882">
        <w:t>ured</w:t>
      </w:r>
      <w:r w:rsidRPr="66344485" w:rsidR="36EE0431">
        <w:t xml:space="preserve"> around 25% RAM size, also </w:t>
      </w:r>
      <w:r w:rsidRPr="66344485" w:rsidR="65985A67">
        <w:t>depending</w:t>
      </w:r>
      <w:r w:rsidRPr="66344485" w:rsidR="36EE0431">
        <w:t xml:space="preserve"> on application.</w:t>
      </w:r>
    </w:p>
    <w:p w:rsidR="66344485" w:rsidP="66344485" w:rsidRDefault="66344485" w14:paraId="300D5408" w14:textId="5619CCC7">
      <w:pPr>
        <w:pStyle w:val="BodyText"/>
        <w:ind w:firstLine="0"/>
      </w:pPr>
    </w:p>
    <w:p w:rsidR="1A18B8FE" w:rsidP="66344485" w:rsidRDefault="1A18B8FE" w14:paraId="231020F8" w14:textId="1746A3E2">
      <w:pPr>
        <w:pStyle w:val="BodyText"/>
        <w:numPr>
          <w:ilvl w:val="0"/>
          <w:numId w:val="5"/>
        </w:numPr>
      </w:pPr>
      <w:r w:rsidRPr="66344485">
        <w:t xml:space="preserve">CONFIG_DEFAULT_FDT_FILE: This config </w:t>
      </w:r>
      <w:r w:rsidRPr="66344485" w:rsidR="30470DB2">
        <w:t>supports</w:t>
      </w:r>
      <w:r w:rsidRPr="66344485">
        <w:t xml:space="preserve"> config default device tree</w:t>
      </w:r>
      <w:r w:rsidRPr="66344485" w:rsidR="681C3A68">
        <w:t xml:space="preserve"> that</w:t>
      </w:r>
      <w:r w:rsidRPr="66344485">
        <w:t xml:space="preserve"> we want to use</w:t>
      </w:r>
      <w:r w:rsidRPr="66344485" w:rsidR="0B8F05A7">
        <w:t>.</w:t>
      </w:r>
    </w:p>
    <w:p w:rsidR="314A7AB0" w:rsidP="66344485" w:rsidRDefault="314A7AB0" w14:paraId="5F670626" w14:textId="02C2321E">
      <w:pPr>
        <w:pStyle w:val="BodyText"/>
      </w:pPr>
      <w:r w:rsidRPr="66344485">
        <w:t xml:space="preserve"> </w:t>
      </w:r>
      <w:r>
        <w:tab/>
      </w:r>
      <w:r>
        <w:tab/>
      </w:r>
      <w:r>
        <w:tab/>
      </w:r>
      <w:r w:rsidRPr="66344485" w:rsidR="79B1740C">
        <w:rPr>
          <w:b/>
          <w:bCs/>
        </w:rPr>
        <w:t>Example</w:t>
      </w:r>
      <w:r w:rsidRPr="66344485" w:rsidR="79B1740C">
        <w:t>: CONFIG_DEFAULT_FDT_FILE="r8a779f0-s4sk.dtb"</w:t>
      </w:r>
    </w:p>
    <w:p w:rsidR="79B1740C" w:rsidP="66344485" w:rsidRDefault="79B1740C" w14:paraId="1FF71AE2" w14:textId="7590172B">
      <w:pPr>
        <w:pStyle w:val="BodyText"/>
      </w:pPr>
      <w:r w:rsidRPr="66344485">
        <w:t>It set default dtb file is r8a779f0-s4sk.dtb</w:t>
      </w:r>
    </w:p>
    <w:p w:rsidR="66344485" w:rsidP="66344485" w:rsidRDefault="66344485" w14:paraId="3381A8DA" w14:textId="31EC6617">
      <w:pPr>
        <w:pStyle w:val="BodyText"/>
      </w:pPr>
    </w:p>
    <w:p w:rsidR="79B1740C" w:rsidP="66344485" w:rsidRDefault="79B1740C" w14:paraId="3EE20AA7" w14:textId="62D8E4CF">
      <w:pPr>
        <w:pStyle w:val="BodyText"/>
        <w:numPr>
          <w:ilvl w:val="0"/>
          <w:numId w:val="4"/>
        </w:numPr>
      </w:pPr>
      <w:r w:rsidRPr="66344485">
        <w:t>CONFIG_CMD_BOOTZ=y: This config support for boot zImage</w:t>
      </w:r>
    </w:p>
    <w:p w:rsidR="79B1740C" w:rsidP="66344485" w:rsidRDefault="79B1740C" w14:paraId="5CA3F257" w14:textId="198FB28A">
      <w:pPr>
        <w:pStyle w:val="BodyText"/>
        <w:numPr>
          <w:ilvl w:val="0"/>
          <w:numId w:val="4"/>
        </w:numPr>
      </w:pPr>
      <w:r w:rsidRPr="66344485">
        <w:t>CONFIG_CMD_MMC=y: This config support for mmc boot</w:t>
      </w:r>
    </w:p>
    <w:p w:rsidR="79B1740C" w:rsidP="66344485" w:rsidRDefault="79B1740C" w14:paraId="450B93CF" w14:textId="443FB1D8">
      <w:pPr>
        <w:pStyle w:val="BodyText"/>
        <w:numPr>
          <w:ilvl w:val="0"/>
          <w:numId w:val="4"/>
        </w:numPr>
      </w:pPr>
      <w:r w:rsidRPr="66344485">
        <w:t xml:space="preserve">CONFIG_CMD_PING=y: This config enables ping command </w:t>
      </w:r>
    </w:p>
    <w:p w:rsidR="79B1740C" w:rsidP="66344485" w:rsidRDefault="79B1740C" w14:paraId="3D5C91B9" w14:textId="6ADD336C">
      <w:pPr>
        <w:pStyle w:val="BodyText"/>
        <w:numPr>
          <w:ilvl w:val="0"/>
          <w:numId w:val="4"/>
        </w:numPr>
      </w:pPr>
      <w:r w:rsidRPr="66344485">
        <w:t>CONFIG_CMD_EXT4=y: This config enables ext4load command</w:t>
      </w:r>
    </w:p>
    <w:p w:rsidR="79B1740C" w:rsidP="66344485" w:rsidRDefault="79B1740C" w14:paraId="43835A96" w14:textId="4C29905E">
      <w:pPr>
        <w:pStyle w:val="BodyText"/>
        <w:numPr>
          <w:ilvl w:val="0"/>
          <w:numId w:val="4"/>
        </w:numPr>
      </w:pPr>
      <w:r w:rsidRPr="66344485">
        <w:t>CONFIG_CMD_FAT=y: This config enables fatload command</w:t>
      </w:r>
    </w:p>
    <w:p w:rsidR="79B1740C" w:rsidP="66344485" w:rsidRDefault="79B1740C" w14:paraId="5AC0C38A" w14:textId="3F879043">
      <w:pPr>
        <w:pStyle w:val="BodyText"/>
        <w:numPr>
          <w:ilvl w:val="0"/>
          <w:numId w:val="4"/>
        </w:numPr>
      </w:pPr>
      <w:r w:rsidRPr="66344485">
        <w:t>CONFIG_ENV_IS_IN_SPI_FLASH=y: This config direct u</w:t>
      </w:r>
      <w:r w:rsidRPr="66344485" w:rsidR="65AA9B42">
        <w:t>-</w:t>
      </w:r>
      <w:r w:rsidRPr="66344485">
        <w:t xml:space="preserve">boot environment variable store in </w:t>
      </w:r>
      <w:r w:rsidRPr="66344485" w:rsidR="65BE3900">
        <w:t>FLASH</w:t>
      </w:r>
      <w:r w:rsidRPr="66344485" w:rsidR="4A0F1D43">
        <w:t xml:space="preserve"> (in case of S4SK)</w:t>
      </w:r>
    </w:p>
    <w:p w:rsidR="65BE3900" w:rsidP="66344485" w:rsidRDefault="65BE3900" w14:paraId="0774D69C" w14:textId="5870329E">
      <w:pPr>
        <w:pStyle w:val="BodyText"/>
        <w:numPr>
          <w:ilvl w:val="0"/>
          <w:numId w:val="4"/>
        </w:numPr>
      </w:pPr>
      <w:r w:rsidRPr="66344485">
        <w:t>CONFIG_SYS_PROMPT: This config support for sys-prompt</w:t>
      </w:r>
    </w:p>
    <w:p w:rsidR="65BE3900" w:rsidP="66344485" w:rsidRDefault="65BE3900" w14:paraId="4343B66A" w14:textId="05FD1C59">
      <w:pPr>
        <w:pStyle w:val="BodyText"/>
      </w:pPr>
      <w:r w:rsidRPr="66344485">
        <w:rPr>
          <w:b/>
          <w:bCs/>
        </w:rPr>
        <w:t>Example</w:t>
      </w:r>
      <w:r w:rsidRPr="66344485">
        <w:t>: CONFIG_SYS_PROMPT="U-Boot S4SK # "</w:t>
      </w:r>
    </w:p>
    <w:p w:rsidR="7F32AB83" w:rsidP="66344485" w:rsidRDefault="7F32AB83" w14:paraId="785D2327" w14:textId="4AA15E48">
      <w:pPr>
        <w:pStyle w:val="BodyText"/>
        <w:rPr>
          <w:b/>
          <w:bCs/>
        </w:rPr>
      </w:pPr>
      <w:r w:rsidRPr="66344485">
        <w:rPr>
          <w:b/>
          <w:bCs/>
        </w:rPr>
        <w:t>U-boot S4SK terminal:</w:t>
      </w:r>
    </w:p>
    <w:p w:rsidR="65BE3900" w:rsidP="66344485" w:rsidRDefault="65BE3900" w14:paraId="0113FA2C" w14:textId="43ED57B8">
      <w:pPr>
        <w:pStyle w:val="BodyText"/>
      </w:pPr>
      <w:r>
        <w:rPr>
          <w:noProof/>
        </w:rPr>
        <w:drawing>
          <wp:inline distT="0" distB="0" distL="0" distR="0" wp14:anchorId="25FC8DB4" wp14:editId="13AAF79E">
            <wp:extent cx="6200775" cy="476250"/>
            <wp:effectExtent l="0" t="0" r="0" b="0"/>
            <wp:docPr id="580423406" name="Picture 58042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E9B98" w:rsidP="66344485" w:rsidRDefault="230E9B98" w14:paraId="1DF5CF9B" w14:textId="738BE45A">
      <w:pPr>
        <w:pStyle w:val="BodyText"/>
        <w:numPr>
          <w:ilvl w:val="0"/>
          <w:numId w:val="3"/>
        </w:numPr>
      </w:pPr>
      <w:r w:rsidRPr="66344485">
        <w:t>CONFIG_CMD_TFTPBOOT=y: This config enables tftpboot command</w:t>
      </w:r>
    </w:p>
    <w:p w:rsidR="230E9B98" w:rsidP="66344485" w:rsidRDefault="230E9B98" w14:paraId="4176C9D7" w14:textId="2372AEF1">
      <w:pPr>
        <w:pStyle w:val="BodyText"/>
        <w:numPr>
          <w:ilvl w:val="0"/>
          <w:numId w:val="3"/>
        </w:numPr>
      </w:pPr>
      <w:r w:rsidRPr="66344485">
        <w:t xml:space="preserve">CONFIG_CMD_PXE=y: This config enables </w:t>
      </w:r>
      <w:hyperlink r:id="rId17">
        <w:r w:rsidRPr="66344485">
          <w:rPr>
            <w:rStyle w:val="Hyperlink"/>
          </w:rPr>
          <w:t>pxe</w:t>
        </w:r>
      </w:hyperlink>
      <w:r w:rsidRPr="66344485">
        <w:t xml:space="preserve"> boot support</w:t>
      </w:r>
    </w:p>
    <w:p w:rsidR="66344485" w:rsidP="66344485" w:rsidRDefault="66344485" w14:paraId="32C69EC4" w14:textId="7FD5F195">
      <w:pPr>
        <w:pStyle w:val="BodyText"/>
      </w:pPr>
    </w:p>
    <w:p w:rsidR="66344485" w:rsidP="66344485" w:rsidRDefault="66344485" w14:paraId="64EF9875" w14:textId="5BC2E3A2">
      <w:pPr>
        <w:pStyle w:val="BodyText"/>
      </w:pPr>
    </w:p>
    <w:p w:rsidR="28661A1A" w:rsidP="66344485" w:rsidRDefault="28661A1A" w14:paraId="5F95A473" w14:textId="3EADE4C0">
      <w:pPr>
        <w:pStyle w:val="BodyText"/>
      </w:pPr>
      <w:r w:rsidRPr="66344485">
        <w:t xml:space="preserve">More </w:t>
      </w:r>
      <w:r w:rsidRPr="66344485" w:rsidR="43DB7643">
        <w:t>information</w:t>
      </w:r>
      <w:r w:rsidRPr="66344485" w:rsidR="06BBDFD0">
        <w:t xml:space="preserve"> can be referring documentation in u-boot source tree:</w:t>
      </w:r>
    </w:p>
    <w:p w:rsidR="06BBDFD0" w:rsidP="66344485" w:rsidRDefault="009B43C1" w14:paraId="0C2FDE8F" w14:textId="13BF8A28">
      <w:pPr>
        <w:pStyle w:val="BodyText"/>
        <w:numPr>
          <w:ilvl w:val="0"/>
          <w:numId w:val="2"/>
        </w:numPr>
        <w:rPr>
          <w:rStyle w:val="Hyperlink"/>
        </w:rPr>
      </w:pPr>
      <w:hyperlink r:id="rId18">
        <w:r w:rsidRPr="66344485" w:rsidR="06BBDFD0">
          <w:rPr>
            <w:rStyle w:val="Hyperlink"/>
          </w:rPr>
          <w:t>README</w:t>
        </w:r>
      </w:hyperlink>
    </w:p>
    <w:p w:rsidR="06BBDFD0" w:rsidP="66344485" w:rsidRDefault="009B43C1" w14:paraId="2C463D3A" w14:textId="1B8002E6">
      <w:pPr>
        <w:pStyle w:val="BodyText"/>
        <w:numPr>
          <w:ilvl w:val="0"/>
          <w:numId w:val="2"/>
        </w:numPr>
      </w:pPr>
      <w:hyperlink r:id="rId19">
        <w:r w:rsidRPr="66344485" w:rsidR="06BBDFD0">
          <w:rPr>
            <w:rStyle w:val="Hyperlink"/>
          </w:rPr>
          <w:t>doc</w:t>
        </w:r>
      </w:hyperlink>
    </w:p>
    <w:p w:rsidR="66344485" w:rsidP="66344485" w:rsidRDefault="66344485" w14:paraId="1D178CB8" w14:textId="26B6DDD8">
      <w:pPr>
        <w:pStyle w:val="BodyText"/>
      </w:pPr>
    </w:p>
    <w:p w:rsidR="50D5A6FA" w:rsidP="66344485" w:rsidRDefault="50D5A6FA" w14:paraId="71F5655C" w14:textId="4F69F2E4">
      <w:pPr>
        <w:pStyle w:val="BodyText"/>
      </w:pPr>
      <w:r w:rsidRPr="66344485">
        <w:rPr>
          <w:b/>
          <w:bCs/>
        </w:rPr>
        <w:t>Explore</w:t>
      </w:r>
      <w:r w:rsidRPr="66344485" w:rsidR="00B7CB17">
        <w:rPr>
          <w:b/>
          <w:bCs/>
        </w:rPr>
        <w:t xml:space="preserve"> the</w:t>
      </w:r>
      <w:r w:rsidRPr="66344485" w:rsidR="3C834E17">
        <w:rPr>
          <w:b/>
          <w:bCs/>
        </w:rPr>
        <w:t xml:space="preserve"> DRAM of S4SK:</w:t>
      </w:r>
    </w:p>
    <w:p w:rsidR="33D238DA" w:rsidP="66344485" w:rsidRDefault="33D238DA" w14:paraId="71C50611" w14:textId="0864DE65">
      <w:pPr>
        <w:pStyle w:val="BodyText"/>
      </w:pPr>
      <w:r w:rsidRPr="66344485">
        <w:t xml:space="preserve">Refer: </w:t>
      </w:r>
      <w:r>
        <w:t>R8A779F0 SoC specific</w:t>
      </w:r>
    </w:p>
    <w:p w:rsidR="33D238DA" w:rsidP="66344485" w:rsidRDefault="33D238DA" w14:paraId="6413E225" w14:textId="077A9852">
      <w:pPr>
        <w:pStyle w:val="BodyText"/>
      </w:pPr>
      <w:r>
        <w:rPr>
          <w:noProof/>
        </w:rPr>
        <w:drawing>
          <wp:inline distT="0" distB="0" distL="0" distR="0" wp14:anchorId="28598E4A" wp14:editId="22DB5BF8">
            <wp:extent cx="6200775" cy="523875"/>
            <wp:effectExtent l="0" t="0" r="0" b="0"/>
            <wp:docPr id="852766983" name="Picture 85276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2488F" w:rsidP="66344485" w:rsidRDefault="4A72488F" w14:paraId="15FDA34E" w14:textId="7D469A74">
      <w:pPr>
        <w:pStyle w:val="BodyText"/>
      </w:pPr>
      <w:r>
        <w:t>Base address of SDRAM is 0x40000000</w:t>
      </w:r>
    </w:p>
    <w:p w:rsidR="0C956741" w:rsidP="66344485" w:rsidRDefault="0C956741" w14:paraId="4548EF2B" w14:textId="6CE1815C">
      <w:pPr>
        <w:pStyle w:val="BodyText"/>
      </w:pPr>
      <w:r>
        <w:t xml:space="preserve">Refer memory node in S4SK device tree file: </w:t>
      </w:r>
      <w:hyperlink r:id="rId21">
        <w:r w:rsidRPr="66344485" w:rsidR="115B27C8">
          <w:rPr>
            <w:rStyle w:val="Hyperlink"/>
          </w:rPr>
          <w:t>r8a779f0-s4sk.dts</w:t>
        </w:r>
      </w:hyperlink>
    </w:p>
    <w:p w:rsidR="115B27C8" w:rsidP="66344485" w:rsidRDefault="115B27C8" w14:paraId="08965243" w14:textId="1F001AE0">
      <w:pPr>
        <w:pStyle w:val="BodyText"/>
      </w:pPr>
      <w:r>
        <w:rPr>
          <w:noProof/>
        </w:rPr>
        <w:drawing>
          <wp:inline distT="0" distB="0" distL="0" distR="0" wp14:anchorId="00230CA3" wp14:editId="7943A606">
            <wp:extent cx="6200775" cy="2019300"/>
            <wp:effectExtent l="0" t="0" r="0" b="0"/>
            <wp:docPr id="2056086209" name="Picture 205608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59185" w:rsidP="66344485" w:rsidRDefault="36759185" w14:paraId="525B8E6D" w14:textId="6B3CFD73">
      <w:pPr>
        <w:pStyle w:val="BodyText"/>
      </w:pPr>
      <w:r>
        <w:t>This describes 2 bank RAM</w:t>
      </w:r>
      <w:r w:rsidR="7BA7F237">
        <w:t xml:space="preserve"> with total size 3456MB</w:t>
      </w:r>
    </w:p>
    <w:p w:rsidR="36759185" w:rsidP="66344485" w:rsidRDefault="36759185" w14:paraId="0C44349B" w14:textId="3C932F0D">
      <w:pPr>
        <w:pStyle w:val="BodyText"/>
      </w:pPr>
      <w:r>
        <w:t>Bank1: Base address is 0x48000000 and size is 1408MB</w:t>
      </w:r>
      <w:r w:rsidR="4FCF30B4">
        <w:t xml:space="preserve"> (58000000 in hex)</w:t>
      </w:r>
    </w:p>
    <w:p w:rsidR="36759185" w:rsidP="66344485" w:rsidRDefault="36759185" w14:paraId="2D837593" w14:textId="75FFD66F">
      <w:pPr>
        <w:pStyle w:val="BodyText"/>
      </w:pPr>
      <w:r>
        <w:t xml:space="preserve">Bank2: Base address = 0x480000000 and size </w:t>
      </w:r>
      <w:r w:rsidR="385DA7CA">
        <w:t xml:space="preserve">is </w:t>
      </w:r>
      <w:r>
        <w:t>2048MB</w:t>
      </w:r>
      <w:r w:rsidR="6EC7BC64">
        <w:t xml:space="preserve"> (80000000 in hex)</w:t>
      </w:r>
    </w:p>
    <w:p w:rsidR="66344485" w:rsidP="66344485" w:rsidRDefault="66344485" w14:paraId="760DD86C" w14:textId="6E368D62">
      <w:pPr>
        <w:pStyle w:val="BodyText"/>
      </w:pPr>
    </w:p>
    <w:p w:rsidR="706D1B92" w:rsidP="66344485" w:rsidRDefault="706D1B92" w14:paraId="5F459567" w14:textId="1076CB60">
      <w:pPr>
        <w:pStyle w:val="BodyText"/>
      </w:pPr>
      <w:r w:rsidRPr="66344485">
        <w:rPr>
          <w:b/>
          <w:bCs/>
        </w:rPr>
        <w:t>Explore the board header file</w:t>
      </w:r>
      <w:r>
        <w:t xml:space="preserve">: </w:t>
      </w:r>
      <w:hyperlink r:id="rId23">
        <w:r w:rsidRPr="66344485">
          <w:rPr>
            <w:rStyle w:val="Hyperlink"/>
          </w:rPr>
          <w:t>rcar-gen4-common.h</w:t>
        </w:r>
      </w:hyperlink>
      <w:r w:rsidR="057C2F89">
        <w:t xml:space="preserve"> </w:t>
      </w:r>
    </w:p>
    <w:p w:rsidR="2746706D" w:rsidP="66344485" w:rsidRDefault="2746706D" w14:paraId="3F0192C0" w14:textId="63321804">
      <w:pPr>
        <w:pStyle w:val="BodyText"/>
      </w:pPr>
      <w:r>
        <w:t>Let concentrate on memory config:</w:t>
      </w:r>
    </w:p>
    <w:p w:rsidR="1CEBA6A0" w:rsidP="66344485" w:rsidRDefault="1CEBA6A0" w14:paraId="36DC7145" w14:textId="3D19F186">
      <w:pPr>
        <w:pStyle w:val="BodyText"/>
      </w:pPr>
      <w:r>
        <w:rPr>
          <w:noProof/>
        </w:rPr>
        <w:drawing>
          <wp:inline distT="0" distB="0" distL="0" distR="0" wp14:anchorId="4AEA2D6E" wp14:editId="144E78A2">
            <wp:extent cx="6200775" cy="1647825"/>
            <wp:effectExtent l="0" t="0" r="0" b="0"/>
            <wp:docPr id="699807656" name="Picture 699807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7D869" w:rsidP="66344485" w:rsidRDefault="1087D869" w14:paraId="2CA28A70" w14:textId="6CE972D4">
      <w:pPr>
        <w:pStyle w:val="BodyText"/>
        <w:ind w:firstLine="0"/>
      </w:pPr>
      <w:r>
        <w:t xml:space="preserve">SDRAM_BASE is 0x40000000 but reserve first 128MB for secure area, so Rcar's DRAM memory always starts at 0x48000000, and u-boot shall have relocated itself to higher in memory by the time this value is used. </w:t>
      </w:r>
    </w:p>
    <w:p w:rsidR="1087D869" w:rsidP="66344485" w:rsidRDefault="1087D869" w14:paraId="3C05DAB1" w14:textId="2A4D28CD">
      <w:pPr>
        <w:pStyle w:val="BodyText"/>
        <w:ind w:firstLine="0"/>
      </w:pPr>
      <w:r>
        <w:t>The default kernel load address is set to a 256MB offset (CONFIG_SYS_LOAD_ADDR</w:t>
      </w:r>
      <w:r>
        <w:tab/>
      </w:r>
      <w:r>
        <w:tab/>
      </w:r>
      <w:r>
        <w:t xml:space="preserve"> 0x58000000).  </w:t>
      </w:r>
    </w:p>
    <w:p w:rsidR="38E48963" w:rsidP="66344485" w:rsidRDefault="38E48963" w14:paraId="51F2089E" w14:textId="494BC30E">
      <w:pPr>
        <w:pStyle w:val="BodyText"/>
        <w:ind w:firstLine="0"/>
      </w:pPr>
      <w:r w:rsidRPr="66344485">
        <w:rPr>
          <w:b/>
          <w:bCs/>
        </w:rPr>
        <w:t>Note:</w:t>
      </w:r>
      <w:r>
        <w:t xml:space="preserve"> Please do not </w:t>
      </w:r>
      <w:r w:rsidR="6B4073EE">
        <w:t>conflict</w:t>
      </w:r>
      <w:r>
        <w:t xml:space="preserve"> </w:t>
      </w:r>
      <w:r w:rsidR="31403ADD">
        <w:t xml:space="preserve">load address </w:t>
      </w:r>
      <w:r w:rsidR="0C723378">
        <w:t xml:space="preserve">and bank 1 RAM size value that defined at memory node </w:t>
      </w:r>
    </w:p>
    <w:p w:rsidR="66344485" w:rsidP="66344485" w:rsidRDefault="66344485" w14:paraId="1B99A367" w14:textId="5D998725">
      <w:pPr>
        <w:pStyle w:val="BodyText"/>
        <w:ind w:firstLine="0"/>
      </w:pPr>
    </w:p>
    <w:p w:rsidR="66344485" w:rsidP="66344485" w:rsidRDefault="66344485" w14:paraId="759A17AE" w14:textId="5C432D65">
      <w:pPr>
        <w:pStyle w:val="BodyText"/>
        <w:ind w:firstLine="0"/>
      </w:pPr>
    </w:p>
    <w:p w:rsidR="1AD39901" w:rsidP="66344485" w:rsidRDefault="1AD39901" w14:paraId="09C63EF9" w14:textId="30CDA4DD">
      <w:pPr>
        <w:pStyle w:val="BodyText"/>
        <w:ind w:firstLine="0"/>
      </w:pPr>
      <w:r>
        <w:t xml:space="preserve">We </w:t>
      </w:r>
      <w:r w:rsidR="37B1099A">
        <w:t>can</w:t>
      </w:r>
      <w:r>
        <w:t xml:space="preserve"> use region 0x48000000 – 0x58000000 (256MB) </w:t>
      </w:r>
      <w:r w:rsidR="139FF083">
        <w:t>for</w:t>
      </w:r>
      <w:r>
        <w:t xml:space="preserve"> </w:t>
      </w:r>
      <w:r w:rsidR="072E6234">
        <w:t xml:space="preserve">device tree, device tree </w:t>
      </w:r>
      <w:r w:rsidR="5B7C811B">
        <w:t>overlay</w:t>
      </w:r>
      <w:r w:rsidR="072E6234">
        <w:t xml:space="preserve">, script, init ramdisk, </w:t>
      </w:r>
      <w:r w:rsidR="50DD3E7B">
        <w:t xml:space="preserve">or etc </w:t>
      </w:r>
      <w:r w:rsidR="42CE3A77">
        <w:t xml:space="preserve">(fdtaddr, </w:t>
      </w:r>
      <w:r w:rsidR="21441658">
        <w:t>dtboaddr, pxefile_addr_r, scriptaddr, initrd_addr, splashimage, etc)</w:t>
      </w:r>
    </w:p>
    <w:p w:rsidR="66344485" w:rsidP="66344485" w:rsidRDefault="66344485" w14:paraId="0B9A93F6" w14:textId="46EC91D7">
      <w:pPr>
        <w:pStyle w:val="BodyText"/>
        <w:ind w:firstLine="0"/>
      </w:pPr>
    </w:p>
    <w:p w:rsidR="47D926F0" w:rsidP="66344485" w:rsidRDefault="47D926F0" w14:paraId="2500AB87" w14:textId="4B49437D">
      <w:pPr>
        <w:pStyle w:val="Heading2"/>
        <w:rPr/>
      </w:pPr>
      <w:bookmarkStart w:name="_Toc1648435903" w:id="1070289414"/>
      <w:r w:rsidR="16906D42">
        <w:rPr/>
        <w:t>Define u-boot environment variable for S4SK</w:t>
      </w:r>
      <w:bookmarkEnd w:id="1070289414"/>
    </w:p>
    <w:p w:rsidR="47D926F0" w:rsidP="66344485" w:rsidRDefault="47D926F0" w14:paraId="4FBFA340" w14:textId="0AD1DDBA">
      <w:pPr>
        <w:pStyle w:val="BodyText"/>
        <w:ind w:firstLine="0"/>
      </w:pPr>
      <w:r>
        <w:t>We can define FDT at 0x48000000 or above (0x48000000</w:t>
      </w:r>
      <w:r w:rsidR="44FE2A76">
        <w:t xml:space="preserve"> – </w:t>
      </w:r>
      <w:r>
        <w:t>0x5</w:t>
      </w:r>
      <w:r w:rsidR="3272F741">
        <w:t xml:space="preserve">8000000 </w:t>
      </w:r>
      <w:r w:rsidR="44FE2A76">
        <w:t>=</w:t>
      </w:r>
      <w:r>
        <w:t xml:space="preserve"> 256MB)</w:t>
      </w:r>
    </w:p>
    <w:p w:rsidR="042DD758" w:rsidP="66344485" w:rsidRDefault="042DD758" w14:paraId="720E647E" w14:textId="5871781B">
      <w:pPr>
        <w:pStyle w:val="BodyText"/>
        <w:ind w:firstLine="0"/>
        <w:rPr>
          <w:i/>
          <w:iCs/>
        </w:rPr>
      </w:pPr>
      <w:r w:rsidRPr="66344485">
        <w:rPr>
          <w:i/>
          <w:iCs/>
        </w:rPr>
        <w:t xml:space="preserve">fdtaddr=0x48000000 </w:t>
      </w:r>
    </w:p>
    <w:p w:rsidR="5A4647DA" w:rsidP="66344485" w:rsidRDefault="5A4647DA" w14:paraId="1FE0D0E2" w14:textId="47833F6F">
      <w:pPr>
        <w:pStyle w:val="BodyText"/>
        <w:ind w:firstLine="0"/>
        <w:rPr>
          <w:i/>
          <w:iCs/>
        </w:rPr>
      </w:pPr>
      <w:r w:rsidRPr="66344485">
        <w:rPr>
          <w:i/>
          <w:iCs/>
        </w:rPr>
        <w:t>fdt_addr_r=0x48000000</w:t>
      </w:r>
    </w:p>
    <w:p w:rsidR="66344485" w:rsidP="66344485" w:rsidRDefault="66344485" w14:paraId="4B9C9A5D" w14:textId="4024D76F">
      <w:pPr>
        <w:pStyle w:val="BodyText"/>
        <w:ind w:firstLine="0"/>
      </w:pPr>
    </w:p>
    <w:p w:rsidR="47D926F0" w:rsidP="66344485" w:rsidRDefault="47D926F0" w14:paraId="5974E1B8" w14:textId="43785D48">
      <w:pPr>
        <w:pStyle w:val="BodyText"/>
        <w:ind w:firstLine="0"/>
      </w:pPr>
      <w:r>
        <w:t>We can define DTBO at 0x49000000 or above</w:t>
      </w:r>
      <w:r w:rsidR="58914623">
        <w:t xml:space="preserve"> </w:t>
      </w:r>
      <w:r>
        <w:t>(0x48000000 - 0x49000000 = 16MB)</w:t>
      </w:r>
    </w:p>
    <w:p w:rsidR="74556FDA" w:rsidP="58D74881" w:rsidRDefault="74556FDA" w14:paraId="1EE3414C" w14:textId="44D96057">
      <w:pPr>
        <w:pStyle w:val="BodyText"/>
        <w:ind w:firstLine="0"/>
        <w:rPr>
          <w:i w:val="1"/>
          <w:iCs w:val="1"/>
        </w:rPr>
      </w:pPr>
      <w:r w:rsidRPr="58D74881" w:rsidR="74556FDA">
        <w:rPr>
          <w:i w:val="1"/>
          <w:iCs w:val="1"/>
        </w:rPr>
        <w:t>dtboaddr</w:t>
      </w:r>
      <w:r w:rsidRPr="58D74881" w:rsidR="74556FDA">
        <w:rPr>
          <w:i w:val="1"/>
          <w:iCs w:val="1"/>
        </w:rPr>
        <w:t>=0x49000000</w:t>
      </w:r>
    </w:p>
    <w:p w:rsidR="3F3336DE" w:rsidP="58D74881" w:rsidRDefault="3F3336DE" w14:paraId="17B49910" w14:textId="253FE776">
      <w:pPr>
        <w:pStyle w:val="BodyText"/>
        <w:ind w:firstLine="0"/>
        <w:rPr>
          <w:i w:val="1"/>
          <w:iCs w:val="1"/>
        </w:rPr>
      </w:pPr>
      <w:r w:rsidRPr="58D74881" w:rsidR="3F3336DE">
        <w:rPr>
          <w:i w:val="1"/>
          <w:iCs w:val="1"/>
        </w:rPr>
        <w:t>fdtoverlay_addr_r</w:t>
      </w:r>
      <w:r w:rsidRPr="58D74881" w:rsidR="3F3336DE">
        <w:rPr>
          <w:i w:val="1"/>
          <w:iCs w:val="1"/>
        </w:rPr>
        <w:t>=0x49000000</w:t>
      </w:r>
    </w:p>
    <w:p w:rsidR="66344485" w:rsidP="66344485" w:rsidRDefault="66344485" w14:paraId="698AD6A0" w14:textId="4E41F6D6">
      <w:pPr>
        <w:pStyle w:val="BodyText"/>
        <w:ind w:firstLine="0"/>
      </w:pPr>
    </w:p>
    <w:p w:rsidR="47D926F0" w:rsidP="66344485" w:rsidRDefault="47D926F0" w14:paraId="4D8C49CB" w14:textId="3744793F">
      <w:pPr>
        <w:pStyle w:val="BodyText"/>
        <w:ind w:firstLine="0"/>
      </w:pPr>
      <w:r>
        <w:t xml:space="preserve">We can define </w:t>
      </w:r>
      <w:r w:rsidR="0B9254D5">
        <w:t xml:space="preserve">pxefile_addr_r </w:t>
      </w:r>
      <w:r>
        <w:t>at 0x4</w:t>
      </w:r>
      <w:r w:rsidR="6AE4C76D">
        <w:t>A</w:t>
      </w:r>
      <w:r>
        <w:t>000000 or above (0x49000000 - 4A0000000 = 16MB)</w:t>
      </w:r>
    </w:p>
    <w:p w:rsidR="782E90D6" w:rsidP="66344485" w:rsidRDefault="782E90D6" w14:paraId="3A48513B" w14:textId="7C5A4B5B">
      <w:pPr>
        <w:pStyle w:val="BodyText"/>
        <w:ind w:firstLine="0"/>
        <w:rPr>
          <w:i/>
          <w:iCs/>
        </w:rPr>
      </w:pPr>
      <w:r w:rsidRPr="66344485">
        <w:rPr>
          <w:i/>
          <w:iCs/>
        </w:rPr>
        <w:t>pxefile_addr_r=0x4</w:t>
      </w:r>
      <w:r w:rsidRPr="66344485" w:rsidR="3AB171CE">
        <w:rPr>
          <w:i/>
          <w:iCs/>
        </w:rPr>
        <w:t>A</w:t>
      </w:r>
      <w:r w:rsidRPr="66344485">
        <w:rPr>
          <w:i/>
          <w:iCs/>
        </w:rPr>
        <w:t>000000</w:t>
      </w:r>
    </w:p>
    <w:p w:rsidR="66344485" w:rsidP="66344485" w:rsidRDefault="66344485" w14:paraId="16CBC62F" w14:textId="23245F32">
      <w:pPr>
        <w:pStyle w:val="BodyText"/>
        <w:ind w:firstLine="0"/>
      </w:pPr>
    </w:p>
    <w:p w:rsidR="47D926F0" w:rsidP="66344485" w:rsidRDefault="47D926F0" w14:paraId="25CE80B6" w14:textId="43001E5E">
      <w:pPr>
        <w:pStyle w:val="BodyText"/>
        <w:ind w:firstLine="0"/>
      </w:pPr>
      <w:r>
        <w:t xml:space="preserve">We can define </w:t>
      </w:r>
      <w:r w:rsidR="69095B69">
        <w:t xml:space="preserve">scriptaddr </w:t>
      </w:r>
      <w:r>
        <w:t xml:space="preserve">at 0x4B000000 or above </w:t>
      </w:r>
    </w:p>
    <w:p w:rsidR="7F62C5BD" w:rsidP="66344485" w:rsidRDefault="7F62C5BD" w14:paraId="3FAD2918" w14:textId="170FCDF5">
      <w:pPr>
        <w:pStyle w:val="BodyText"/>
        <w:ind w:firstLine="0"/>
        <w:rPr>
          <w:i/>
          <w:iCs/>
        </w:rPr>
      </w:pPr>
      <w:r w:rsidRPr="66344485">
        <w:rPr>
          <w:i/>
          <w:iCs/>
        </w:rPr>
        <w:t>scriptaddr=0x4B000000</w:t>
      </w:r>
    </w:p>
    <w:p w:rsidR="47D926F0" w:rsidP="66344485" w:rsidRDefault="47D926F0" w14:paraId="3B08C380" w14:textId="4A50410E">
      <w:pPr>
        <w:pStyle w:val="BodyText"/>
        <w:ind w:firstLine="0"/>
      </w:pPr>
      <w:r>
        <w:t>We can define more if needed (initrd_addr, splashimage, etc)</w:t>
      </w:r>
    </w:p>
    <w:p w:rsidR="66344485" w:rsidP="66344485" w:rsidRDefault="66344485" w14:paraId="02146C80" w14:textId="1E16042A">
      <w:pPr>
        <w:pStyle w:val="BodyText"/>
        <w:ind w:firstLine="0"/>
      </w:pPr>
    </w:p>
    <w:p w:rsidR="017EB393" w:rsidP="66344485" w:rsidRDefault="017EB393" w14:paraId="12DF3B32" w14:textId="6E7C9AB9">
      <w:pPr>
        <w:pStyle w:val="BodyText"/>
        <w:ind w:firstLine="0"/>
      </w:pPr>
      <w:r>
        <w:t>Make sure we have enough space to grow the base file without overlapping anything.</w:t>
      </w:r>
    </w:p>
    <w:p w:rsidR="1492802D" w:rsidP="66344485" w:rsidRDefault="1492802D" w14:paraId="4FEA2D30" w14:textId="76F0B0A1">
      <w:pPr>
        <w:pStyle w:val="BodyText"/>
        <w:ind w:firstLine="0"/>
      </w:pPr>
      <w:r>
        <w:rPr>
          <w:noProof/>
        </w:rPr>
        <w:drawing>
          <wp:inline distT="0" distB="0" distL="0" distR="0" wp14:anchorId="3D5FBDD4" wp14:editId="45EE199E">
            <wp:extent cx="6200775" cy="542925"/>
            <wp:effectExtent l="0" t="0" r="0" b="0"/>
            <wp:docPr id="641941306" name="Picture 64194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2802D" w:rsidP="66344485" w:rsidRDefault="1492802D" w14:paraId="7FB41835" w14:textId="1DA244C9">
      <w:pPr>
        <w:pStyle w:val="BodyText"/>
        <w:ind w:firstLine="0"/>
      </w:pPr>
      <w:r>
        <w:t xml:space="preserve">Define u-boot environment variable for S4SK </w:t>
      </w:r>
      <w:r w:rsidR="73C4E1B9">
        <w:t>approach:</w:t>
      </w:r>
    </w:p>
    <w:p w:rsidR="73C4E1B9" w:rsidP="66344485" w:rsidRDefault="73C4E1B9" w14:paraId="02C99E52" w14:textId="6A45701E">
      <w:pPr>
        <w:pStyle w:val="BodyText"/>
        <w:numPr>
          <w:ilvl w:val="0"/>
          <w:numId w:val="1"/>
        </w:numPr>
      </w:pPr>
      <w:r>
        <w:t>Define manually during boot time</w:t>
      </w:r>
    </w:p>
    <w:p w:rsidR="7BC64D9E" w:rsidP="66344485" w:rsidRDefault="7BC64D9E" w14:paraId="1E02C297" w14:textId="023F352D">
      <w:pPr>
        <w:pStyle w:val="BodyText"/>
        <w:rPr>
          <w:b/>
          <w:bCs/>
        </w:rPr>
      </w:pPr>
      <w:r w:rsidRPr="66344485">
        <w:rPr>
          <w:b/>
          <w:bCs/>
        </w:rPr>
        <w:t>U-boot S4SK terminal:</w:t>
      </w:r>
    </w:p>
    <w:p w:rsidR="764AAE56" w:rsidP="66344485" w:rsidRDefault="0BB767E0" w14:paraId="27C370F3" w14:textId="1122A111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fdt_addr_r 0x48000000</w:t>
      </w:r>
    </w:p>
    <w:p w:rsidR="764AAE56" w:rsidP="66344485" w:rsidRDefault="5265237A" w14:paraId="0C16CF98" w14:textId="6B808DFF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fdtaddr 0x48000000</w:t>
      </w:r>
    </w:p>
    <w:p w:rsidR="764AAE56" w:rsidP="66344485" w:rsidRDefault="660EA169" w14:paraId="27CE35AB" w14:textId="2CF34B55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dtboaddr 0x49000000</w:t>
      </w:r>
    </w:p>
    <w:p w:rsidR="7AFEF831" w:rsidP="315DC459" w:rsidRDefault="7AFEF831" w14:paraId="0C67AA5D" w14:textId="44FC438B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>$ setenv fdtoverlay_addr_r 0x49000000</w:t>
      </w:r>
    </w:p>
    <w:p w:rsidR="764AAE56" w:rsidP="66344485" w:rsidRDefault="54A08271" w14:paraId="2DA6C54E" w14:textId="055D3BBA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pxefile_addr_r 0x4A000000</w:t>
      </w:r>
    </w:p>
    <w:p w:rsidR="764AAE56" w:rsidP="66344485" w:rsidRDefault="2CAE8AE5" w14:paraId="213CE203" w14:textId="62DA584F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kernel_addr_r 0x58000000</w:t>
      </w:r>
    </w:p>
    <w:p w:rsidR="764AAE56" w:rsidP="66344485" w:rsidRDefault="7850B8A8" w14:paraId="4E5556C4" w14:textId="07257C86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setenv loadaddr 0x58000000</w:t>
      </w:r>
    </w:p>
    <w:p w:rsidR="764AAE56" w:rsidP="66344485" w:rsidRDefault="6B4AAB11" w14:paraId="3CCBD7CA" w14:textId="0FF2CDCE">
      <w:pPr>
        <w:pStyle w:val="BodyText"/>
        <w:rPr>
          <w:rFonts w:ascii="Consolas" w:hAnsi="Consolas" w:eastAsia="Consolas" w:cs="Consolas"/>
        </w:rPr>
      </w:pPr>
      <w:r w:rsidRPr="315DC459">
        <w:rPr>
          <w:rFonts w:ascii="Consolas" w:hAnsi="Consolas" w:eastAsia="Consolas" w:cs="Consolas"/>
        </w:rPr>
        <w:t xml:space="preserve">$ </w:t>
      </w:r>
      <w:r w:rsidRPr="315DC459" w:rsidR="764AAE56">
        <w:rPr>
          <w:rFonts w:ascii="Consolas" w:hAnsi="Consolas" w:eastAsia="Consolas" w:cs="Consolas"/>
        </w:rPr>
        <w:t>saveenv</w:t>
      </w:r>
    </w:p>
    <w:p w:rsidR="1A2F1F1F" w:rsidP="66344485" w:rsidRDefault="1A2F1F1F" w14:paraId="1BCE61BD" w14:textId="020603AE">
      <w:pPr>
        <w:pStyle w:val="BodyText"/>
      </w:pPr>
      <w:r>
        <w:rPr>
          <w:noProof/>
        </w:rPr>
        <w:drawing>
          <wp:inline distT="0" distB="0" distL="0" distR="0" wp14:anchorId="77419768" wp14:editId="27ECEA84">
            <wp:extent cx="6200775" cy="1485900"/>
            <wp:effectExtent l="0" t="0" r="0" b="0"/>
            <wp:docPr id="1429355292" name="Picture 142935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Some env </w:t>
      </w:r>
      <w:r w:rsidR="52F1A00E">
        <w:t>variables are</w:t>
      </w:r>
      <w:r>
        <w:t xml:space="preserve"> stored in FLASH of S4SK, af</w:t>
      </w:r>
      <w:r w:rsidR="37A244C7">
        <w:t xml:space="preserve">ter </w:t>
      </w:r>
      <w:r w:rsidR="324F9AB5">
        <w:t>power on reset</w:t>
      </w:r>
      <w:r w:rsidR="37A244C7">
        <w:t xml:space="preserve">, u-boot </w:t>
      </w:r>
      <w:r w:rsidR="1D3F0A77">
        <w:t>loads</w:t>
      </w:r>
      <w:r w:rsidR="37A244C7">
        <w:t xml:space="preserve"> </w:t>
      </w:r>
      <w:r w:rsidR="60A52E6A">
        <w:t xml:space="preserve">some </w:t>
      </w:r>
      <w:r w:rsidR="37A244C7">
        <w:t xml:space="preserve">env form </w:t>
      </w:r>
      <w:r w:rsidR="38830E8B">
        <w:t>FLASH</w:t>
      </w:r>
      <w:r w:rsidR="37A244C7">
        <w:t xml:space="preserve"> and </w:t>
      </w:r>
      <w:r w:rsidR="7CADC05C">
        <w:t>uses</w:t>
      </w:r>
      <w:r w:rsidR="37A244C7">
        <w:t xml:space="preserve"> them for</w:t>
      </w:r>
      <w:r w:rsidR="39FB22D2">
        <w:t xml:space="preserve"> </w:t>
      </w:r>
      <w:r w:rsidR="37A244C7">
        <w:t>targe</w:t>
      </w:r>
      <w:r w:rsidR="159E5846">
        <w:t>t</w:t>
      </w:r>
      <w:r w:rsidR="44985D92">
        <w:t xml:space="preserve"> boot</w:t>
      </w:r>
      <w:r w:rsidR="159E5846">
        <w:t>.</w:t>
      </w:r>
      <w:r w:rsidR="37A244C7">
        <w:t xml:space="preserve"> </w:t>
      </w:r>
    </w:p>
    <w:p w:rsidR="3A38BF6F" w:rsidP="66344485" w:rsidRDefault="3A38BF6F" w14:paraId="2EEB059F" w14:textId="46ED1229">
      <w:pPr>
        <w:pStyle w:val="BodyText"/>
        <w:ind w:firstLine="0"/>
      </w:pPr>
      <w:r>
        <w:rPr>
          <w:noProof/>
        </w:rPr>
        <w:drawing>
          <wp:inline distT="0" distB="0" distL="0" distR="0" wp14:anchorId="11499C37" wp14:editId="1B3D72F0">
            <wp:extent cx="6200775" cy="1543050"/>
            <wp:effectExtent l="0" t="0" r="0" b="0"/>
            <wp:docPr id="90928149" name="Picture 9092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C4E1B9" w:rsidP="66344485" w:rsidRDefault="73C4E1B9" w14:paraId="4E7D6606" w14:textId="4940B331">
      <w:pPr>
        <w:pStyle w:val="BodyText"/>
        <w:numPr>
          <w:ilvl w:val="0"/>
          <w:numId w:val="1"/>
        </w:numPr>
      </w:pPr>
      <w:r>
        <w:t xml:space="preserve">Define </w:t>
      </w:r>
      <w:r w:rsidR="2620CC45">
        <w:t xml:space="preserve">as </w:t>
      </w:r>
      <w:r>
        <w:t>default env variable</w:t>
      </w:r>
    </w:p>
    <w:p w:rsidR="1501FB5A" w:rsidP="66344485" w:rsidRDefault="1501FB5A" w14:paraId="044D40ED" w14:textId="2A44860D">
      <w:pPr>
        <w:pStyle w:val="BodyText"/>
        <w:ind w:firstLine="0"/>
        <w:rPr>
          <w:b/>
          <w:bCs/>
        </w:rPr>
      </w:pPr>
      <w:r>
        <w:t xml:space="preserve">Open file </w:t>
      </w:r>
      <w:r w:rsidRPr="66344485">
        <w:rPr>
          <w:b/>
          <w:bCs/>
        </w:rPr>
        <w:t>rcar-gen4-common.h</w:t>
      </w:r>
      <w:r w:rsidRPr="66344485" w:rsidR="5BE7EB23">
        <w:rPr>
          <w:b/>
          <w:bCs/>
        </w:rPr>
        <w:t xml:space="preserve"> </w:t>
      </w:r>
      <w:r w:rsidR="680B734C">
        <w:t>in u-boot S4SK source tree:</w:t>
      </w:r>
    </w:p>
    <w:p w:rsidR="2C92BCC0" w:rsidP="66344485" w:rsidRDefault="2C92BCC0" w14:paraId="5A9B2844" w14:textId="18784EB2">
      <w:pPr>
        <w:pStyle w:val="BodyText"/>
        <w:ind w:firstLine="0"/>
      </w:pPr>
      <w:r>
        <w:t xml:space="preserve">Go to ENV Setting </w:t>
      </w:r>
      <w:r>
        <w:rPr>
          <w:noProof/>
        </w:rPr>
        <w:drawing>
          <wp:inline distT="0" distB="0" distL="0" distR="0" wp14:anchorId="35387433" wp14:editId="35A85E12">
            <wp:extent cx="6200775" cy="1911605"/>
            <wp:effectExtent l="0" t="0" r="0" b="0"/>
            <wp:docPr id="694853473" name="Picture 6948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" b="75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9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is origin default env </w:t>
      </w:r>
      <w:r w:rsidR="20CDF43C">
        <w:t>form Renesas.</w:t>
      </w:r>
    </w:p>
    <w:p w:rsidR="66344485" w:rsidP="66344485" w:rsidRDefault="66344485" w14:paraId="2BCE2CF7" w14:textId="54305065">
      <w:pPr>
        <w:pStyle w:val="BodyText"/>
        <w:ind w:firstLine="0"/>
      </w:pPr>
    </w:p>
    <w:p w:rsidR="20CDF43C" w:rsidP="66344485" w:rsidRDefault="20CDF43C" w14:paraId="1881D86B" w14:textId="4419D47B">
      <w:pPr>
        <w:pStyle w:val="BodyText"/>
        <w:ind w:firstLine="0"/>
      </w:pPr>
      <w:r>
        <w:t>Let define some default env variable follow CONFIG_EXTRA_ENV_SETTINGS</w:t>
      </w:r>
    </w:p>
    <w:p w:rsidR="39F32894" w:rsidP="66344485" w:rsidRDefault="39F32894" w14:paraId="4F458E00" w14:textId="0C42371B">
      <w:pPr>
        <w:pStyle w:val="BodyText"/>
        <w:ind w:firstLine="0"/>
      </w:pPr>
      <w:r>
        <w:rPr>
          <w:noProof/>
        </w:rPr>
        <w:drawing>
          <wp:inline distT="0" distB="0" distL="0" distR="0" wp14:anchorId="3F8A6861" wp14:editId="1A4B1E60">
            <wp:extent cx="6200775" cy="3876675"/>
            <wp:effectExtent l="0" t="0" r="0" b="0"/>
            <wp:docPr id="692461266" name="Picture 69246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A185B8">
        <w:t xml:space="preserve">We can define more env </w:t>
      </w:r>
      <w:r w:rsidR="1CF5FBF4">
        <w:t>variables</w:t>
      </w:r>
      <w:r w:rsidR="4BA185B8">
        <w:t xml:space="preserve"> </w:t>
      </w:r>
      <w:r w:rsidR="7BC43C6A">
        <w:t>if needed.</w:t>
      </w:r>
    </w:p>
    <w:p w:rsidR="1D64C49E" w:rsidP="66344485" w:rsidRDefault="1D64C49E" w14:paraId="73575768" w14:textId="39C31374">
      <w:pPr>
        <w:pStyle w:val="BodyText"/>
        <w:ind w:firstLine="0"/>
      </w:pPr>
      <w:r>
        <w:t xml:space="preserve">We also define default </w:t>
      </w:r>
      <w:r w:rsidRPr="5295D927">
        <w:rPr>
          <w:b/>
          <w:bCs/>
        </w:rPr>
        <w:t>bootcmd</w:t>
      </w:r>
      <w:r w:rsidRPr="5295D927" w:rsidR="2FDACECF">
        <w:rPr>
          <w:b/>
          <w:bCs/>
        </w:rPr>
        <w:t xml:space="preserve"> </w:t>
      </w:r>
      <w:r w:rsidR="4F43AD65">
        <w:t xml:space="preserve">variable </w:t>
      </w:r>
      <w:r>
        <w:t>follow CONFIG_BOOTCOMMAND</w:t>
      </w:r>
    </w:p>
    <w:p w:rsidR="1D64C49E" w:rsidP="66344485" w:rsidRDefault="1D64C49E" w14:paraId="5FD8AFBB" w14:textId="4B4618DC">
      <w:pPr>
        <w:pStyle w:val="BodyText"/>
        <w:ind w:firstLine="0"/>
      </w:pPr>
      <w:r>
        <w:t xml:space="preserve">In this case, </w:t>
      </w:r>
      <w:r w:rsidRPr="66344485">
        <w:rPr>
          <w:b/>
          <w:bCs/>
        </w:rPr>
        <w:t xml:space="preserve">bootcmd </w:t>
      </w:r>
      <w:r>
        <w:t>is pxe</w:t>
      </w:r>
      <w:r w:rsidR="13D92FF3">
        <w:t xml:space="preserve"> boot</w:t>
      </w:r>
      <w:r>
        <w:t>, and mmc</w:t>
      </w:r>
      <w:r w:rsidR="58E4AB88">
        <w:t>0 (S4SK SD card)</w:t>
      </w:r>
      <w:r w:rsidR="5FEBD90F">
        <w:t>. If pxe boot failed, u-boot trying to boot next command is mmc</w:t>
      </w:r>
      <w:r w:rsidR="7CBE6794">
        <w:t>0</w:t>
      </w:r>
      <w:r w:rsidR="5FEBD90F">
        <w:t>.</w:t>
      </w:r>
    </w:p>
    <w:p w:rsidR="66344485" w:rsidP="66344485" w:rsidRDefault="66344485" w14:paraId="509FFA6E" w14:textId="718B03FE">
      <w:pPr>
        <w:pStyle w:val="BodyText"/>
        <w:ind w:firstLine="0"/>
      </w:pPr>
    </w:p>
    <w:p w:rsidR="5A543E06" w:rsidP="66344485" w:rsidRDefault="5A543E06" w14:paraId="42DB83BC" w14:textId="1705C9BD">
      <w:pPr>
        <w:pStyle w:val="BodyText"/>
        <w:ind w:firstLine="0"/>
      </w:pPr>
      <w:r>
        <w:t>T</w:t>
      </w:r>
      <w:r w:rsidR="1E56D79F">
        <w:t>o re</w:t>
      </w:r>
      <w:r w:rsidR="4F0C7746">
        <w:t>set default env we use command:</w:t>
      </w:r>
    </w:p>
    <w:p w:rsidR="2808CC3E" w:rsidP="66344485" w:rsidRDefault="2808CC3E" w14:paraId="07243260" w14:textId="29D82FF1">
      <w:pPr>
        <w:pStyle w:val="BodyText"/>
        <w:rPr>
          <w:b/>
          <w:bCs/>
        </w:rPr>
      </w:pPr>
      <w:r w:rsidRPr="66344485">
        <w:rPr>
          <w:b/>
          <w:bCs/>
        </w:rPr>
        <w:t>U-boot S4SK terminal:</w:t>
      </w:r>
    </w:p>
    <w:p w:rsidR="4308E506" w:rsidP="66344485" w:rsidRDefault="4308E506" w14:paraId="7500E170" w14:textId="56B0FC70">
      <w:pPr>
        <w:pStyle w:val="BodyText"/>
        <w:rPr>
          <w:rFonts w:ascii="Consolas" w:hAnsi="Consolas" w:eastAsia="Consolas" w:cs="Consolas"/>
        </w:rPr>
      </w:pPr>
      <w:r w:rsidRPr="66344485">
        <w:rPr>
          <w:rFonts w:ascii="Consolas" w:hAnsi="Consolas" w:eastAsia="Consolas" w:cs="Consolas"/>
        </w:rPr>
        <w:t>$ e</w:t>
      </w:r>
      <w:r w:rsidRPr="66344485" w:rsidR="4F0C7746">
        <w:rPr>
          <w:rFonts w:ascii="Consolas" w:hAnsi="Consolas" w:eastAsia="Consolas" w:cs="Consolas"/>
        </w:rPr>
        <w:t xml:space="preserve">nv default –a </w:t>
      </w:r>
    </w:p>
    <w:p w:rsidR="4F0C7746" w:rsidP="66344485" w:rsidRDefault="4F0C7746" w14:paraId="2EFA3872" w14:textId="155D07CA">
      <w:pPr>
        <w:pStyle w:val="BodyText"/>
        <w:ind w:firstLine="0"/>
      </w:pPr>
      <w:r>
        <w:rPr>
          <w:noProof/>
        </w:rPr>
        <w:drawing>
          <wp:inline distT="0" distB="0" distL="0" distR="0" wp14:anchorId="1098C756" wp14:editId="130F03A9">
            <wp:extent cx="6200775" cy="381000"/>
            <wp:effectExtent l="0" t="0" r="0" b="0"/>
            <wp:docPr id="281466576" name="Picture 28146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8B603">
        <w:t>Default e</w:t>
      </w:r>
      <w:r w:rsidR="43909B86">
        <w:t xml:space="preserve">nv available is some env that defined </w:t>
      </w:r>
      <w:r w:rsidR="10A245BF">
        <w:t>at CONFIG_EXTRA_ENV_SETTINGS</w:t>
      </w:r>
    </w:p>
    <w:p w:rsidR="66344485" w:rsidP="66344485" w:rsidRDefault="66344485" w14:paraId="5BB4A7F8" w14:textId="4278A71E">
      <w:pPr>
        <w:pStyle w:val="BodyText"/>
        <w:ind w:firstLine="0"/>
      </w:pPr>
    </w:p>
    <w:p w:rsidR="0F7AE6AF" w:rsidP="66344485" w:rsidRDefault="0F7AE6AF" w14:paraId="34138688" w14:textId="44B7C106">
      <w:pPr>
        <w:pStyle w:val="BodyText"/>
        <w:ind w:firstLine="0"/>
      </w:pPr>
      <w:r>
        <w:t xml:space="preserve">Use </w:t>
      </w:r>
      <w:hyperlink r:id="rId31">
        <w:r w:rsidRPr="66344485">
          <w:rPr>
            <w:rStyle w:val="Hyperlink"/>
            <w:b/>
            <w:bCs/>
          </w:rPr>
          <w:t>bdinfo</w:t>
        </w:r>
      </w:hyperlink>
      <w:r w:rsidRPr="66344485">
        <w:rPr>
          <w:b/>
          <w:bCs/>
        </w:rPr>
        <w:t xml:space="preserve"> </w:t>
      </w:r>
      <w:r w:rsidR="7B889713">
        <w:t>command</w:t>
      </w:r>
      <w:r>
        <w:t xml:space="preserve"> in u-boot to display </w:t>
      </w:r>
      <w:r w:rsidR="54866244">
        <w:t>information</w:t>
      </w:r>
      <w:r>
        <w:t xml:space="preserve"> of board</w:t>
      </w:r>
      <w:r w:rsidR="0FFF18D1">
        <w:t>:</w:t>
      </w:r>
    </w:p>
    <w:p w:rsidR="0FFF18D1" w:rsidP="66344485" w:rsidRDefault="0FFF18D1" w14:paraId="654758FA" w14:textId="39882BC4">
      <w:pPr>
        <w:pStyle w:val="BodyText"/>
        <w:ind w:firstLine="0"/>
      </w:pPr>
      <w:r>
        <w:t xml:space="preserve">Enable this command if u-boot not yet </w:t>
      </w:r>
      <w:r w:rsidR="72BA9D1D">
        <w:t>built-in</w:t>
      </w:r>
      <w:r>
        <w:t>: CONFIG_CMD_BDI=y</w:t>
      </w:r>
    </w:p>
    <w:p w:rsidR="0F7AE6AF" w:rsidP="66344485" w:rsidRDefault="0F7AE6AF" w14:paraId="307BC851" w14:textId="27F7EACD">
      <w:pPr>
        <w:pStyle w:val="BodyText"/>
        <w:ind w:firstLine="0"/>
      </w:pPr>
      <w:r>
        <w:rPr>
          <w:noProof/>
        </w:rPr>
        <w:drawing>
          <wp:inline distT="0" distB="0" distL="0" distR="0" wp14:anchorId="41CE00D2" wp14:editId="2D3431B8">
            <wp:extent cx="6200775" cy="4648202"/>
            <wp:effectExtent l="0" t="0" r="0" b="0"/>
            <wp:docPr id="2070290352" name="Picture 207029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8FDA37">
        <w:t xml:space="preserve">We can easily see more information about our </w:t>
      </w:r>
      <w:r w:rsidR="06E24CD0">
        <w:t>board.</w:t>
      </w:r>
    </w:p>
    <w:p w:rsidR="66344485" w:rsidP="66344485" w:rsidRDefault="66344485" w14:paraId="719835F9" w14:textId="155CB6A3">
      <w:pPr>
        <w:pStyle w:val="BodyText"/>
        <w:ind w:firstLine="0"/>
      </w:pPr>
    </w:p>
    <w:sectPr w:rsidR="66344485" w:rsidSect="002612B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7" w:h="16839" w:orient="portrait" w:code="9"/>
      <w:pgMar w:top="1701" w:right="1077" w:bottom="1191" w:left="1077" w:header="680" w:footer="51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30BB8" w:rsidRDefault="00D30BB8" w14:paraId="0A65EB5D" w14:textId="77777777">
      <w:r>
        <w:separator/>
      </w:r>
    </w:p>
  </w:endnote>
  <w:endnote w:type="continuationSeparator" w:id="0">
    <w:p w:rsidR="00D30BB8" w:rsidRDefault="00D30BB8" w14:paraId="26E4C5B8" w14:textId="77777777">
      <w:r>
        <w:continuationSeparator/>
      </w:r>
    </w:p>
  </w:endnote>
  <w:endnote w:type="continuationNotice" w:id="1">
    <w:p w:rsidR="00D30BB8" w:rsidRDefault="00D30BB8" w14:paraId="5FC92F75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w:fontKey="{67072743-D54F-4F59-B5B8-7D3C5173FFD4}" w:subsetted="1" r:id="rId1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W5">
    <w:altName w:val="Meiryo UI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roman"/>
    <w:pitch w:val="default"/>
    <w:embedRegular w:fontKey="{99A5663A-BAE5-45E4-9E41-D1265D0E8DB8}" r:id="rId2"/>
    <w:embedBold w:fontKey="{E31C6524-BF5B-40BF-AEA8-B92EDEA3F0CE}" r:id="rId3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2B3BA7" w:rsidRDefault="002B3BA7" w14:paraId="1ECE8F3F" w14:textId="77777777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246" behindDoc="0" locked="0" layoutInCell="1" allowOverlap="1" wp14:anchorId="30694B5F" wp14:editId="527D5473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47191" name="図 147191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SUBJECT  \* MERGEFORMAT </w:instrText>
    </w:r>
    <w:r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34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:rsidR="002B3BA7" w:rsidRDefault="00D30BB8" w14:paraId="755A2E36" w14:textId="77777777">
    <w:pPr>
      <w:pStyle w:val="Footer"/>
    </w:pPr>
    <w:r>
      <w:fldChar w:fldCharType="begin"/>
    </w:r>
    <w:r>
      <w:instrText> TITLE  \* MERGEFORMAT </w:instrText>
    </w:r>
    <w:r>
      <w:fldChar w:fldCharType="separate"/>
    </w:r>
    <w:r w:rsidR="008D3326">
      <w:t>HAGE Functional Specification</w:t>
    </w:r>
    <w:r>
      <w:fldChar w:fldCharType="end"/>
    </w:r>
    <w:r w:rsidR="002B3BA7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2B3BA7" w:rsidRDefault="002B3BA7" w14:paraId="1E17B69F" w14:textId="63C1E73F">
    <w:pPr>
      <w:pStyle w:val="Footer"/>
      <w:tabs>
        <w:tab w:val="right" w:pos="9720"/>
      </w:tabs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6E873ED" wp14:editId="20D13EDF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49213695">
            <v:line id="Line 1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2a289d" strokeweight="2.25pt" from="48.2pt,788.15pt" to="547.1pt,788.15pt" w14:anchorId="31ED17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">
              <w10:wrap anchorx="page" anchory="page"/>
            </v:line>
          </w:pict>
        </mc:Fallback>
      </mc:AlternateContent>
    </w:r>
    <w:r>
      <w:fldChar w:fldCharType="begin"/>
    </w:r>
    <w:r>
      <w:instrText> DOCPROPERTY  Category  \* MERGEFORMAT </w:instrText>
    </w:r>
    <w:r>
      <w:fldChar w:fldCharType="separate"/>
    </w:r>
    <w:r w:rsidR="008D3326">
      <w:t>Rev. 1.00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65A4C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</w:p>
  <w:p w:rsidR="002B3BA7" w:rsidP="00D12000" w:rsidRDefault="005749B6" w14:paraId="0EC5C622" w14:textId="1D19042D">
    <w:pPr>
      <w:pStyle w:val="Footer"/>
      <w:tabs>
        <w:tab w:val="clear" w:pos="4820"/>
        <w:tab w:val="clear" w:pos="9752"/>
        <w:tab w:val="left" w:pos="6840"/>
      </w:tabs>
    </w:pPr>
    <w:r>
      <w:t>May</w:t>
    </w:r>
    <w:r w:rsidR="008D3326">
      <w:t>/</w:t>
    </w:r>
    <w:r>
      <w:t>16</w:t>
    </w:r>
    <w:r w:rsidR="008D3326">
      <w:t>/</w:t>
    </w:r>
    <w:r>
      <w:t>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2714054"/>
      <w:docPartObj>
        <w:docPartGallery w:val="Page Numbers (Bottom of Page)"/>
        <w:docPartUnique/>
      </w:docPartObj>
      <w:rPr>
        <w:rFonts w:ascii="Arial" w:hAnsi="Arial" w:eastAsia="ＭＳ ゴシック" w:cs="" w:asciiTheme="majorAscii" w:hAnsiTheme="majorAscii" w:eastAsiaTheme="majorEastAsia" w:cstheme="majorBidi"/>
        <w:sz w:val="28"/>
        <w:szCs w:val="28"/>
        <w:lang w:val="ja-JP"/>
      </w:rPr>
    </w:sdtPr>
    <w:sdtEndPr>
      <w:rPr>
        <w:rFonts w:ascii="Arial" w:hAnsi="Arial" w:eastAsia="ＭＳ ゴシック" w:cs="" w:asciiTheme="majorAscii" w:hAnsiTheme="majorAscii" w:eastAsiaTheme="majorEastAsia" w:cstheme="majorBidi"/>
        <w:sz w:val="28"/>
        <w:szCs w:val="28"/>
        <w:lang w:val="en-US"/>
      </w:rPr>
    </w:sdtEndPr>
    <w:sdtContent>
      <w:p w:rsidR="002B3BA7" w:rsidRDefault="002B3BA7" w14:paraId="23845647" w14:textId="77777777">
        <w:pPr>
          <w:pStyle w:val="Footer"/>
          <w:jc w:val="right"/>
          <w:rPr>
            <w:rFonts w:asciiTheme="majorHAnsi" w:hAnsiTheme="majorHAnsi" w:eastAsiaTheme="majorEastAsia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65A4C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Pr="00776DEE" w:rsidR="002B3BA7" w:rsidRDefault="00776DEE" w14:paraId="26EEA8E7" w14:textId="77777777">
    <w:pPr>
      <w:pStyle w:val="Footer"/>
    </w:pPr>
    <w:r w:rsidRPr="00776DEE">
      <w:t>Ban</w:t>
    </w:r>
    <w:r>
      <w:t xml:space="preserve"> V</w:t>
    </w:r>
    <w:r w:rsidRPr="00776DEE">
      <w:t>ien Company Limited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30BB8" w:rsidRDefault="00D30BB8" w14:paraId="41826B93" w14:textId="77777777">
      <w:r>
        <w:separator/>
      </w:r>
    </w:p>
  </w:footnote>
  <w:footnote w:type="continuationSeparator" w:id="0">
    <w:p w:rsidR="00D30BB8" w:rsidRDefault="00D30BB8" w14:paraId="2F08F92A" w14:textId="77777777">
      <w:r>
        <w:continuationSeparator/>
      </w:r>
    </w:p>
  </w:footnote>
  <w:footnote w:type="continuationNotice" w:id="1">
    <w:p w:rsidR="00D30BB8" w:rsidRDefault="00D30BB8" w14:paraId="1DAE3F65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B3BA7" w:rsidRDefault="002B3BA7" w14:paraId="4F147FF3" w14:textId="77777777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2B3BA7" w:rsidRDefault="002B3BA7" w14:paraId="450F50DD" w14:textId="77777777">
    <w:pPr>
      <w:pStyle w:val="Header"/>
      <w:jc w:val="left"/>
    </w:pPr>
  </w:p>
  <w:p w:rsidR="002B3BA7" w:rsidRDefault="002B3BA7" w14:paraId="779E05F3" w14:textId="77777777">
    <w:pPr>
      <w:pStyle w:val="Header"/>
      <w:jc w:val="left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16D2313" wp14:editId="72E759B4">
              <wp:simplePos x="0" y="0"/>
              <wp:positionH relativeFrom="page">
                <wp:posOffset>612140</wp:posOffset>
              </wp:positionH>
              <wp:positionV relativeFrom="page">
                <wp:posOffset>972185</wp:posOffset>
              </wp:positionV>
              <wp:extent cx="6336030" cy="0"/>
              <wp:effectExtent l="0" t="0" r="0" b="0"/>
              <wp:wrapNone/>
              <wp:docPr id="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08C54CCE">
            <v:line id="Line 19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2a289d" strokeweight="2.25pt" from="48.2pt,76.55pt" to="547.1pt,76.55pt" w14:anchorId="2A5DCD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">
              <w10:wrap anchorx="page" anchory="page"/>
            </v:line>
          </w:pict>
        </mc:Fallback>
      </mc:AlternateContent>
    </w:r>
    <w:r w:rsidR="00193B3A">
      <w:t>Document tile</w:t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CB5F84" w:rsidR="002B3BA7" w:rsidP="00AB3A00" w:rsidRDefault="008D3326" w14:paraId="6E43E8C4" w14:textId="6A6E14A8">
    <w:pPr>
      <w:pStyle w:val="afe"/>
      <w:rPr>
        <w:color w:val="2A289D"/>
      </w:rPr>
    </w:pPr>
    <w:r>
      <w:rPr>
        <w:noProof/>
      </w:rPr>
      <w:drawing>
        <wp:anchor distT="0" distB="0" distL="114300" distR="114300" simplePos="0" relativeHeight="251659270" behindDoc="1" locked="0" layoutInCell="1" allowOverlap="1" wp14:anchorId="3E72EE73" wp14:editId="3D965CBC">
          <wp:simplePos x="0" y="0"/>
          <wp:positionH relativeFrom="column">
            <wp:posOffset>1905</wp:posOffset>
          </wp:positionH>
          <wp:positionV relativeFrom="paragraph">
            <wp:posOffset>120650</wp:posOffset>
          </wp:positionV>
          <wp:extent cx="850900" cy="331470"/>
          <wp:effectExtent l="0" t="0" r="6350" b="0"/>
          <wp:wrapTight wrapText="bothSides">
            <wp:wrapPolygon edited="0">
              <wp:start x="16925" y="0"/>
              <wp:lineTo x="0" y="6207"/>
              <wp:lineTo x="0" y="19862"/>
              <wp:lineTo x="17409" y="19862"/>
              <wp:lineTo x="21278" y="16138"/>
              <wp:lineTo x="21278" y="4966"/>
              <wp:lineTo x="20794" y="0"/>
              <wp:lineTo x="16925" y="0"/>
            </wp:wrapPolygon>
          </wp:wrapTight>
          <wp:docPr id="1" name="Picture 175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5" descr="A picture containing text, clipart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0900" cy="3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3BA7">
      <w:rPr>
        <w:rFonts w:hint="eastAsia"/>
      </w:rPr>
      <w:tab/>
    </w:r>
  </w:p>
  <w:p w:rsidR="002B3BA7" w:rsidP="00286204" w:rsidRDefault="002B3BA7" w14:paraId="3E45A6CE" w14:textId="61D95A67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hint="default" w:ascii="Wingdings" w:hAnsi="Wingdings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hint="default" w:ascii="Wingdings" w:hAnsi="Wingdings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hint="default" w:ascii="Wingdings" w:hAnsi="Wingdings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hint="default" w:ascii="Wingdings" w:hAnsi="Wingdings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hint="default" w:ascii="Symbol" w:hAnsi="Symbol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9" w15:restartNumberingAfterBreak="0">
    <w:nsid w:val="03D5F413"/>
    <w:multiLevelType w:val="hybridMultilevel"/>
    <w:tmpl w:val="0150A808"/>
    <w:lvl w:ilvl="0" w:tplc="B2E6C80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AAAB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72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324B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39251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6230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A0D1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1E3A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04B3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ABA81CE"/>
    <w:multiLevelType w:val="hybridMultilevel"/>
    <w:tmpl w:val="923817EA"/>
    <w:lvl w:ilvl="0" w:tplc="B128EFF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53EF7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BE50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A6A6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2C79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A6DF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9C2A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4618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8E5A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FFC3BB6"/>
    <w:multiLevelType w:val="hybridMultilevel"/>
    <w:tmpl w:val="E1F2AC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444D802"/>
    <w:multiLevelType w:val="hybridMultilevel"/>
    <w:tmpl w:val="6A4E8E7A"/>
    <w:lvl w:ilvl="0" w:tplc="7542096A">
      <w:start w:val="1"/>
      <w:numFmt w:val="decimal"/>
      <w:lvlText w:val="%1."/>
      <w:lvlJc w:val="left"/>
      <w:pPr>
        <w:ind w:left="720" w:hanging="360"/>
      </w:pPr>
    </w:lvl>
    <w:lvl w:ilvl="1" w:tplc="7DBC2DD8">
      <w:start w:val="1"/>
      <w:numFmt w:val="lowerLetter"/>
      <w:lvlText w:val="%2."/>
      <w:lvlJc w:val="left"/>
      <w:pPr>
        <w:ind w:left="1440" w:hanging="360"/>
      </w:pPr>
    </w:lvl>
    <w:lvl w:ilvl="2" w:tplc="2F3426BE">
      <w:start w:val="1"/>
      <w:numFmt w:val="lowerRoman"/>
      <w:lvlText w:val="%3."/>
      <w:lvlJc w:val="right"/>
      <w:pPr>
        <w:ind w:left="2160" w:hanging="180"/>
      </w:pPr>
    </w:lvl>
    <w:lvl w:ilvl="3" w:tplc="AB7C4E5A">
      <w:start w:val="1"/>
      <w:numFmt w:val="decimal"/>
      <w:lvlText w:val="%4."/>
      <w:lvlJc w:val="left"/>
      <w:pPr>
        <w:ind w:left="2880" w:hanging="360"/>
      </w:pPr>
    </w:lvl>
    <w:lvl w:ilvl="4" w:tplc="332EE844">
      <w:start w:val="1"/>
      <w:numFmt w:val="lowerLetter"/>
      <w:lvlText w:val="%5."/>
      <w:lvlJc w:val="left"/>
      <w:pPr>
        <w:ind w:left="3600" w:hanging="360"/>
      </w:pPr>
    </w:lvl>
    <w:lvl w:ilvl="5" w:tplc="2222D7D6">
      <w:start w:val="1"/>
      <w:numFmt w:val="lowerRoman"/>
      <w:lvlText w:val="%6."/>
      <w:lvlJc w:val="right"/>
      <w:pPr>
        <w:ind w:left="4320" w:hanging="180"/>
      </w:pPr>
    </w:lvl>
    <w:lvl w:ilvl="6" w:tplc="BB64A48E">
      <w:start w:val="1"/>
      <w:numFmt w:val="decimal"/>
      <w:lvlText w:val="%7."/>
      <w:lvlJc w:val="left"/>
      <w:pPr>
        <w:ind w:left="5040" w:hanging="360"/>
      </w:pPr>
    </w:lvl>
    <w:lvl w:ilvl="7" w:tplc="66A06C00">
      <w:start w:val="1"/>
      <w:numFmt w:val="lowerLetter"/>
      <w:lvlText w:val="%8."/>
      <w:lvlJc w:val="left"/>
      <w:pPr>
        <w:ind w:left="5760" w:hanging="360"/>
      </w:pPr>
    </w:lvl>
    <w:lvl w:ilvl="8" w:tplc="CD2830A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hint="default" w:ascii="Times New Roman" w:hAnsi="Times New Roman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A07509D"/>
    <w:multiLevelType w:val="hybridMultilevel"/>
    <w:tmpl w:val="1C704512"/>
    <w:lvl w:ilvl="0" w:tplc="04090001">
      <w:start w:val="1"/>
      <w:numFmt w:val="bullet"/>
      <w:lvlText w:val=""/>
      <w:lvlJc w:val="left"/>
      <w:pPr>
        <w:ind w:left="619" w:hanging="420"/>
      </w:pPr>
      <w:rPr>
        <w:rFonts w:hint="default" w:ascii="Symbol" w:hAnsi="Symbol"/>
      </w:rPr>
    </w:lvl>
    <w:lvl w:ilvl="1" w:tplc="9B42DDA6">
      <w:start w:val="20"/>
      <w:numFmt w:val="bullet"/>
      <w:lvlText w:val="＊"/>
      <w:lvlJc w:val="left"/>
      <w:pPr>
        <w:ind w:left="979" w:hanging="360"/>
      </w:pPr>
      <w:rPr>
        <w:rFonts w:hint="eastAsia" w:ascii="MS Mincho" w:hAnsi="MS Mincho" w:eastAsia="MS Mincho" w:cs="Times New Roman"/>
      </w:rPr>
    </w:lvl>
    <w:lvl w:ilvl="2" w:tplc="0409000D" w:tentative="1">
      <w:start w:val="1"/>
      <w:numFmt w:val="bullet"/>
      <w:lvlText w:val=""/>
      <w:lvlJc w:val="left"/>
      <w:pPr>
        <w:ind w:left="1459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299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719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559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979" w:hanging="420"/>
      </w:pPr>
      <w:rPr>
        <w:rFonts w:hint="default" w:ascii="Wingdings" w:hAnsi="Wingdings"/>
      </w:rPr>
    </w:lvl>
  </w:abstractNum>
  <w:abstractNum w:abstractNumId="15" w15:restartNumberingAfterBreak="0">
    <w:nsid w:val="3F68541A"/>
    <w:multiLevelType w:val="hybridMultilevel"/>
    <w:tmpl w:val="FE826A2E"/>
    <w:lvl w:ilvl="0" w:tplc="034826A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65032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98E3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9CBA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5283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AA1A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065A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1683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1866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hint="default" w:ascii="Symbol" w:hAnsi="Symbol"/>
        <w:b w:val="0"/>
        <w:i w:val="0"/>
        <w:sz w:val="14"/>
        <w:u w:val="none"/>
      </w:rPr>
    </w:lvl>
  </w:abstractNum>
  <w:abstractNum w:abstractNumId="17" w15:restartNumberingAfterBreak="0">
    <w:nsid w:val="55BCD495"/>
    <w:multiLevelType w:val="hybridMultilevel"/>
    <w:tmpl w:val="DE82C36A"/>
    <w:lvl w:ilvl="0" w:tplc="5748F26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B62A1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645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6E4F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422E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FAC6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4C0F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E621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B8AB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C8168E8"/>
    <w:multiLevelType w:val="hybridMultilevel"/>
    <w:tmpl w:val="55FE87D8"/>
    <w:lvl w:ilvl="0" w:tplc="CCB6024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CE701C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504F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A265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A52A6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7D670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8221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7CAF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39E26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hint="default" w:ascii="Symbol" w:hAnsi="Symbol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20" w15:restartNumberingAfterBreak="0">
    <w:nsid w:val="634E7930"/>
    <w:multiLevelType w:val="hybridMultilevel"/>
    <w:tmpl w:val="5B067AC4"/>
    <w:lvl w:ilvl="0" w:tplc="15D4A8C4">
      <w:start w:val="1"/>
      <w:numFmt w:val="decimal"/>
      <w:lvlText w:val="%1."/>
      <w:lvlJc w:val="left"/>
      <w:pPr>
        <w:ind w:left="720" w:hanging="360"/>
      </w:pPr>
    </w:lvl>
    <w:lvl w:ilvl="1" w:tplc="EC062B2E">
      <w:start w:val="1"/>
      <w:numFmt w:val="lowerLetter"/>
      <w:lvlText w:val="%2."/>
      <w:lvlJc w:val="left"/>
      <w:pPr>
        <w:ind w:left="1440" w:hanging="360"/>
      </w:pPr>
    </w:lvl>
    <w:lvl w:ilvl="2" w:tplc="D6204AEE">
      <w:start w:val="1"/>
      <w:numFmt w:val="lowerRoman"/>
      <w:lvlText w:val="%3."/>
      <w:lvlJc w:val="right"/>
      <w:pPr>
        <w:ind w:left="2160" w:hanging="180"/>
      </w:pPr>
    </w:lvl>
    <w:lvl w:ilvl="3" w:tplc="0D50010E">
      <w:start w:val="1"/>
      <w:numFmt w:val="decimal"/>
      <w:lvlText w:val="%4."/>
      <w:lvlJc w:val="left"/>
      <w:pPr>
        <w:ind w:left="2880" w:hanging="360"/>
      </w:pPr>
    </w:lvl>
    <w:lvl w:ilvl="4" w:tplc="EB106EE6">
      <w:start w:val="1"/>
      <w:numFmt w:val="lowerLetter"/>
      <w:lvlText w:val="%5."/>
      <w:lvlJc w:val="left"/>
      <w:pPr>
        <w:ind w:left="3600" w:hanging="360"/>
      </w:pPr>
    </w:lvl>
    <w:lvl w:ilvl="5" w:tplc="EC063A5C">
      <w:start w:val="1"/>
      <w:numFmt w:val="lowerRoman"/>
      <w:lvlText w:val="%6."/>
      <w:lvlJc w:val="right"/>
      <w:pPr>
        <w:ind w:left="4320" w:hanging="180"/>
      </w:pPr>
    </w:lvl>
    <w:lvl w:ilvl="6" w:tplc="4BF8EE0A">
      <w:start w:val="1"/>
      <w:numFmt w:val="decimal"/>
      <w:lvlText w:val="%7."/>
      <w:lvlJc w:val="left"/>
      <w:pPr>
        <w:ind w:left="5040" w:hanging="360"/>
      </w:pPr>
    </w:lvl>
    <w:lvl w:ilvl="7" w:tplc="ABB4CA54">
      <w:start w:val="1"/>
      <w:numFmt w:val="lowerLetter"/>
      <w:lvlText w:val="%8."/>
      <w:lvlJc w:val="left"/>
      <w:pPr>
        <w:ind w:left="5760" w:hanging="360"/>
      </w:pPr>
    </w:lvl>
    <w:lvl w:ilvl="8" w:tplc="B6B6EAB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BB0C9E"/>
    <w:multiLevelType w:val="multilevel"/>
    <w:tmpl w:val="A4806C44"/>
    <w:lvl w:ilvl="0">
      <w:start w:val="1"/>
      <w:numFmt w:val="decimal"/>
      <w:lvlRestart w:val="0"/>
      <w:pStyle w:val="Heading1"/>
      <w:lvlText w:val="%1."/>
      <w:lvlJc w:val="left"/>
      <w:pPr>
        <w:tabs>
          <w:tab w:val="num" w:pos="799"/>
        </w:tabs>
        <w:ind w:left="799" w:hanging="799"/>
      </w:pPr>
      <w:rPr>
        <w:b w:val="0"/>
        <w:i w:val="0"/>
        <w:color w:val="auto"/>
        <w:sz w:val="28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99"/>
        </w:tabs>
        <w:ind w:left="799" w:hanging="799"/>
      </w:pPr>
      <w:rPr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02"/>
        </w:tabs>
        <w:ind w:left="1202" w:hanging="1202"/>
      </w:pPr>
      <w:rPr>
        <w:rFonts w:hint="default" w:ascii="Arial" w:hAnsi="Arial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hint="default" w:ascii="Arial" w:hAnsi="Arial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hint="default" w:ascii="Arial" w:hAnsi="Arial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hint="default" w:ascii="Arial" w:hAnsi="Arial"/>
        <w:b w:val="0"/>
        <w:i w:val="0"/>
        <w:sz w:val="22"/>
      </w:rPr>
    </w:lvl>
    <w:lvl w:ilvl="6">
      <w:start w:val="1"/>
      <w:numFmt w:val="decimal"/>
      <w:lvlText w:val="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</w:lvl>
  </w:abstractNum>
  <w:abstractNum w:abstractNumId="22" w15:restartNumberingAfterBreak="0">
    <w:nsid w:val="73677BA1"/>
    <w:multiLevelType w:val="hybridMultilevel"/>
    <w:tmpl w:val="613497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D1AB60C"/>
    <w:multiLevelType w:val="hybridMultilevel"/>
    <w:tmpl w:val="DA08DDD8"/>
    <w:lvl w:ilvl="0" w:tplc="24124A4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ABC45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3F0C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A4E6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3493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2ECC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22A9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4E2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18DA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07379543">
    <w:abstractNumId w:val="12"/>
  </w:num>
  <w:num w:numId="2" w16cid:durableId="441074410">
    <w:abstractNumId w:val="9"/>
  </w:num>
  <w:num w:numId="3" w16cid:durableId="132212762">
    <w:abstractNumId w:val="18"/>
  </w:num>
  <w:num w:numId="4" w16cid:durableId="2007971141">
    <w:abstractNumId w:val="17"/>
  </w:num>
  <w:num w:numId="5" w16cid:durableId="756943607">
    <w:abstractNumId w:val="23"/>
  </w:num>
  <w:num w:numId="6" w16cid:durableId="1329090401">
    <w:abstractNumId w:val="15"/>
  </w:num>
  <w:num w:numId="7" w16cid:durableId="1083721486">
    <w:abstractNumId w:val="10"/>
  </w:num>
  <w:num w:numId="8" w16cid:durableId="1368213787">
    <w:abstractNumId w:val="20"/>
  </w:num>
  <w:num w:numId="9" w16cid:durableId="851147696">
    <w:abstractNumId w:val="16"/>
  </w:num>
  <w:num w:numId="10" w16cid:durableId="740179097">
    <w:abstractNumId w:val="19"/>
  </w:num>
  <w:num w:numId="11" w16cid:durableId="845099119">
    <w:abstractNumId w:val="21"/>
  </w:num>
  <w:num w:numId="12" w16cid:durableId="959334864">
    <w:abstractNumId w:val="8"/>
  </w:num>
  <w:num w:numId="13" w16cid:durableId="1503861653">
    <w:abstractNumId w:val="13"/>
    <w:lvlOverride w:ilvl="0">
      <w:startOverride w:val="1"/>
    </w:lvlOverride>
  </w:num>
  <w:num w:numId="14" w16cid:durableId="1657107792">
    <w:abstractNumId w:val="7"/>
  </w:num>
  <w:num w:numId="15" w16cid:durableId="522786341">
    <w:abstractNumId w:val="6"/>
  </w:num>
  <w:num w:numId="16" w16cid:durableId="90205985">
    <w:abstractNumId w:val="5"/>
  </w:num>
  <w:num w:numId="17" w16cid:durableId="767888091">
    <w:abstractNumId w:val="4"/>
  </w:num>
  <w:num w:numId="18" w16cid:durableId="1743218060">
    <w:abstractNumId w:val="3"/>
  </w:num>
  <w:num w:numId="19" w16cid:durableId="214897470">
    <w:abstractNumId w:val="2"/>
  </w:num>
  <w:num w:numId="20" w16cid:durableId="867063693">
    <w:abstractNumId w:val="1"/>
  </w:num>
  <w:num w:numId="21" w16cid:durableId="934095012">
    <w:abstractNumId w:val="0"/>
  </w:num>
  <w:num w:numId="22" w16cid:durableId="242373317">
    <w:abstractNumId w:val="14"/>
  </w:num>
  <w:num w:numId="23" w16cid:durableId="1255439140">
    <w:abstractNumId w:val="11"/>
  </w:num>
  <w:num w:numId="24" w16cid:durableId="1422332846">
    <w:abstractNumId w:val="22"/>
  </w:num>
  <w:num w:numId="25" w16cid:durableId="1697340743">
    <w:abstractNumId w:val="13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embedTrueTypeFonts/>
  <w:saveSubsetFonts/>
  <w:bordersDoNotSurroundHeader/>
  <w:bordersDoNotSurroundFooter/>
  <w:activeWritingStyle w:lang="en-US" w:vendorID="8" w:dllVersion="513" w:checkStyle="1" w:appName="MSWord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0"/>
  <w:doNotHyphenateCaps/>
  <w:drawingGridHorizontalSpacing w:val="90"/>
  <w:drawingGridVerticalSpacing w:val="136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  <o:colormru v:ext="edit" colors="#fd000d,#1e1284,#324099,#2a289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326"/>
    <w:rsid w:val="00000E2F"/>
    <w:rsid w:val="0000220B"/>
    <w:rsid w:val="00002B29"/>
    <w:rsid w:val="0000328A"/>
    <w:rsid w:val="00003E2D"/>
    <w:rsid w:val="00004C09"/>
    <w:rsid w:val="00005077"/>
    <w:rsid w:val="00005363"/>
    <w:rsid w:val="00005463"/>
    <w:rsid w:val="0000573A"/>
    <w:rsid w:val="00007F79"/>
    <w:rsid w:val="00010CFD"/>
    <w:rsid w:val="00011357"/>
    <w:rsid w:val="0001211A"/>
    <w:rsid w:val="00012BC5"/>
    <w:rsid w:val="000156BB"/>
    <w:rsid w:val="0001598A"/>
    <w:rsid w:val="0001658B"/>
    <w:rsid w:val="000166EE"/>
    <w:rsid w:val="00017BC9"/>
    <w:rsid w:val="0002194C"/>
    <w:rsid w:val="00022DB1"/>
    <w:rsid w:val="00023354"/>
    <w:rsid w:val="00023771"/>
    <w:rsid w:val="00023DF0"/>
    <w:rsid w:val="0002470F"/>
    <w:rsid w:val="0002589A"/>
    <w:rsid w:val="000268FE"/>
    <w:rsid w:val="00027777"/>
    <w:rsid w:val="00027ED1"/>
    <w:rsid w:val="00031291"/>
    <w:rsid w:val="00031703"/>
    <w:rsid w:val="000317C5"/>
    <w:rsid w:val="00032073"/>
    <w:rsid w:val="00032AB3"/>
    <w:rsid w:val="00033229"/>
    <w:rsid w:val="00033A3C"/>
    <w:rsid w:val="00034130"/>
    <w:rsid w:val="00034F5E"/>
    <w:rsid w:val="000355A3"/>
    <w:rsid w:val="00035BBD"/>
    <w:rsid w:val="00035BD9"/>
    <w:rsid w:val="00035F2A"/>
    <w:rsid w:val="00037C66"/>
    <w:rsid w:val="00037E67"/>
    <w:rsid w:val="000401DD"/>
    <w:rsid w:val="00040468"/>
    <w:rsid w:val="000404B2"/>
    <w:rsid w:val="000408B2"/>
    <w:rsid w:val="000415F0"/>
    <w:rsid w:val="00041CDC"/>
    <w:rsid w:val="000447F2"/>
    <w:rsid w:val="00045C75"/>
    <w:rsid w:val="000466FD"/>
    <w:rsid w:val="000472F2"/>
    <w:rsid w:val="00047D13"/>
    <w:rsid w:val="00050FEF"/>
    <w:rsid w:val="00052D76"/>
    <w:rsid w:val="00052F59"/>
    <w:rsid w:val="00053976"/>
    <w:rsid w:val="00054FFA"/>
    <w:rsid w:val="00055464"/>
    <w:rsid w:val="00055670"/>
    <w:rsid w:val="000569C9"/>
    <w:rsid w:val="000601B2"/>
    <w:rsid w:val="000605BF"/>
    <w:rsid w:val="0006108E"/>
    <w:rsid w:val="00062832"/>
    <w:rsid w:val="000628AD"/>
    <w:rsid w:val="000640EE"/>
    <w:rsid w:val="00065855"/>
    <w:rsid w:val="00066BFE"/>
    <w:rsid w:val="000670B1"/>
    <w:rsid w:val="000672FC"/>
    <w:rsid w:val="00067887"/>
    <w:rsid w:val="00071F9B"/>
    <w:rsid w:val="0007225C"/>
    <w:rsid w:val="00072639"/>
    <w:rsid w:val="00073F1B"/>
    <w:rsid w:val="000747F0"/>
    <w:rsid w:val="00075A2C"/>
    <w:rsid w:val="00075D88"/>
    <w:rsid w:val="00076F4A"/>
    <w:rsid w:val="00077FDE"/>
    <w:rsid w:val="0008186E"/>
    <w:rsid w:val="000818DD"/>
    <w:rsid w:val="00081C19"/>
    <w:rsid w:val="000824C0"/>
    <w:rsid w:val="00082E2B"/>
    <w:rsid w:val="00083E1B"/>
    <w:rsid w:val="00084C9F"/>
    <w:rsid w:val="00084EE8"/>
    <w:rsid w:val="0008509D"/>
    <w:rsid w:val="00086103"/>
    <w:rsid w:val="000861AB"/>
    <w:rsid w:val="0008678A"/>
    <w:rsid w:val="00086F4F"/>
    <w:rsid w:val="0009004B"/>
    <w:rsid w:val="0009044B"/>
    <w:rsid w:val="000907F0"/>
    <w:rsid w:val="00091DD1"/>
    <w:rsid w:val="00092236"/>
    <w:rsid w:val="00093609"/>
    <w:rsid w:val="00094138"/>
    <w:rsid w:val="00095D78"/>
    <w:rsid w:val="00095D79"/>
    <w:rsid w:val="00096F57"/>
    <w:rsid w:val="00097295"/>
    <w:rsid w:val="000A15A9"/>
    <w:rsid w:val="000A1EC6"/>
    <w:rsid w:val="000A3A22"/>
    <w:rsid w:val="000A3DB4"/>
    <w:rsid w:val="000A473A"/>
    <w:rsid w:val="000A549E"/>
    <w:rsid w:val="000A664F"/>
    <w:rsid w:val="000B014D"/>
    <w:rsid w:val="000B1955"/>
    <w:rsid w:val="000B2198"/>
    <w:rsid w:val="000B25C9"/>
    <w:rsid w:val="000B4A2A"/>
    <w:rsid w:val="000B577D"/>
    <w:rsid w:val="000B6A6B"/>
    <w:rsid w:val="000B7163"/>
    <w:rsid w:val="000B764E"/>
    <w:rsid w:val="000C07CC"/>
    <w:rsid w:val="000C0C8B"/>
    <w:rsid w:val="000C1361"/>
    <w:rsid w:val="000C1479"/>
    <w:rsid w:val="000C1493"/>
    <w:rsid w:val="000C1697"/>
    <w:rsid w:val="000C1D5D"/>
    <w:rsid w:val="000C3192"/>
    <w:rsid w:val="000C3828"/>
    <w:rsid w:val="000C3A2A"/>
    <w:rsid w:val="000C4CE6"/>
    <w:rsid w:val="000C594E"/>
    <w:rsid w:val="000C5F4B"/>
    <w:rsid w:val="000C7BD2"/>
    <w:rsid w:val="000D07F1"/>
    <w:rsid w:val="000D0DD2"/>
    <w:rsid w:val="000D1163"/>
    <w:rsid w:val="000D1B60"/>
    <w:rsid w:val="000D26BC"/>
    <w:rsid w:val="000D2A49"/>
    <w:rsid w:val="000D2E36"/>
    <w:rsid w:val="000D3091"/>
    <w:rsid w:val="000D3F76"/>
    <w:rsid w:val="000D4756"/>
    <w:rsid w:val="000D4D45"/>
    <w:rsid w:val="000D68BD"/>
    <w:rsid w:val="000D6E03"/>
    <w:rsid w:val="000D72D4"/>
    <w:rsid w:val="000D773C"/>
    <w:rsid w:val="000D7B79"/>
    <w:rsid w:val="000E0E63"/>
    <w:rsid w:val="000E274B"/>
    <w:rsid w:val="000E324C"/>
    <w:rsid w:val="000E698B"/>
    <w:rsid w:val="000E7072"/>
    <w:rsid w:val="000E7107"/>
    <w:rsid w:val="000F05D8"/>
    <w:rsid w:val="000F1513"/>
    <w:rsid w:val="000F1832"/>
    <w:rsid w:val="000F1C74"/>
    <w:rsid w:val="000F2769"/>
    <w:rsid w:val="000F2C00"/>
    <w:rsid w:val="000F312B"/>
    <w:rsid w:val="000F45E1"/>
    <w:rsid w:val="000F5CD0"/>
    <w:rsid w:val="000F63E2"/>
    <w:rsid w:val="000F6A0B"/>
    <w:rsid w:val="000F7481"/>
    <w:rsid w:val="000F7715"/>
    <w:rsid w:val="000F7E19"/>
    <w:rsid w:val="00101BA4"/>
    <w:rsid w:val="00101CE9"/>
    <w:rsid w:val="00102B3A"/>
    <w:rsid w:val="00102E21"/>
    <w:rsid w:val="0010452A"/>
    <w:rsid w:val="00104CDF"/>
    <w:rsid w:val="00104E2A"/>
    <w:rsid w:val="00105137"/>
    <w:rsid w:val="0010634B"/>
    <w:rsid w:val="00106781"/>
    <w:rsid w:val="001067EB"/>
    <w:rsid w:val="00106E04"/>
    <w:rsid w:val="00110447"/>
    <w:rsid w:val="001106C3"/>
    <w:rsid w:val="00110ABD"/>
    <w:rsid w:val="00110F97"/>
    <w:rsid w:val="00111DA4"/>
    <w:rsid w:val="00113CF4"/>
    <w:rsid w:val="001152E1"/>
    <w:rsid w:val="00115ABF"/>
    <w:rsid w:val="00115BC0"/>
    <w:rsid w:val="001162E7"/>
    <w:rsid w:val="00117679"/>
    <w:rsid w:val="001179FD"/>
    <w:rsid w:val="001207AF"/>
    <w:rsid w:val="001209CB"/>
    <w:rsid w:val="00120B69"/>
    <w:rsid w:val="0012143F"/>
    <w:rsid w:val="001227BE"/>
    <w:rsid w:val="001230A9"/>
    <w:rsid w:val="00124840"/>
    <w:rsid w:val="00125B54"/>
    <w:rsid w:val="00127032"/>
    <w:rsid w:val="0012722E"/>
    <w:rsid w:val="00127442"/>
    <w:rsid w:val="00130BDA"/>
    <w:rsid w:val="00130C64"/>
    <w:rsid w:val="00131A10"/>
    <w:rsid w:val="00131FF4"/>
    <w:rsid w:val="00132B05"/>
    <w:rsid w:val="001332A8"/>
    <w:rsid w:val="00134160"/>
    <w:rsid w:val="001353BC"/>
    <w:rsid w:val="001354DA"/>
    <w:rsid w:val="00137359"/>
    <w:rsid w:val="00137C92"/>
    <w:rsid w:val="00137E3B"/>
    <w:rsid w:val="001402B1"/>
    <w:rsid w:val="00140D40"/>
    <w:rsid w:val="00143722"/>
    <w:rsid w:val="001446F9"/>
    <w:rsid w:val="00144752"/>
    <w:rsid w:val="00144A29"/>
    <w:rsid w:val="00145638"/>
    <w:rsid w:val="001470BD"/>
    <w:rsid w:val="00147FB3"/>
    <w:rsid w:val="00150554"/>
    <w:rsid w:val="00150C3C"/>
    <w:rsid w:val="001528B1"/>
    <w:rsid w:val="001530D0"/>
    <w:rsid w:val="00156AD0"/>
    <w:rsid w:val="00156C5B"/>
    <w:rsid w:val="0015727B"/>
    <w:rsid w:val="00157FA9"/>
    <w:rsid w:val="00157FD4"/>
    <w:rsid w:val="00160676"/>
    <w:rsid w:val="00160A2B"/>
    <w:rsid w:val="00162C60"/>
    <w:rsid w:val="00162C98"/>
    <w:rsid w:val="00164C15"/>
    <w:rsid w:val="00170643"/>
    <w:rsid w:val="00170884"/>
    <w:rsid w:val="00170ED2"/>
    <w:rsid w:val="00172624"/>
    <w:rsid w:val="001729C9"/>
    <w:rsid w:val="00172C6D"/>
    <w:rsid w:val="0017310D"/>
    <w:rsid w:val="0017396D"/>
    <w:rsid w:val="00173F17"/>
    <w:rsid w:val="0017408D"/>
    <w:rsid w:val="001751FF"/>
    <w:rsid w:val="00175380"/>
    <w:rsid w:val="00175E9D"/>
    <w:rsid w:val="00176478"/>
    <w:rsid w:val="00176D42"/>
    <w:rsid w:val="00177129"/>
    <w:rsid w:val="00180AD8"/>
    <w:rsid w:val="00184177"/>
    <w:rsid w:val="0018431D"/>
    <w:rsid w:val="001843AE"/>
    <w:rsid w:val="00184B51"/>
    <w:rsid w:val="00184C37"/>
    <w:rsid w:val="00185570"/>
    <w:rsid w:val="00185BC7"/>
    <w:rsid w:val="00185C43"/>
    <w:rsid w:val="00185D2B"/>
    <w:rsid w:val="00185F8C"/>
    <w:rsid w:val="00187865"/>
    <w:rsid w:val="00187D7F"/>
    <w:rsid w:val="00193B3A"/>
    <w:rsid w:val="00194761"/>
    <w:rsid w:val="00195341"/>
    <w:rsid w:val="001953F5"/>
    <w:rsid w:val="0019541E"/>
    <w:rsid w:val="00195A8D"/>
    <w:rsid w:val="00195D48"/>
    <w:rsid w:val="0019650A"/>
    <w:rsid w:val="00196C08"/>
    <w:rsid w:val="00196CCB"/>
    <w:rsid w:val="0019702F"/>
    <w:rsid w:val="001A0A5F"/>
    <w:rsid w:val="001A283A"/>
    <w:rsid w:val="001A2F8A"/>
    <w:rsid w:val="001A33DD"/>
    <w:rsid w:val="001A5070"/>
    <w:rsid w:val="001A557C"/>
    <w:rsid w:val="001A5D93"/>
    <w:rsid w:val="001A763C"/>
    <w:rsid w:val="001A7ABB"/>
    <w:rsid w:val="001A7D09"/>
    <w:rsid w:val="001B04C0"/>
    <w:rsid w:val="001B146E"/>
    <w:rsid w:val="001B1CA6"/>
    <w:rsid w:val="001B2267"/>
    <w:rsid w:val="001B2B91"/>
    <w:rsid w:val="001B2CB8"/>
    <w:rsid w:val="001B3517"/>
    <w:rsid w:val="001B38EE"/>
    <w:rsid w:val="001B3C0A"/>
    <w:rsid w:val="001B3EC1"/>
    <w:rsid w:val="001B48BD"/>
    <w:rsid w:val="001B49B6"/>
    <w:rsid w:val="001B7162"/>
    <w:rsid w:val="001C154C"/>
    <w:rsid w:val="001C2167"/>
    <w:rsid w:val="001C25FF"/>
    <w:rsid w:val="001C40C0"/>
    <w:rsid w:val="001C60AC"/>
    <w:rsid w:val="001C6AD2"/>
    <w:rsid w:val="001C71B5"/>
    <w:rsid w:val="001C7BB8"/>
    <w:rsid w:val="001D012A"/>
    <w:rsid w:val="001D023F"/>
    <w:rsid w:val="001D1C27"/>
    <w:rsid w:val="001D1CB6"/>
    <w:rsid w:val="001D2433"/>
    <w:rsid w:val="001D326E"/>
    <w:rsid w:val="001D4374"/>
    <w:rsid w:val="001D4C06"/>
    <w:rsid w:val="001D4DAB"/>
    <w:rsid w:val="001D50AE"/>
    <w:rsid w:val="001D5965"/>
    <w:rsid w:val="001D599D"/>
    <w:rsid w:val="001D6161"/>
    <w:rsid w:val="001D7F7A"/>
    <w:rsid w:val="001E2341"/>
    <w:rsid w:val="001E28AE"/>
    <w:rsid w:val="001E2FBB"/>
    <w:rsid w:val="001E3489"/>
    <w:rsid w:val="001E3A13"/>
    <w:rsid w:val="001E3BCD"/>
    <w:rsid w:val="001E4369"/>
    <w:rsid w:val="001E4404"/>
    <w:rsid w:val="001E4AEB"/>
    <w:rsid w:val="001E61CD"/>
    <w:rsid w:val="001E61E7"/>
    <w:rsid w:val="001E6716"/>
    <w:rsid w:val="001E6F23"/>
    <w:rsid w:val="001E77A5"/>
    <w:rsid w:val="001F02D3"/>
    <w:rsid w:val="001F065C"/>
    <w:rsid w:val="001F1BD1"/>
    <w:rsid w:val="001F2170"/>
    <w:rsid w:val="001F2396"/>
    <w:rsid w:val="001F27D1"/>
    <w:rsid w:val="001F3951"/>
    <w:rsid w:val="001F5C20"/>
    <w:rsid w:val="001F753F"/>
    <w:rsid w:val="001F756B"/>
    <w:rsid w:val="001F7DF1"/>
    <w:rsid w:val="0020070E"/>
    <w:rsid w:val="00200D38"/>
    <w:rsid w:val="00201698"/>
    <w:rsid w:val="00201BAB"/>
    <w:rsid w:val="00201D9C"/>
    <w:rsid w:val="002022A8"/>
    <w:rsid w:val="00203D60"/>
    <w:rsid w:val="0020619A"/>
    <w:rsid w:val="00206A20"/>
    <w:rsid w:val="00207B59"/>
    <w:rsid w:val="00211735"/>
    <w:rsid w:val="00211779"/>
    <w:rsid w:val="00211AF1"/>
    <w:rsid w:val="00211B2E"/>
    <w:rsid w:val="00212BDF"/>
    <w:rsid w:val="00214672"/>
    <w:rsid w:val="00215BB5"/>
    <w:rsid w:val="00215E5F"/>
    <w:rsid w:val="00216167"/>
    <w:rsid w:val="00216BB8"/>
    <w:rsid w:val="00216DB8"/>
    <w:rsid w:val="0022027D"/>
    <w:rsid w:val="002215D5"/>
    <w:rsid w:val="00222DD2"/>
    <w:rsid w:val="002230CF"/>
    <w:rsid w:val="002230F1"/>
    <w:rsid w:val="00223A98"/>
    <w:rsid w:val="002243A5"/>
    <w:rsid w:val="00224FFC"/>
    <w:rsid w:val="002250B0"/>
    <w:rsid w:val="002275B7"/>
    <w:rsid w:val="00227C4E"/>
    <w:rsid w:val="00227D65"/>
    <w:rsid w:val="00227F1B"/>
    <w:rsid w:val="00230354"/>
    <w:rsid w:val="00230C6F"/>
    <w:rsid w:val="002317D7"/>
    <w:rsid w:val="002335A4"/>
    <w:rsid w:val="002342C0"/>
    <w:rsid w:val="0023451C"/>
    <w:rsid w:val="002356A8"/>
    <w:rsid w:val="00235785"/>
    <w:rsid w:val="002364AB"/>
    <w:rsid w:val="002376DC"/>
    <w:rsid w:val="0023791D"/>
    <w:rsid w:val="0023799E"/>
    <w:rsid w:val="002403F2"/>
    <w:rsid w:val="00240EFB"/>
    <w:rsid w:val="00241FBF"/>
    <w:rsid w:val="00243443"/>
    <w:rsid w:val="00243449"/>
    <w:rsid w:val="00244D27"/>
    <w:rsid w:val="0024775D"/>
    <w:rsid w:val="00251885"/>
    <w:rsid w:val="002544CF"/>
    <w:rsid w:val="00254920"/>
    <w:rsid w:val="00255845"/>
    <w:rsid w:val="002562B6"/>
    <w:rsid w:val="00256C3C"/>
    <w:rsid w:val="00257BCE"/>
    <w:rsid w:val="0026075E"/>
    <w:rsid w:val="002612BE"/>
    <w:rsid w:val="00262061"/>
    <w:rsid w:val="00262E4A"/>
    <w:rsid w:val="00262FC5"/>
    <w:rsid w:val="002637F9"/>
    <w:rsid w:val="002638A6"/>
    <w:rsid w:val="002639B6"/>
    <w:rsid w:val="002641F5"/>
    <w:rsid w:val="00264FD6"/>
    <w:rsid w:val="00265A4C"/>
    <w:rsid w:val="00267864"/>
    <w:rsid w:val="00267B24"/>
    <w:rsid w:val="002703B2"/>
    <w:rsid w:val="002706AA"/>
    <w:rsid w:val="00271ACD"/>
    <w:rsid w:val="00273906"/>
    <w:rsid w:val="00273C7C"/>
    <w:rsid w:val="00273C81"/>
    <w:rsid w:val="002753B7"/>
    <w:rsid w:val="002754B9"/>
    <w:rsid w:val="00275DC4"/>
    <w:rsid w:val="00277D36"/>
    <w:rsid w:val="00280189"/>
    <w:rsid w:val="00280498"/>
    <w:rsid w:val="0028075C"/>
    <w:rsid w:val="002811C0"/>
    <w:rsid w:val="00281B28"/>
    <w:rsid w:val="002832C6"/>
    <w:rsid w:val="00283B09"/>
    <w:rsid w:val="0028614B"/>
    <w:rsid w:val="00286204"/>
    <w:rsid w:val="0028725E"/>
    <w:rsid w:val="002902C5"/>
    <w:rsid w:val="002913A4"/>
    <w:rsid w:val="00291766"/>
    <w:rsid w:val="0029190F"/>
    <w:rsid w:val="00291C2B"/>
    <w:rsid w:val="00291D80"/>
    <w:rsid w:val="00291DA2"/>
    <w:rsid w:val="00292CF3"/>
    <w:rsid w:val="0029325C"/>
    <w:rsid w:val="00293F85"/>
    <w:rsid w:val="0029655A"/>
    <w:rsid w:val="002966FC"/>
    <w:rsid w:val="00296CF9"/>
    <w:rsid w:val="002A011A"/>
    <w:rsid w:val="002A218E"/>
    <w:rsid w:val="002A2AD0"/>
    <w:rsid w:val="002A7531"/>
    <w:rsid w:val="002A75AD"/>
    <w:rsid w:val="002A7788"/>
    <w:rsid w:val="002A79D9"/>
    <w:rsid w:val="002A7AEA"/>
    <w:rsid w:val="002B0304"/>
    <w:rsid w:val="002B0AF7"/>
    <w:rsid w:val="002B1693"/>
    <w:rsid w:val="002B3BA7"/>
    <w:rsid w:val="002B481A"/>
    <w:rsid w:val="002B4845"/>
    <w:rsid w:val="002B57F4"/>
    <w:rsid w:val="002B66D6"/>
    <w:rsid w:val="002B7A3F"/>
    <w:rsid w:val="002B7B64"/>
    <w:rsid w:val="002C03C4"/>
    <w:rsid w:val="002C065D"/>
    <w:rsid w:val="002C55D0"/>
    <w:rsid w:val="002C56CF"/>
    <w:rsid w:val="002C5996"/>
    <w:rsid w:val="002C5AE3"/>
    <w:rsid w:val="002C6434"/>
    <w:rsid w:val="002C6D4A"/>
    <w:rsid w:val="002C7A74"/>
    <w:rsid w:val="002C7D7C"/>
    <w:rsid w:val="002D0654"/>
    <w:rsid w:val="002D1F95"/>
    <w:rsid w:val="002D21F7"/>
    <w:rsid w:val="002D22E9"/>
    <w:rsid w:val="002D2393"/>
    <w:rsid w:val="002D3ABE"/>
    <w:rsid w:val="002D4B0D"/>
    <w:rsid w:val="002D54E3"/>
    <w:rsid w:val="002D66CE"/>
    <w:rsid w:val="002D69B6"/>
    <w:rsid w:val="002D6D0A"/>
    <w:rsid w:val="002D7429"/>
    <w:rsid w:val="002E0469"/>
    <w:rsid w:val="002E40DF"/>
    <w:rsid w:val="002E4443"/>
    <w:rsid w:val="002E5030"/>
    <w:rsid w:val="002E5696"/>
    <w:rsid w:val="002E56BC"/>
    <w:rsid w:val="002E6639"/>
    <w:rsid w:val="002E7083"/>
    <w:rsid w:val="002F1367"/>
    <w:rsid w:val="002F2D1C"/>
    <w:rsid w:val="002F358D"/>
    <w:rsid w:val="002F3D75"/>
    <w:rsid w:val="002F49C2"/>
    <w:rsid w:val="002F6393"/>
    <w:rsid w:val="002F6408"/>
    <w:rsid w:val="002F6CAF"/>
    <w:rsid w:val="002F7840"/>
    <w:rsid w:val="002F7EE0"/>
    <w:rsid w:val="003003CD"/>
    <w:rsid w:val="0030144D"/>
    <w:rsid w:val="00301ADE"/>
    <w:rsid w:val="00302002"/>
    <w:rsid w:val="00303F2E"/>
    <w:rsid w:val="00304652"/>
    <w:rsid w:val="00304AE9"/>
    <w:rsid w:val="003055CB"/>
    <w:rsid w:val="003062E4"/>
    <w:rsid w:val="003073F0"/>
    <w:rsid w:val="00307A88"/>
    <w:rsid w:val="00310C9F"/>
    <w:rsid w:val="003125BE"/>
    <w:rsid w:val="00312700"/>
    <w:rsid w:val="003135E9"/>
    <w:rsid w:val="00313825"/>
    <w:rsid w:val="00314781"/>
    <w:rsid w:val="0031485E"/>
    <w:rsid w:val="00314954"/>
    <w:rsid w:val="00316D51"/>
    <w:rsid w:val="00316DEC"/>
    <w:rsid w:val="00317544"/>
    <w:rsid w:val="0032153A"/>
    <w:rsid w:val="0032197B"/>
    <w:rsid w:val="003222A3"/>
    <w:rsid w:val="003223FD"/>
    <w:rsid w:val="00322624"/>
    <w:rsid w:val="00323D4E"/>
    <w:rsid w:val="00324C71"/>
    <w:rsid w:val="003265B0"/>
    <w:rsid w:val="00330123"/>
    <w:rsid w:val="00332CE9"/>
    <w:rsid w:val="0033390D"/>
    <w:rsid w:val="00333F63"/>
    <w:rsid w:val="00336152"/>
    <w:rsid w:val="003401A4"/>
    <w:rsid w:val="003405A1"/>
    <w:rsid w:val="0034188E"/>
    <w:rsid w:val="003445CA"/>
    <w:rsid w:val="003446C2"/>
    <w:rsid w:val="00344B59"/>
    <w:rsid w:val="00344CCA"/>
    <w:rsid w:val="003453AB"/>
    <w:rsid w:val="00347A4D"/>
    <w:rsid w:val="00347EDE"/>
    <w:rsid w:val="0035037C"/>
    <w:rsid w:val="00350CAA"/>
    <w:rsid w:val="00350D60"/>
    <w:rsid w:val="0035130D"/>
    <w:rsid w:val="00352158"/>
    <w:rsid w:val="00352B54"/>
    <w:rsid w:val="00355B4B"/>
    <w:rsid w:val="00356E6B"/>
    <w:rsid w:val="00356F7D"/>
    <w:rsid w:val="003574F1"/>
    <w:rsid w:val="003578FD"/>
    <w:rsid w:val="00360062"/>
    <w:rsid w:val="003606C6"/>
    <w:rsid w:val="0036092B"/>
    <w:rsid w:val="003626CC"/>
    <w:rsid w:val="0036347A"/>
    <w:rsid w:val="00363BA4"/>
    <w:rsid w:val="00363EB6"/>
    <w:rsid w:val="00364C70"/>
    <w:rsid w:val="00365CF9"/>
    <w:rsid w:val="00366125"/>
    <w:rsid w:val="0036691B"/>
    <w:rsid w:val="00366F1B"/>
    <w:rsid w:val="00367649"/>
    <w:rsid w:val="003676F7"/>
    <w:rsid w:val="00367C69"/>
    <w:rsid w:val="00367E00"/>
    <w:rsid w:val="00367EAF"/>
    <w:rsid w:val="003709A1"/>
    <w:rsid w:val="00370E3F"/>
    <w:rsid w:val="00371ED0"/>
    <w:rsid w:val="00371F82"/>
    <w:rsid w:val="00371FED"/>
    <w:rsid w:val="00373497"/>
    <w:rsid w:val="00373A98"/>
    <w:rsid w:val="00374EFE"/>
    <w:rsid w:val="0037541D"/>
    <w:rsid w:val="00375D87"/>
    <w:rsid w:val="00377ADA"/>
    <w:rsid w:val="00380715"/>
    <w:rsid w:val="003825A4"/>
    <w:rsid w:val="00382E8A"/>
    <w:rsid w:val="00383BDA"/>
    <w:rsid w:val="0038498D"/>
    <w:rsid w:val="00385394"/>
    <w:rsid w:val="00385A18"/>
    <w:rsid w:val="00385AD2"/>
    <w:rsid w:val="003862C9"/>
    <w:rsid w:val="003867B5"/>
    <w:rsid w:val="003876FD"/>
    <w:rsid w:val="0039075A"/>
    <w:rsid w:val="0039104A"/>
    <w:rsid w:val="00391DD6"/>
    <w:rsid w:val="003924B0"/>
    <w:rsid w:val="0039517B"/>
    <w:rsid w:val="00396B2C"/>
    <w:rsid w:val="00396DA1"/>
    <w:rsid w:val="00397B27"/>
    <w:rsid w:val="00397F6A"/>
    <w:rsid w:val="003A045A"/>
    <w:rsid w:val="003A2757"/>
    <w:rsid w:val="003A3231"/>
    <w:rsid w:val="003A4025"/>
    <w:rsid w:val="003A7472"/>
    <w:rsid w:val="003A7B20"/>
    <w:rsid w:val="003B0941"/>
    <w:rsid w:val="003B10C2"/>
    <w:rsid w:val="003B1851"/>
    <w:rsid w:val="003B1E4E"/>
    <w:rsid w:val="003B23EB"/>
    <w:rsid w:val="003B2ADA"/>
    <w:rsid w:val="003B3D87"/>
    <w:rsid w:val="003B3E98"/>
    <w:rsid w:val="003B40D2"/>
    <w:rsid w:val="003B40E1"/>
    <w:rsid w:val="003B445F"/>
    <w:rsid w:val="003B5922"/>
    <w:rsid w:val="003B69EC"/>
    <w:rsid w:val="003B7EE3"/>
    <w:rsid w:val="003C05DC"/>
    <w:rsid w:val="003C08FF"/>
    <w:rsid w:val="003C1BD3"/>
    <w:rsid w:val="003C2936"/>
    <w:rsid w:val="003C30AD"/>
    <w:rsid w:val="003C338A"/>
    <w:rsid w:val="003C48EF"/>
    <w:rsid w:val="003C4E69"/>
    <w:rsid w:val="003C5A5E"/>
    <w:rsid w:val="003C7838"/>
    <w:rsid w:val="003D1383"/>
    <w:rsid w:val="003D3314"/>
    <w:rsid w:val="003D366A"/>
    <w:rsid w:val="003D45F0"/>
    <w:rsid w:val="003D494E"/>
    <w:rsid w:val="003D5A18"/>
    <w:rsid w:val="003D6318"/>
    <w:rsid w:val="003D63B1"/>
    <w:rsid w:val="003D724F"/>
    <w:rsid w:val="003D78E4"/>
    <w:rsid w:val="003D7D45"/>
    <w:rsid w:val="003D7E86"/>
    <w:rsid w:val="003E13BF"/>
    <w:rsid w:val="003E219B"/>
    <w:rsid w:val="003E3525"/>
    <w:rsid w:val="003E4AE7"/>
    <w:rsid w:val="003E6461"/>
    <w:rsid w:val="003E73FF"/>
    <w:rsid w:val="003F239C"/>
    <w:rsid w:val="003F23B6"/>
    <w:rsid w:val="003F4521"/>
    <w:rsid w:val="003F6FEF"/>
    <w:rsid w:val="003F7917"/>
    <w:rsid w:val="0040029E"/>
    <w:rsid w:val="00400B2E"/>
    <w:rsid w:val="00400BD4"/>
    <w:rsid w:val="00401269"/>
    <w:rsid w:val="00402DC5"/>
    <w:rsid w:val="00403112"/>
    <w:rsid w:val="00404016"/>
    <w:rsid w:val="00404FE2"/>
    <w:rsid w:val="00405A7C"/>
    <w:rsid w:val="004069DB"/>
    <w:rsid w:val="004109F6"/>
    <w:rsid w:val="00411A1B"/>
    <w:rsid w:val="00411BA1"/>
    <w:rsid w:val="004121B8"/>
    <w:rsid w:val="00412AB4"/>
    <w:rsid w:val="00413F66"/>
    <w:rsid w:val="00414888"/>
    <w:rsid w:val="00415086"/>
    <w:rsid w:val="00415624"/>
    <w:rsid w:val="004158BC"/>
    <w:rsid w:val="00416429"/>
    <w:rsid w:val="004168F7"/>
    <w:rsid w:val="004177B3"/>
    <w:rsid w:val="00420455"/>
    <w:rsid w:val="00420A74"/>
    <w:rsid w:val="0042212D"/>
    <w:rsid w:val="00424286"/>
    <w:rsid w:val="0042647F"/>
    <w:rsid w:val="004274D3"/>
    <w:rsid w:val="0042756C"/>
    <w:rsid w:val="00427649"/>
    <w:rsid w:val="00427DDB"/>
    <w:rsid w:val="004309A0"/>
    <w:rsid w:val="00430D76"/>
    <w:rsid w:val="00430E65"/>
    <w:rsid w:val="004310FB"/>
    <w:rsid w:val="0043189D"/>
    <w:rsid w:val="00431B01"/>
    <w:rsid w:val="0043341E"/>
    <w:rsid w:val="0043366B"/>
    <w:rsid w:val="00434475"/>
    <w:rsid w:val="00434DEE"/>
    <w:rsid w:val="00434E91"/>
    <w:rsid w:val="004360F3"/>
    <w:rsid w:val="00436434"/>
    <w:rsid w:val="004372AE"/>
    <w:rsid w:val="00437C81"/>
    <w:rsid w:val="004436C8"/>
    <w:rsid w:val="004445C2"/>
    <w:rsid w:val="00444C06"/>
    <w:rsid w:val="00444FED"/>
    <w:rsid w:val="00446281"/>
    <w:rsid w:val="004467E2"/>
    <w:rsid w:val="0045108D"/>
    <w:rsid w:val="004511F6"/>
    <w:rsid w:val="004518C8"/>
    <w:rsid w:val="00452A20"/>
    <w:rsid w:val="00453236"/>
    <w:rsid w:val="00455DB4"/>
    <w:rsid w:val="00456496"/>
    <w:rsid w:val="00456EA3"/>
    <w:rsid w:val="004629CA"/>
    <w:rsid w:val="00463757"/>
    <w:rsid w:val="00465C95"/>
    <w:rsid w:val="004664ED"/>
    <w:rsid w:val="004669BD"/>
    <w:rsid w:val="004707DD"/>
    <w:rsid w:val="0047196D"/>
    <w:rsid w:val="004733B7"/>
    <w:rsid w:val="0047586E"/>
    <w:rsid w:val="00475D52"/>
    <w:rsid w:val="00475EA4"/>
    <w:rsid w:val="00476B9E"/>
    <w:rsid w:val="00476F65"/>
    <w:rsid w:val="004772E9"/>
    <w:rsid w:val="0047796C"/>
    <w:rsid w:val="004779AA"/>
    <w:rsid w:val="00477E09"/>
    <w:rsid w:val="0048013E"/>
    <w:rsid w:val="0048274E"/>
    <w:rsid w:val="00483239"/>
    <w:rsid w:val="004838F3"/>
    <w:rsid w:val="0048405F"/>
    <w:rsid w:val="00484AA1"/>
    <w:rsid w:val="00485421"/>
    <w:rsid w:val="00485500"/>
    <w:rsid w:val="0048562F"/>
    <w:rsid w:val="00485C64"/>
    <w:rsid w:val="00486991"/>
    <w:rsid w:val="004873E6"/>
    <w:rsid w:val="00490684"/>
    <w:rsid w:val="004906A3"/>
    <w:rsid w:val="00491B5A"/>
    <w:rsid w:val="00491C25"/>
    <w:rsid w:val="00492B05"/>
    <w:rsid w:val="00492F4D"/>
    <w:rsid w:val="0049334A"/>
    <w:rsid w:val="00496489"/>
    <w:rsid w:val="0049678E"/>
    <w:rsid w:val="0049744D"/>
    <w:rsid w:val="004A0CED"/>
    <w:rsid w:val="004A156A"/>
    <w:rsid w:val="004A1D88"/>
    <w:rsid w:val="004A375D"/>
    <w:rsid w:val="004A45A6"/>
    <w:rsid w:val="004A5BE4"/>
    <w:rsid w:val="004A6DE8"/>
    <w:rsid w:val="004A6F24"/>
    <w:rsid w:val="004A7F2E"/>
    <w:rsid w:val="004B0365"/>
    <w:rsid w:val="004B067F"/>
    <w:rsid w:val="004B07DB"/>
    <w:rsid w:val="004B1E1F"/>
    <w:rsid w:val="004B1E75"/>
    <w:rsid w:val="004B4265"/>
    <w:rsid w:val="004B4DCD"/>
    <w:rsid w:val="004B5987"/>
    <w:rsid w:val="004B5B3A"/>
    <w:rsid w:val="004B5ED5"/>
    <w:rsid w:val="004C1A7E"/>
    <w:rsid w:val="004C29D9"/>
    <w:rsid w:val="004C2FEC"/>
    <w:rsid w:val="004C3C24"/>
    <w:rsid w:val="004C3D4A"/>
    <w:rsid w:val="004C41F6"/>
    <w:rsid w:val="004C4758"/>
    <w:rsid w:val="004C493F"/>
    <w:rsid w:val="004C4944"/>
    <w:rsid w:val="004C5D90"/>
    <w:rsid w:val="004C5E0F"/>
    <w:rsid w:val="004D1168"/>
    <w:rsid w:val="004D2715"/>
    <w:rsid w:val="004D276A"/>
    <w:rsid w:val="004D2D84"/>
    <w:rsid w:val="004D3556"/>
    <w:rsid w:val="004D41F2"/>
    <w:rsid w:val="004D4CB3"/>
    <w:rsid w:val="004D54C4"/>
    <w:rsid w:val="004D564B"/>
    <w:rsid w:val="004D6346"/>
    <w:rsid w:val="004D63AF"/>
    <w:rsid w:val="004D715C"/>
    <w:rsid w:val="004D7296"/>
    <w:rsid w:val="004D72BB"/>
    <w:rsid w:val="004E056F"/>
    <w:rsid w:val="004E0EF9"/>
    <w:rsid w:val="004E230E"/>
    <w:rsid w:val="004E2D1E"/>
    <w:rsid w:val="004E30BB"/>
    <w:rsid w:val="004E4F6C"/>
    <w:rsid w:val="004E5548"/>
    <w:rsid w:val="004E5F8E"/>
    <w:rsid w:val="004E6AC6"/>
    <w:rsid w:val="004E753A"/>
    <w:rsid w:val="004E7A88"/>
    <w:rsid w:val="004F059B"/>
    <w:rsid w:val="004F16FD"/>
    <w:rsid w:val="004F264A"/>
    <w:rsid w:val="004F3789"/>
    <w:rsid w:val="004F3A4E"/>
    <w:rsid w:val="004F3F52"/>
    <w:rsid w:val="004F4015"/>
    <w:rsid w:val="004F4BC5"/>
    <w:rsid w:val="004F5570"/>
    <w:rsid w:val="004F5586"/>
    <w:rsid w:val="004F7335"/>
    <w:rsid w:val="00500F71"/>
    <w:rsid w:val="00501A79"/>
    <w:rsid w:val="00501C19"/>
    <w:rsid w:val="0050579E"/>
    <w:rsid w:val="00506444"/>
    <w:rsid w:val="005115CC"/>
    <w:rsid w:val="00511C08"/>
    <w:rsid w:val="00511C18"/>
    <w:rsid w:val="00511C9B"/>
    <w:rsid w:val="0051306D"/>
    <w:rsid w:val="0051362C"/>
    <w:rsid w:val="00513830"/>
    <w:rsid w:val="00513F9F"/>
    <w:rsid w:val="00514618"/>
    <w:rsid w:val="00514AD4"/>
    <w:rsid w:val="005155B1"/>
    <w:rsid w:val="00515BDB"/>
    <w:rsid w:val="00516105"/>
    <w:rsid w:val="00517019"/>
    <w:rsid w:val="005174E9"/>
    <w:rsid w:val="00517CA2"/>
    <w:rsid w:val="0052207E"/>
    <w:rsid w:val="0052252F"/>
    <w:rsid w:val="00522BB6"/>
    <w:rsid w:val="00524106"/>
    <w:rsid w:val="00524654"/>
    <w:rsid w:val="00525786"/>
    <w:rsid w:val="00525B3E"/>
    <w:rsid w:val="0052736C"/>
    <w:rsid w:val="005274E8"/>
    <w:rsid w:val="00531B4E"/>
    <w:rsid w:val="005323A5"/>
    <w:rsid w:val="00532B9E"/>
    <w:rsid w:val="00533A04"/>
    <w:rsid w:val="005341C4"/>
    <w:rsid w:val="00535432"/>
    <w:rsid w:val="0053684A"/>
    <w:rsid w:val="005370E4"/>
    <w:rsid w:val="0053719A"/>
    <w:rsid w:val="00537FA2"/>
    <w:rsid w:val="00541D3A"/>
    <w:rsid w:val="00541DAE"/>
    <w:rsid w:val="005433DC"/>
    <w:rsid w:val="00545120"/>
    <w:rsid w:val="00546FC1"/>
    <w:rsid w:val="00547B5E"/>
    <w:rsid w:val="005501EF"/>
    <w:rsid w:val="00550D4B"/>
    <w:rsid w:val="005511AC"/>
    <w:rsid w:val="00551AD6"/>
    <w:rsid w:val="0055225F"/>
    <w:rsid w:val="005523B1"/>
    <w:rsid w:val="005528AB"/>
    <w:rsid w:val="00552DD7"/>
    <w:rsid w:val="0055332C"/>
    <w:rsid w:val="00556420"/>
    <w:rsid w:val="005574B3"/>
    <w:rsid w:val="005600ED"/>
    <w:rsid w:val="005601F9"/>
    <w:rsid w:val="0056032D"/>
    <w:rsid w:val="00560483"/>
    <w:rsid w:val="0056085D"/>
    <w:rsid w:val="005609B6"/>
    <w:rsid w:val="00560CD5"/>
    <w:rsid w:val="00562D51"/>
    <w:rsid w:val="00563978"/>
    <w:rsid w:val="0056409A"/>
    <w:rsid w:val="005649B1"/>
    <w:rsid w:val="005656A7"/>
    <w:rsid w:val="005668E2"/>
    <w:rsid w:val="00567EE1"/>
    <w:rsid w:val="00571015"/>
    <w:rsid w:val="00571213"/>
    <w:rsid w:val="005719C5"/>
    <w:rsid w:val="005721C1"/>
    <w:rsid w:val="00572729"/>
    <w:rsid w:val="00572C2A"/>
    <w:rsid w:val="00574402"/>
    <w:rsid w:val="005749B6"/>
    <w:rsid w:val="00574C0D"/>
    <w:rsid w:val="0057607B"/>
    <w:rsid w:val="0057683A"/>
    <w:rsid w:val="00580A91"/>
    <w:rsid w:val="00581A3B"/>
    <w:rsid w:val="0058272E"/>
    <w:rsid w:val="005829EB"/>
    <w:rsid w:val="005835C8"/>
    <w:rsid w:val="00583750"/>
    <w:rsid w:val="005853DC"/>
    <w:rsid w:val="0058586E"/>
    <w:rsid w:val="005864EE"/>
    <w:rsid w:val="00587A4C"/>
    <w:rsid w:val="00590005"/>
    <w:rsid w:val="00591238"/>
    <w:rsid w:val="00591448"/>
    <w:rsid w:val="00592246"/>
    <w:rsid w:val="00592820"/>
    <w:rsid w:val="005928CD"/>
    <w:rsid w:val="00593CED"/>
    <w:rsid w:val="00594B40"/>
    <w:rsid w:val="00595260"/>
    <w:rsid w:val="00596584"/>
    <w:rsid w:val="005977F2"/>
    <w:rsid w:val="00597D5E"/>
    <w:rsid w:val="005A01B3"/>
    <w:rsid w:val="005A1D62"/>
    <w:rsid w:val="005A2999"/>
    <w:rsid w:val="005A3458"/>
    <w:rsid w:val="005A37FE"/>
    <w:rsid w:val="005A3BE2"/>
    <w:rsid w:val="005A3D0F"/>
    <w:rsid w:val="005A52C5"/>
    <w:rsid w:val="005A6D53"/>
    <w:rsid w:val="005A73D4"/>
    <w:rsid w:val="005A7899"/>
    <w:rsid w:val="005B05A4"/>
    <w:rsid w:val="005B122B"/>
    <w:rsid w:val="005B1307"/>
    <w:rsid w:val="005B1425"/>
    <w:rsid w:val="005B1C60"/>
    <w:rsid w:val="005B207D"/>
    <w:rsid w:val="005B286B"/>
    <w:rsid w:val="005B351A"/>
    <w:rsid w:val="005B4943"/>
    <w:rsid w:val="005B4CEE"/>
    <w:rsid w:val="005B4EDA"/>
    <w:rsid w:val="005B5E35"/>
    <w:rsid w:val="005B6247"/>
    <w:rsid w:val="005B792C"/>
    <w:rsid w:val="005C0604"/>
    <w:rsid w:val="005C0A41"/>
    <w:rsid w:val="005C199F"/>
    <w:rsid w:val="005C1FB0"/>
    <w:rsid w:val="005C3229"/>
    <w:rsid w:val="005C4057"/>
    <w:rsid w:val="005C440E"/>
    <w:rsid w:val="005C4B47"/>
    <w:rsid w:val="005C4BF6"/>
    <w:rsid w:val="005C51DB"/>
    <w:rsid w:val="005C674E"/>
    <w:rsid w:val="005C67E6"/>
    <w:rsid w:val="005C6B31"/>
    <w:rsid w:val="005C6EA4"/>
    <w:rsid w:val="005C763E"/>
    <w:rsid w:val="005C79E7"/>
    <w:rsid w:val="005D0607"/>
    <w:rsid w:val="005D128E"/>
    <w:rsid w:val="005D275A"/>
    <w:rsid w:val="005D3E21"/>
    <w:rsid w:val="005D3FA9"/>
    <w:rsid w:val="005D4367"/>
    <w:rsid w:val="005D4525"/>
    <w:rsid w:val="005D48C8"/>
    <w:rsid w:val="005D4A56"/>
    <w:rsid w:val="005D4BA4"/>
    <w:rsid w:val="005D58F9"/>
    <w:rsid w:val="005D6781"/>
    <w:rsid w:val="005D6B35"/>
    <w:rsid w:val="005E0063"/>
    <w:rsid w:val="005E0246"/>
    <w:rsid w:val="005E0D58"/>
    <w:rsid w:val="005E166F"/>
    <w:rsid w:val="005E1ABB"/>
    <w:rsid w:val="005E47EB"/>
    <w:rsid w:val="005E4E51"/>
    <w:rsid w:val="005E5129"/>
    <w:rsid w:val="005E51FF"/>
    <w:rsid w:val="005E5827"/>
    <w:rsid w:val="005E5F4F"/>
    <w:rsid w:val="005E6918"/>
    <w:rsid w:val="005E6D21"/>
    <w:rsid w:val="005E7317"/>
    <w:rsid w:val="005E7437"/>
    <w:rsid w:val="005E7AE7"/>
    <w:rsid w:val="005F11F3"/>
    <w:rsid w:val="005F1C4E"/>
    <w:rsid w:val="005F21D6"/>
    <w:rsid w:val="005F2582"/>
    <w:rsid w:val="005F2749"/>
    <w:rsid w:val="005F301B"/>
    <w:rsid w:val="005F5646"/>
    <w:rsid w:val="005F5778"/>
    <w:rsid w:val="005F6C5D"/>
    <w:rsid w:val="005F7516"/>
    <w:rsid w:val="005F7AA7"/>
    <w:rsid w:val="006009C9"/>
    <w:rsid w:val="00601ED1"/>
    <w:rsid w:val="00602253"/>
    <w:rsid w:val="00602707"/>
    <w:rsid w:val="00602EFE"/>
    <w:rsid w:val="006043C3"/>
    <w:rsid w:val="006043F7"/>
    <w:rsid w:val="0060630E"/>
    <w:rsid w:val="0060667E"/>
    <w:rsid w:val="0060669B"/>
    <w:rsid w:val="00606752"/>
    <w:rsid w:val="00607068"/>
    <w:rsid w:val="0060740B"/>
    <w:rsid w:val="00610755"/>
    <w:rsid w:val="00611FA1"/>
    <w:rsid w:val="006121EF"/>
    <w:rsid w:val="006125CA"/>
    <w:rsid w:val="00612A2A"/>
    <w:rsid w:val="00613356"/>
    <w:rsid w:val="006133E2"/>
    <w:rsid w:val="00614BFB"/>
    <w:rsid w:val="006153AB"/>
    <w:rsid w:val="00616766"/>
    <w:rsid w:val="006200FB"/>
    <w:rsid w:val="00621252"/>
    <w:rsid w:val="00621AC2"/>
    <w:rsid w:val="006220C8"/>
    <w:rsid w:val="00622592"/>
    <w:rsid w:val="00622C46"/>
    <w:rsid w:val="006244A1"/>
    <w:rsid w:val="00624549"/>
    <w:rsid w:val="00624783"/>
    <w:rsid w:val="0062498F"/>
    <w:rsid w:val="00624D04"/>
    <w:rsid w:val="00624D2A"/>
    <w:rsid w:val="00624D80"/>
    <w:rsid w:val="006253E8"/>
    <w:rsid w:val="00625994"/>
    <w:rsid w:val="00626F84"/>
    <w:rsid w:val="00630B14"/>
    <w:rsid w:val="00631332"/>
    <w:rsid w:val="00635006"/>
    <w:rsid w:val="006356B7"/>
    <w:rsid w:val="0063583C"/>
    <w:rsid w:val="00635ED0"/>
    <w:rsid w:val="006379D3"/>
    <w:rsid w:val="00637B02"/>
    <w:rsid w:val="00637E66"/>
    <w:rsid w:val="006406F0"/>
    <w:rsid w:val="006417E9"/>
    <w:rsid w:val="0064181E"/>
    <w:rsid w:val="00641C01"/>
    <w:rsid w:val="00642F63"/>
    <w:rsid w:val="00643056"/>
    <w:rsid w:val="006433A0"/>
    <w:rsid w:val="00643EEA"/>
    <w:rsid w:val="006447B3"/>
    <w:rsid w:val="00644AC7"/>
    <w:rsid w:val="00645557"/>
    <w:rsid w:val="00645CCA"/>
    <w:rsid w:val="0064646F"/>
    <w:rsid w:val="00646658"/>
    <w:rsid w:val="00647735"/>
    <w:rsid w:val="0065031E"/>
    <w:rsid w:val="00650EE6"/>
    <w:rsid w:val="006514D1"/>
    <w:rsid w:val="00652413"/>
    <w:rsid w:val="0065269C"/>
    <w:rsid w:val="00652E9B"/>
    <w:rsid w:val="00652F31"/>
    <w:rsid w:val="00653768"/>
    <w:rsid w:val="00654114"/>
    <w:rsid w:val="00654C8F"/>
    <w:rsid w:val="00656695"/>
    <w:rsid w:val="00656E7D"/>
    <w:rsid w:val="00657DA3"/>
    <w:rsid w:val="0066026B"/>
    <w:rsid w:val="00660FEF"/>
    <w:rsid w:val="006613AC"/>
    <w:rsid w:val="00662E8D"/>
    <w:rsid w:val="006634AF"/>
    <w:rsid w:val="00664C3B"/>
    <w:rsid w:val="00664E42"/>
    <w:rsid w:val="006650A3"/>
    <w:rsid w:val="00665D9C"/>
    <w:rsid w:val="00667DEA"/>
    <w:rsid w:val="00670832"/>
    <w:rsid w:val="006714F1"/>
    <w:rsid w:val="00671651"/>
    <w:rsid w:val="006722EB"/>
    <w:rsid w:val="00672F54"/>
    <w:rsid w:val="00673975"/>
    <w:rsid w:val="00673AFA"/>
    <w:rsid w:val="00674039"/>
    <w:rsid w:val="00674C3B"/>
    <w:rsid w:val="006755AF"/>
    <w:rsid w:val="00676F79"/>
    <w:rsid w:val="00677774"/>
    <w:rsid w:val="00677D70"/>
    <w:rsid w:val="00680109"/>
    <w:rsid w:val="0068035F"/>
    <w:rsid w:val="0068055C"/>
    <w:rsid w:val="00680905"/>
    <w:rsid w:val="00680D99"/>
    <w:rsid w:val="006821AF"/>
    <w:rsid w:val="00682248"/>
    <w:rsid w:val="00682380"/>
    <w:rsid w:val="006826AB"/>
    <w:rsid w:val="00682938"/>
    <w:rsid w:val="006834B6"/>
    <w:rsid w:val="00683C16"/>
    <w:rsid w:val="006860AD"/>
    <w:rsid w:val="00687580"/>
    <w:rsid w:val="006879D5"/>
    <w:rsid w:val="00690A51"/>
    <w:rsid w:val="00690B01"/>
    <w:rsid w:val="00690ECA"/>
    <w:rsid w:val="00692A27"/>
    <w:rsid w:val="00693619"/>
    <w:rsid w:val="00693F6D"/>
    <w:rsid w:val="006947F1"/>
    <w:rsid w:val="006949A4"/>
    <w:rsid w:val="00695AC4"/>
    <w:rsid w:val="00696F33"/>
    <w:rsid w:val="00697E05"/>
    <w:rsid w:val="006A0B67"/>
    <w:rsid w:val="006A0E7B"/>
    <w:rsid w:val="006A429C"/>
    <w:rsid w:val="006A5575"/>
    <w:rsid w:val="006A5EBE"/>
    <w:rsid w:val="006A65AB"/>
    <w:rsid w:val="006A664D"/>
    <w:rsid w:val="006A67BD"/>
    <w:rsid w:val="006B0478"/>
    <w:rsid w:val="006B06F4"/>
    <w:rsid w:val="006B0884"/>
    <w:rsid w:val="006B1632"/>
    <w:rsid w:val="006B1D68"/>
    <w:rsid w:val="006B32A1"/>
    <w:rsid w:val="006B3F54"/>
    <w:rsid w:val="006B4538"/>
    <w:rsid w:val="006B4F8E"/>
    <w:rsid w:val="006B5B7C"/>
    <w:rsid w:val="006B5DC7"/>
    <w:rsid w:val="006B70E5"/>
    <w:rsid w:val="006B75F2"/>
    <w:rsid w:val="006C0ACB"/>
    <w:rsid w:val="006C0CBB"/>
    <w:rsid w:val="006C19DC"/>
    <w:rsid w:val="006C2703"/>
    <w:rsid w:val="006C2E8D"/>
    <w:rsid w:val="006C4A49"/>
    <w:rsid w:val="006C4DB2"/>
    <w:rsid w:val="006C6B2E"/>
    <w:rsid w:val="006C6B72"/>
    <w:rsid w:val="006C7247"/>
    <w:rsid w:val="006C792E"/>
    <w:rsid w:val="006D043E"/>
    <w:rsid w:val="006D0D3F"/>
    <w:rsid w:val="006D2A80"/>
    <w:rsid w:val="006D3245"/>
    <w:rsid w:val="006D542F"/>
    <w:rsid w:val="006D5E68"/>
    <w:rsid w:val="006E03A5"/>
    <w:rsid w:val="006E0EA7"/>
    <w:rsid w:val="006E1089"/>
    <w:rsid w:val="006E1723"/>
    <w:rsid w:val="006E3197"/>
    <w:rsid w:val="006E3B78"/>
    <w:rsid w:val="006E4FC4"/>
    <w:rsid w:val="006E5739"/>
    <w:rsid w:val="006E67CC"/>
    <w:rsid w:val="006E6B23"/>
    <w:rsid w:val="006E71E8"/>
    <w:rsid w:val="006E7E44"/>
    <w:rsid w:val="006F0DD4"/>
    <w:rsid w:val="006F1D31"/>
    <w:rsid w:val="006F25EB"/>
    <w:rsid w:val="006F27E9"/>
    <w:rsid w:val="006F2EAB"/>
    <w:rsid w:val="006F3568"/>
    <w:rsid w:val="006F60FD"/>
    <w:rsid w:val="006F6E83"/>
    <w:rsid w:val="006F7150"/>
    <w:rsid w:val="006F758C"/>
    <w:rsid w:val="006F7E89"/>
    <w:rsid w:val="007025C5"/>
    <w:rsid w:val="00702974"/>
    <w:rsid w:val="00702E9B"/>
    <w:rsid w:val="007031A0"/>
    <w:rsid w:val="007034C9"/>
    <w:rsid w:val="0070391D"/>
    <w:rsid w:val="00703B47"/>
    <w:rsid w:val="00706636"/>
    <w:rsid w:val="00707C9B"/>
    <w:rsid w:val="0071058D"/>
    <w:rsid w:val="00710BC2"/>
    <w:rsid w:val="00710DA9"/>
    <w:rsid w:val="00711BB5"/>
    <w:rsid w:val="007133E8"/>
    <w:rsid w:val="00715C21"/>
    <w:rsid w:val="0071622C"/>
    <w:rsid w:val="00716987"/>
    <w:rsid w:val="007173D8"/>
    <w:rsid w:val="007179D2"/>
    <w:rsid w:val="00717B29"/>
    <w:rsid w:val="00720BE9"/>
    <w:rsid w:val="00720C42"/>
    <w:rsid w:val="00720C69"/>
    <w:rsid w:val="0072115D"/>
    <w:rsid w:val="0072153C"/>
    <w:rsid w:val="0072177B"/>
    <w:rsid w:val="00721A8C"/>
    <w:rsid w:val="00721AA5"/>
    <w:rsid w:val="00722417"/>
    <w:rsid w:val="007248D7"/>
    <w:rsid w:val="00724B19"/>
    <w:rsid w:val="007272D9"/>
    <w:rsid w:val="00727C5C"/>
    <w:rsid w:val="00732A47"/>
    <w:rsid w:val="00732AD5"/>
    <w:rsid w:val="00733315"/>
    <w:rsid w:val="007334B1"/>
    <w:rsid w:val="00734542"/>
    <w:rsid w:val="00735A44"/>
    <w:rsid w:val="0073625A"/>
    <w:rsid w:val="00736CA2"/>
    <w:rsid w:val="00737FD2"/>
    <w:rsid w:val="007416AD"/>
    <w:rsid w:val="00743F1D"/>
    <w:rsid w:val="007465DF"/>
    <w:rsid w:val="00746DE7"/>
    <w:rsid w:val="0074739B"/>
    <w:rsid w:val="00747CF0"/>
    <w:rsid w:val="00751C75"/>
    <w:rsid w:val="00754790"/>
    <w:rsid w:val="00755020"/>
    <w:rsid w:val="00755111"/>
    <w:rsid w:val="00755C46"/>
    <w:rsid w:val="00757058"/>
    <w:rsid w:val="007577A1"/>
    <w:rsid w:val="00757FD3"/>
    <w:rsid w:val="0076139A"/>
    <w:rsid w:val="00762D27"/>
    <w:rsid w:val="007632D2"/>
    <w:rsid w:val="00763F3E"/>
    <w:rsid w:val="00764CA1"/>
    <w:rsid w:val="00765CB3"/>
    <w:rsid w:val="00766704"/>
    <w:rsid w:val="00766B21"/>
    <w:rsid w:val="007674DB"/>
    <w:rsid w:val="00767694"/>
    <w:rsid w:val="0077001C"/>
    <w:rsid w:val="00770F25"/>
    <w:rsid w:val="00772694"/>
    <w:rsid w:val="0077300E"/>
    <w:rsid w:val="00774483"/>
    <w:rsid w:val="0077484B"/>
    <w:rsid w:val="00774B6D"/>
    <w:rsid w:val="007756EA"/>
    <w:rsid w:val="0077595F"/>
    <w:rsid w:val="00776DEE"/>
    <w:rsid w:val="00780139"/>
    <w:rsid w:val="007805C9"/>
    <w:rsid w:val="00782F3B"/>
    <w:rsid w:val="007834DD"/>
    <w:rsid w:val="007847F9"/>
    <w:rsid w:val="00784C35"/>
    <w:rsid w:val="0078502A"/>
    <w:rsid w:val="00785EF8"/>
    <w:rsid w:val="007867E4"/>
    <w:rsid w:val="007874AB"/>
    <w:rsid w:val="007879D5"/>
    <w:rsid w:val="007909E5"/>
    <w:rsid w:val="00792ADA"/>
    <w:rsid w:val="00792DCB"/>
    <w:rsid w:val="0079426C"/>
    <w:rsid w:val="0079513B"/>
    <w:rsid w:val="007957D5"/>
    <w:rsid w:val="007A1607"/>
    <w:rsid w:val="007A16E0"/>
    <w:rsid w:val="007A1DAF"/>
    <w:rsid w:val="007A28BA"/>
    <w:rsid w:val="007A2DA4"/>
    <w:rsid w:val="007A42FE"/>
    <w:rsid w:val="007A5F33"/>
    <w:rsid w:val="007A64CC"/>
    <w:rsid w:val="007A6BEF"/>
    <w:rsid w:val="007A76A4"/>
    <w:rsid w:val="007A7D04"/>
    <w:rsid w:val="007B0080"/>
    <w:rsid w:val="007B02C8"/>
    <w:rsid w:val="007B1281"/>
    <w:rsid w:val="007B165D"/>
    <w:rsid w:val="007B2677"/>
    <w:rsid w:val="007B35F8"/>
    <w:rsid w:val="007B3E3C"/>
    <w:rsid w:val="007B4552"/>
    <w:rsid w:val="007B5E4F"/>
    <w:rsid w:val="007B7204"/>
    <w:rsid w:val="007C01E8"/>
    <w:rsid w:val="007C28BC"/>
    <w:rsid w:val="007C5972"/>
    <w:rsid w:val="007C63E7"/>
    <w:rsid w:val="007C6905"/>
    <w:rsid w:val="007C6E7D"/>
    <w:rsid w:val="007D2210"/>
    <w:rsid w:val="007D255B"/>
    <w:rsid w:val="007D4594"/>
    <w:rsid w:val="007D4AF3"/>
    <w:rsid w:val="007D4D5B"/>
    <w:rsid w:val="007D66AF"/>
    <w:rsid w:val="007D6FB1"/>
    <w:rsid w:val="007D7229"/>
    <w:rsid w:val="007D7423"/>
    <w:rsid w:val="007E1BEF"/>
    <w:rsid w:val="007E4DD8"/>
    <w:rsid w:val="007E4EAA"/>
    <w:rsid w:val="007E5210"/>
    <w:rsid w:val="007E6736"/>
    <w:rsid w:val="007E6B87"/>
    <w:rsid w:val="007E7CB2"/>
    <w:rsid w:val="007F0C24"/>
    <w:rsid w:val="007F1542"/>
    <w:rsid w:val="007F154F"/>
    <w:rsid w:val="007F227E"/>
    <w:rsid w:val="007F3F17"/>
    <w:rsid w:val="007F4E3D"/>
    <w:rsid w:val="007F4E6E"/>
    <w:rsid w:val="007F551F"/>
    <w:rsid w:val="007F5CAA"/>
    <w:rsid w:val="007F78B8"/>
    <w:rsid w:val="0080119A"/>
    <w:rsid w:val="008013CC"/>
    <w:rsid w:val="0080170F"/>
    <w:rsid w:val="00802C1F"/>
    <w:rsid w:val="00802E63"/>
    <w:rsid w:val="00804136"/>
    <w:rsid w:val="00804C8E"/>
    <w:rsid w:val="0081061F"/>
    <w:rsid w:val="00810DC1"/>
    <w:rsid w:val="00811AE4"/>
    <w:rsid w:val="00811D93"/>
    <w:rsid w:val="00811FA8"/>
    <w:rsid w:val="0081252A"/>
    <w:rsid w:val="00812B1E"/>
    <w:rsid w:val="00812BD0"/>
    <w:rsid w:val="008138BD"/>
    <w:rsid w:val="00813FE2"/>
    <w:rsid w:val="00814051"/>
    <w:rsid w:val="00814534"/>
    <w:rsid w:val="00814762"/>
    <w:rsid w:val="008151E0"/>
    <w:rsid w:val="00815249"/>
    <w:rsid w:val="008164F8"/>
    <w:rsid w:val="008171EC"/>
    <w:rsid w:val="00817582"/>
    <w:rsid w:val="00821F20"/>
    <w:rsid w:val="0082241D"/>
    <w:rsid w:val="00822706"/>
    <w:rsid w:val="00822972"/>
    <w:rsid w:val="00822A05"/>
    <w:rsid w:val="00822EDE"/>
    <w:rsid w:val="00822F47"/>
    <w:rsid w:val="00823322"/>
    <w:rsid w:val="00823519"/>
    <w:rsid w:val="00823DB7"/>
    <w:rsid w:val="0082408A"/>
    <w:rsid w:val="00824C0B"/>
    <w:rsid w:val="00825199"/>
    <w:rsid w:val="00825F71"/>
    <w:rsid w:val="008261EE"/>
    <w:rsid w:val="0082776F"/>
    <w:rsid w:val="00831E31"/>
    <w:rsid w:val="0083258A"/>
    <w:rsid w:val="00833590"/>
    <w:rsid w:val="0083366B"/>
    <w:rsid w:val="00834910"/>
    <w:rsid w:val="0083661D"/>
    <w:rsid w:val="00836A90"/>
    <w:rsid w:val="00837075"/>
    <w:rsid w:val="00840A32"/>
    <w:rsid w:val="00841E7D"/>
    <w:rsid w:val="0084370E"/>
    <w:rsid w:val="00843A23"/>
    <w:rsid w:val="0084423C"/>
    <w:rsid w:val="0084471A"/>
    <w:rsid w:val="00844DF4"/>
    <w:rsid w:val="00845CBC"/>
    <w:rsid w:val="008464F6"/>
    <w:rsid w:val="008467DA"/>
    <w:rsid w:val="00846E5F"/>
    <w:rsid w:val="0085040A"/>
    <w:rsid w:val="00850D15"/>
    <w:rsid w:val="00850E94"/>
    <w:rsid w:val="00853870"/>
    <w:rsid w:val="008539A9"/>
    <w:rsid w:val="00853B2D"/>
    <w:rsid w:val="00853FF5"/>
    <w:rsid w:val="00854C1D"/>
    <w:rsid w:val="00855325"/>
    <w:rsid w:val="00855667"/>
    <w:rsid w:val="00857CC6"/>
    <w:rsid w:val="00861E84"/>
    <w:rsid w:val="00862514"/>
    <w:rsid w:val="008626D5"/>
    <w:rsid w:val="00862781"/>
    <w:rsid w:val="0086475C"/>
    <w:rsid w:val="008650B2"/>
    <w:rsid w:val="00866D1F"/>
    <w:rsid w:val="00866E18"/>
    <w:rsid w:val="008673B9"/>
    <w:rsid w:val="00871538"/>
    <w:rsid w:val="00872761"/>
    <w:rsid w:val="00873AD7"/>
    <w:rsid w:val="00873E07"/>
    <w:rsid w:val="0087418B"/>
    <w:rsid w:val="00874559"/>
    <w:rsid w:val="00875F0F"/>
    <w:rsid w:val="0087679C"/>
    <w:rsid w:val="00880FD7"/>
    <w:rsid w:val="0088149D"/>
    <w:rsid w:val="00881835"/>
    <w:rsid w:val="00881AC5"/>
    <w:rsid w:val="0088520C"/>
    <w:rsid w:val="00887E4F"/>
    <w:rsid w:val="00890278"/>
    <w:rsid w:val="00890417"/>
    <w:rsid w:val="00891148"/>
    <w:rsid w:val="00893474"/>
    <w:rsid w:val="0089546A"/>
    <w:rsid w:val="008955DE"/>
    <w:rsid w:val="0089578F"/>
    <w:rsid w:val="008971CA"/>
    <w:rsid w:val="008A0116"/>
    <w:rsid w:val="008A128F"/>
    <w:rsid w:val="008A3B7E"/>
    <w:rsid w:val="008A5E1F"/>
    <w:rsid w:val="008A6148"/>
    <w:rsid w:val="008A6A45"/>
    <w:rsid w:val="008A7062"/>
    <w:rsid w:val="008A71F0"/>
    <w:rsid w:val="008A93BE"/>
    <w:rsid w:val="008B07B7"/>
    <w:rsid w:val="008B1999"/>
    <w:rsid w:val="008B1FE6"/>
    <w:rsid w:val="008B2EC0"/>
    <w:rsid w:val="008B3ACA"/>
    <w:rsid w:val="008B4D33"/>
    <w:rsid w:val="008B55E2"/>
    <w:rsid w:val="008B5A9C"/>
    <w:rsid w:val="008B631F"/>
    <w:rsid w:val="008B650E"/>
    <w:rsid w:val="008B6EE8"/>
    <w:rsid w:val="008B7144"/>
    <w:rsid w:val="008B7741"/>
    <w:rsid w:val="008C02CC"/>
    <w:rsid w:val="008C13E4"/>
    <w:rsid w:val="008C2294"/>
    <w:rsid w:val="008C2AC4"/>
    <w:rsid w:val="008C2EDE"/>
    <w:rsid w:val="008C4276"/>
    <w:rsid w:val="008C4FA0"/>
    <w:rsid w:val="008C673D"/>
    <w:rsid w:val="008D04DF"/>
    <w:rsid w:val="008D0CCE"/>
    <w:rsid w:val="008D30E1"/>
    <w:rsid w:val="008D3326"/>
    <w:rsid w:val="008D3EF7"/>
    <w:rsid w:val="008D4AAE"/>
    <w:rsid w:val="008D50FD"/>
    <w:rsid w:val="008D6DBC"/>
    <w:rsid w:val="008D78E7"/>
    <w:rsid w:val="008E0055"/>
    <w:rsid w:val="008E04E2"/>
    <w:rsid w:val="008E21EF"/>
    <w:rsid w:val="008E3ED9"/>
    <w:rsid w:val="008E489D"/>
    <w:rsid w:val="008E5416"/>
    <w:rsid w:val="008E54D1"/>
    <w:rsid w:val="008E6B12"/>
    <w:rsid w:val="008E71A6"/>
    <w:rsid w:val="008E727A"/>
    <w:rsid w:val="008E7A26"/>
    <w:rsid w:val="008F1CCA"/>
    <w:rsid w:val="008F3638"/>
    <w:rsid w:val="008F3A10"/>
    <w:rsid w:val="008F3BFA"/>
    <w:rsid w:val="008F3D14"/>
    <w:rsid w:val="008F52D6"/>
    <w:rsid w:val="008F75AF"/>
    <w:rsid w:val="008F7CDD"/>
    <w:rsid w:val="009000E8"/>
    <w:rsid w:val="00902000"/>
    <w:rsid w:val="009041FC"/>
    <w:rsid w:val="00904661"/>
    <w:rsid w:val="0090473E"/>
    <w:rsid w:val="00905A26"/>
    <w:rsid w:val="00905FC1"/>
    <w:rsid w:val="00910CD3"/>
    <w:rsid w:val="00910D2E"/>
    <w:rsid w:val="009115F3"/>
    <w:rsid w:val="009118A7"/>
    <w:rsid w:val="009120E8"/>
    <w:rsid w:val="00912367"/>
    <w:rsid w:val="00913F79"/>
    <w:rsid w:val="009140DF"/>
    <w:rsid w:val="00914FEE"/>
    <w:rsid w:val="009178EC"/>
    <w:rsid w:val="00920F7A"/>
    <w:rsid w:val="0092101A"/>
    <w:rsid w:val="009210E0"/>
    <w:rsid w:val="00921A57"/>
    <w:rsid w:val="009222AD"/>
    <w:rsid w:val="0092230F"/>
    <w:rsid w:val="00922B34"/>
    <w:rsid w:val="009248F9"/>
    <w:rsid w:val="00924A37"/>
    <w:rsid w:val="00924E7D"/>
    <w:rsid w:val="00925096"/>
    <w:rsid w:val="00925358"/>
    <w:rsid w:val="0092586C"/>
    <w:rsid w:val="00925E60"/>
    <w:rsid w:val="00926E71"/>
    <w:rsid w:val="009272CE"/>
    <w:rsid w:val="00927AB3"/>
    <w:rsid w:val="00930006"/>
    <w:rsid w:val="00931831"/>
    <w:rsid w:val="009331FF"/>
    <w:rsid w:val="009336DA"/>
    <w:rsid w:val="00933D79"/>
    <w:rsid w:val="00936836"/>
    <w:rsid w:val="009439F4"/>
    <w:rsid w:val="00943E76"/>
    <w:rsid w:val="00944622"/>
    <w:rsid w:val="00944C91"/>
    <w:rsid w:val="00945100"/>
    <w:rsid w:val="009469B6"/>
    <w:rsid w:val="009472DC"/>
    <w:rsid w:val="00947914"/>
    <w:rsid w:val="00950175"/>
    <w:rsid w:val="00950240"/>
    <w:rsid w:val="0095131D"/>
    <w:rsid w:val="00951E1F"/>
    <w:rsid w:val="009527BC"/>
    <w:rsid w:val="009531F8"/>
    <w:rsid w:val="009537EB"/>
    <w:rsid w:val="00953E34"/>
    <w:rsid w:val="00954245"/>
    <w:rsid w:val="00955FDF"/>
    <w:rsid w:val="009566A1"/>
    <w:rsid w:val="009566C8"/>
    <w:rsid w:val="00956797"/>
    <w:rsid w:val="00957425"/>
    <w:rsid w:val="009576C6"/>
    <w:rsid w:val="009600E3"/>
    <w:rsid w:val="0096040E"/>
    <w:rsid w:val="00960C6F"/>
    <w:rsid w:val="00961F3F"/>
    <w:rsid w:val="00963560"/>
    <w:rsid w:val="0096364F"/>
    <w:rsid w:val="00963E45"/>
    <w:rsid w:val="0096443C"/>
    <w:rsid w:val="00964DB3"/>
    <w:rsid w:val="00967F5B"/>
    <w:rsid w:val="00971362"/>
    <w:rsid w:val="00972C48"/>
    <w:rsid w:val="00972EAC"/>
    <w:rsid w:val="009745D6"/>
    <w:rsid w:val="00974698"/>
    <w:rsid w:val="009749C5"/>
    <w:rsid w:val="009757A7"/>
    <w:rsid w:val="00977866"/>
    <w:rsid w:val="00977DA3"/>
    <w:rsid w:val="00981681"/>
    <w:rsid w:val="00982041"/>
    <w:rsid w:val="00982BCB"/>
    <w:rsid w:val="00982BE1"/>
    <w:rsid w:val="00982FF9"/>
    <w:rsid w:val="0098312B"/>
    <w:rsid w:val="0098487A"/>
    <w:rsid w:val="00985587"/>
    <w:rsid w:val="00985E00"/>
    <w:rsid w:val="00986CCA"/>
    <w:rsid w:val="00986DA6"/>
    <w:rsid w:val="00986DD6"/>
    <w:rsid w:val="009912CE"/>
    <w:rsid w:val="00992233"/>
    <w:rsid w:val="00993564"/>
    <w:rsid w:val="00993FFE"/>
    <w:rsid w:val="00995338"/>
    <w:rsid w:val="009957A6"/>
    <w:rsid w:val="00995D86"/>
    <w:rsid w:val="00997102"/>
    <w:rsid w:val="009978A4"/>
    <w:rsid w:val="00997CBE"/>
    <w:rsid w:val="009A0F19"/>
    <w:rsid w:val="009A15A2"/>
    <w:rsid w:val="009A18BC"/>
    <w:rsid w:val="009A1B4B"/>
    <w:rsid w:val="009A1C4F"/>
    <w:rsid w:val="009A2750"/>
    <w:rsid w:val="009A3808"/>
    <w:rsid w:val="009A45D7"/>
    <w:rsid w:val="009A5D63"/>
    <w:rsid w:val="009A75CA"/>
    <w:rsid w:val="009B02AF"/>
    <w:rsid w:val="009B08D6"/>
    <w:rsid w:val="009B16DE"/>
    <w:rsid w:val="009B1A34"/>
    <w:rsid w:val="009B1EC0"/>
    <w:rsid w:val="009B265A"/>
    <w:rsid w:val="009B33B8"/>
    <w:rsid w:val="009B34E5"/>
    <w:rsid w:val="009B3749"/>
    <w:rsid w:val="009B4030"/>
    <w:rsid w:val="009B41BF"/>
    <w:rsid w:val="009B43C1"/>
    <w:rsid w:val="009B46BC"/>
    <w:rsid w:val="009B49B3"/>
    <w:rsid w:val="009B541E"/>
    <w:rsid w:val="009B5448"/>
    <w:rsid w:val="009B546E"/>
    <w:rsid w:val="009B63DB"/>
    <w:rsid w:val="009B7B60"/>
    <w:rsid w:val="009B7BC4"/>
    <w:rsid w:val="009C0793"/>
    <w:rsid w:val="009C0FF1"/>
    <w:rsid w:val="009C172A"/>
    <w:rsid w:val="009C1C83"/>
    <w:rsid w:val="009C1FC5"/>
    <w:rsid w:val="009C2138"/>
    <w:rsid w:val="009C35D9"/>
    <w:rsid w:val="009C3D45"/>
    <w:rsid w:val="009C4126"/>
    <w:rsid w:val="009C68FB"/>
    <w:rsid w:val="009C6DDE"/>
    <w:rsid w:val="009D0049"/>
    <w:rsid w:val="009D0B95"/>
    <w:rsid w:val="009D0ECA"/>
    <w:rsid w:val="009D196F"/>
    <w:rsid w:val="009D2B03"/>
    <w:rsid w:val="009D2C5A"/>
    <w:rsid w:val="009D3123"/>
    <w:rsid w:val="009D3568"/>
    <w:rsid w:val="009D45A1"/>
    <w:rsid w:val="009D4B92"/>
    <w:rsid w:val="009D4D32"/>
    <w:rsid w:val="009D5279"/>
    <w:rsid w:val="009D769F"/>
    <w:rsid w:val="009E0130"/>
    <w:rsid w:val="009E0789"/>
    <w:rsid w:val="009E1165"/>
    <w:rsid w:val="009E1553"/>
    <w:rsid w:val="009E1978"/>
    <w:rsid w:val="009E1AA0"/>
    <w:rsid w:val="009E281B"/>
    <w:rsid w:val="009E299C"/>
    <w:rsid w:val="009E3403"/>
    <w:rsid w:val="009E4190"/>
    <w:rsid w:val="009E4BD0"/>
    <w:rsid w:val="009E591F"/>
    <w:rsid w:val="009F0B65"/>
    <w:rsid w:val="009F1732"/>
    <w:rsid w:val="009F2246"/>
    <w:rsid w:val="009F2460"/>
    <w:rsid w:val="009F2CF0"/>
    <w:rsid w:val="009F3B9B"/>
    <w:rsid w:val="009F4DAC"/>
    <w:rsid w:val="009F6C58"/>
    <w:rsid w:val="00A00447"/>
    <w:rsid w:val="00A00762"/>
    <w:rsid w:val="00A009D2"/>
    <w:rsid w:val="00A00F7A"/>
    <w:rsid w:val="00A01519"/>
    <w:rsid w:val="00A01D3E"/>
    <w:rsid w:val="00A02604"/>
    <w:rsid w:val="00A03DB4"/>
    <w:rsid w:val="00A03F2F"/>
    <w:rsid w:val="00A043A1"/>
    <w:rsid w:val="00A047C3"/>
    <w:rsid w:val="00A04B30"/>
    <w:rsid w:val="00A0652A"/>
    <w:rsid w:val="00A1128F"/>
    <w:rsid w:val="00A11AD1"/>
    <w:rsid w:val="00A134F6"/>
    <w:rsid w:val="00A14676"/>
    <w:rsid w:val="00A14935"/>
    <w:rsid w:val="00A15F71"/>
    <w:rsid w:val="00A16CC2"/>
    <w:rsid w:val="00A20752"/>
    <w:rsid w:val="00A20875"/>
    <w:rsid w:val="00A219C8"/>
    <w:rsid w:val="00A24C43"/>
    <w:rsid w:val="00A254F0"/>
    <w:rsid w:val="00A25571"/>
    <w:rsid w:val="00A2615A"/>
    <w:rsid w:val="00A268A1"/>
    <w:rsid w:val="00A268FF"/>
    <w:rsid w:val="00A269E9"/>
    <w:rsid w:val="00A26EBA"/>
    <w:rsid w:val="00A27722"/>
    <w:rsid w:val="00A2792A"/>
    <w:rsid w:val="00A30B4A"/>
    <w:rsid w:val="00A30BDA"/>
    <w:rsid w:val="00A317BB"/>
    <w:rsid w:val="00A318F9"/>
    <w:rsid w:val="00A32D17"/>
    <w:rsid w:val="00A3312D"/>
    <w:rsid w:val="00A34D05"/>
    <w:rsid w:val="00A359F8"/>
    <w:rsid w:val="00A362CD"/>
    <w:rsid w:val="00A36ED8"/>
    <w:rsid w:val="00A377ED"/>
    <w:rsid w:val="00A406EB"/>
    <w:rsid w:val="00A40FD8"/>
    <w:rsid w:val="00A41C40"/>
    <w:rsid w:val="00A42550"/>
    <w:rsid w:val="00A42764"/>
    <w:rsid w:val="00A44066"/>
    <w:rsid w:val="00A44490"/>
    <w:rsid w:val="00A44F0D"/>
    <w:rsid w:val="00A45341"/>
    <w:rsid w:val="00A467BE"/>
    <w:rsid w:val="00A472CD"/>
    <w:rsid w:val="00A506C4"/>
    <w:rsid w:val="00A50BA8"/>
    <w:rsid w:val="00A510B1"/>
    <w:rsid w:val="00A52F19"/>
    <w:rsid w:val="00A5362F"/>
    <w:rsid w:val="00A53E0F"/>
    <w:rsid w:val="00A54A3E"/>
    <w:rsid w:val="00A551DA"/>
    <w:rsid w:val="00A55CB8"/>
    <w:rsid w:val="00A57A34"/>
    <w:rsid w:val="00A60253"/>
    <w:rsid w:val="00A60864"/>
    <w:rsid w:val="00A6091F"/>
    <w:rsid w:val="00A60E0B"/>
    <w:rsid w:val="00A61CDE"/>
    <w:rsid w:val="00A61FD5"/>
    <w:rsid w:val="00A62E61"/>
    <w:rsid w:val="00A65435"/>
    <w:rsid w:val="00A67E18"/>
    <w:rsid w:val="00A70CA1"/>
    <w:rsid w:val="00A70CC4"/>
    <w:rsid w:val="00A70E0D"/>
    <w:rsid w:val="00A713AA"/>
    <w:rsid w:val="00A719BA"/>
    <w:rsid w:val="00A71EE0"/>
    <w:rsid w:val="00A757AC"/>
    <w:rsid w:val="00A76BE3"/>
    <w:rsid w:val="00A801BB"/>
    <w:rsid w:val="00A80C56"/>
    <w:rsid w:val="00A817AE"/>
    <w:rsid w:val="00A8353F"/>
    <w:rsid w:val="00A83555"/>
    <w:rsid w:val="00A838D0"/>
    <w:rsid w:val="00A85354"/>
    <w:rsid w:val="00A8562C"/>
    <w:rsid w:val="00A859DE"/>
    <w:rsid w:val="00A85FD2"/>
    <w:rsid w:val="00A86879"/>
    <w:rsid w:val="00A87998"/>
    <w:rsid w:val="00A87F79"/>
    <w:rsid w:val="00A9049F"/>
    <w:rsid w:val="00A907E1"/>
    <w:rsid w:val="00A91744"/>
    <w:rsid w:val="00A91F77"/>
    <w:rsid w:val="00A9253A"/>
    <w:rsid w:val="00A9345B"/>
    <w:rsid w:val="00A94113"/>
    <w:rsid w:val="00A95273"/>
    <w:rsid w:val="00A95EC0"/>
    <w:rsid w:val="00A97995"/>
    <w:rsid w:val="00A97E84"/>
    <w:rsid w:val="00A97EC2"/>
    <w:rsid w:val="00AA16D4"/>
    <w:rsid w:val="00AA3642"/>
    <w:rsid w:val="00AA36EE"/>
    <w:rsid w:val="00AA3E82"/>
    <w:rsid w:val="00AA6B20"/>
    <w:rsid w:val="00AA73E0"/>
    <w:rsid w:val="00AA79B1"/>
    <w:rsid w:val="00AA7DD1"/>
    <w:rsid w:val="00AB001A"/>
    <w:rsid w:val="00AB08AF"/>
    <w:rsid w:val="00AB14E4"/>
    <w:rsid w:val="00AB17F1"/>
    <w:rsid w:val="00AB3A00"/>
    <w:rsid w:val="00AB4F7A"/>
    <w:rsid w:val="00AB5742"/>
    <w:rsid w:val="00AB5DBE"/>
    <w:rsid w:val="00AB6015"/>
    <w:rsid w:val="00AB6853"/>
    <w:rsid w:val="00AB7BCA"/>
    <w:rsid w:val="00AB7D48"/>
    <w:rsid w:val="00AC0A63"/>
    <w:rsid w:val="00AC0CC6"/>
    <w:rsid w:val="00AC3D54"/>
    <w:rsid w:val="00AC3E84"/>
    <w:rsid w:val="00AC4177"/>
    <w:rsid w:val="00AC460D"/>
    <w:rsid w:val="00AC486A"/>
    <w:rsid w:val="00AC5665"/>
    <w:rsid w:val="00AC5E44"/>
    <w:rsid w:val="00AC691E"/>
    <w:rsid w:val="00AC6E50"/>
    <w:rsid w:val="00AC7606"/>
    <w:rsid w:val="00AD0357"/>
    <w:rsid w:val="00AD0981"/>
    <w:rsid w:val="00AD1585"/>
    <w:rsid w:val="00AD2564"/>
    <w:rsid w:val="00AD2B59"/>
    <w:rsid w:val="00AD4953"/>
    <w:rsid w:val="00AD6420"/>
    <w:rsid w:val="00AE11E1"/>
    <w:rsid w:val="00AE61BD"/>
    <w:rsid w:val="00AF0283"/>
    <w:rsid w:val="00AF0707"/>
    <w:rsid w:val="00AF0A0B"/>
    <w:rsid w:val="00AF12FC"/>
    <w:rsid w:val="00AF24CA"/>
    <w:rsid w:val="00AF398D"/>
    <w:rsid w:val="00AF48BC"/>
    <w:rsid w:val="00AF52DF"/>
    <w:rsid w:val="00AF5E5D"/>
    <w:rsid w:val="00AF613D"/>
    <w:rsid w:val="00AF7E10"/>
    <w:rsid w:val="00B00276"/>
    <w:rsid w:val="00B00445"/>
    <w:rsid w:val="00B00595"/>
    <w:rsid w:val="00B015F9"/>
    <w:rsid w:val="00B01B13"/>
    <w:rsid w:val="00B02BB7"/>
    <w:rsid w:val="00B04487"/>
    <w:rsid w:val="00B0461F"/>
    <w:rsid w:val="00B067AE"/>
    <w:rsid w:val="00B079E5"/>
    <w:rsid w:val="00B07EA1"/>
    <w:rsid w:val="00B11339"/>
    <w:rsid w:val="00B1190B"/>
    <w:rsid w:val="00B11A32"/>
    <w:rsid w:val="00B12219"/>
    <w:rsid w:val="00B12ED7"/>
    <w:rsid w:val="00B1397A"/>
    <w:rsid w:val="00B139C1"/>
    <w:rsid w:val="00B1426E"/>
    <w:rsid w:val="00B14386"/>
    <w:rsid w:val="00B14663"/>
    <w:rsid w:val="00B15A39"/>
    <w:rsid w:val="00B16A60"/>
    <w:rsid w:val="00B175F0"/>
    <w:rsid w:val="00B17C2A"/>
    <w:rsid w:val="00B205CF"/>
    <w:rsid w:val="00B20650"/>
    <w:rsid w:val="00B215DF"/>
    <w:rsid w:val="00B23CA8"/>
    <w:rsid w:val="00B24140"/>
    <w:rsid w:val="00B24711"/>
    <w:rsid w:val="00B25201"/>
    <w:rsid w:val="00B256D1"/>
    <w:rsid w:val="00B265AE"/>
    <w:rsid w:val="00B30893"/>
    <w:rsid w:val="00B3191E"/>
    <w:rsid w:val="00B323DE"/>
    <w:rsid w:val="00B324F9"/>
    <w:rsid w:val="00B32C5C"/>
    <w:rsid w:val="00B34BC9"/>
    <w:rsid w:val="00B353B4"/>
    <w:rsid w:val="00B36AB3"/>
    <w:rsid w:val="00B371FF"/>
    <w:rsid w:val="00B40352"/>
    <w:rsid w:val="00B41360"/>
    <w:rsid w:val="00B4145E"/>
    <w:rsid w:val="00B42095"/>
    <w:rsid w:val="00B42B07"/>
    <w:rsid w:val="00B43377"/>
    <w:rsid w:val="00B43685"/>
    <w:rsid w:val="00B43939"/>
    <w:rsid w:val="00B446FE"/>
    <w:rsid w:val="00B46424"/>
    <w:rsid w:val="00B466CE"/>
    <w:rsid w:val="00B47266"/>
    <w:rsid w:val="00B475BF"/>
    <w:rsid w:val="00B502B9"/>
    <w:rsid w:val="00B50CE8"/>
    <w:rsid w:val="00B50F81"/>
    <w:rsid w:val="00B50F85"/>
    <w:rsid w:val="00B51042"/>
    <w:rsid w:val="00B51CA0"/>
    <w:rsid w:val="00B53180"/>
    <w:rsid w:val="00B55718"/>
    <w:rsid w:val="00B558E6"/>
    <w:rsid w:val="00B56AC5"/>
    <w:rsid w:val="00B56C2C"/>
    <w:rsid w:val="00B56CB3"/>
    <w:rsid w:val="00B6037A"/>
    <w:rsid w:val="00B60D76"/>
    <w:rsid w:val="00B618FD"/>
    <w:rsid w:val="00B629C8"/>
    <w:rsid w:val="00B62CF2"/>
    <w:rsid w:val="00B63044"/>
    <w:rsid w:val="00B663AD"/>
    <w:rsid w:val="00B66A1A"/>
    <w:rsid w:val="00B67BBA"/>
    <w:rsid w:val="00B70402"/>
    <w:rsid w:val="00B71170"/>
    <w:rsid w:val="00B712C4"/>
    <w:rsid w:val="00B7130A"/>
    <w:rsid w:val="00B73060"/>
    <w:rsid w:val="00B740AD"/>
    <w:rsid w:val="00B74362"/>
    <w:rsid w:val="00B743D8"/>
    <w:rsid w:val="00B75508"/>
    <w:rsid w:val="00B7550D"/>
    <w:rsid w:val="00B76810"/>
    <w:rsid w:val="00B775D9"/>
    <w:rsid w:val="00B7CB17"/>
    <w:rsid w:val="00B81433"/>
    <w:rsid w:val="00B81BAB"/>
    <w:rsid w:val="00B82566"/>
    <w:rsid w:val="00B836C3"/>
    <w:rsid w:val="00B84DA8"/>
    <w:rsid w:val="00B869D4"/>
    <w:rsid w:val="00B86F17"/>
    <w:rsid w:val="00B8796B"/>
    <w:rsid w:val="00B92070"/>
    <w:rsid w:val="00B9280F"/>
    <w:rsid w:val="00B95996"/>
    <w:rsid w:val="00B95BEE"/>
    <w:rsid w:val="00B97B1C"/>
    <w:rsid w:val="00BA02A6"/>
    <w:rsid w:val="00BA0A55"/>
    <w:rsid w:val="00BA290B"/>
    <w:rsid w:val="00BA3129"/>
    <w:rsid w:val="00BA39D1"/>
    <w:rsid w:val="00BA4385"/>
    <w:rsid w:val="00BA4AB1"/>
    <w:rsid w:val="00BA54F0"/>
    <w:rsid w:val="00BA5797"/>
    <w:rsid w:val="00BA6A26"/>
    <w:rsid w:val="00BA6ECA"/>
    <w:rsid w:val="00BA7FFB"/>
    <w:rsid w:val="00BB121E"/>
    <w:rsid w:val="00BB1830"/>
    <w:rsid w:val="00BB1AD8"/>
    <w:rsid w:val="00BB1BCB"/>
    <w:rsid w:val="00BB1CD7"/>
    <w:rsid w:val="00BB218F"/>
    <w:rsid w:val="00BB4CDA"/>
    <w:rsid w:val="00BB5B40"/>
    <w:rsid w:val="00BB6519"/>
    <w:rsid w:val="00BB6C1F"/>
    <w:rsid w:val="00BB7C4E"/>
    <w:rsid w:val="00BB95CB"/>
    <w:rsid w:val="00BC050E"/>
    <w:rsid w:val="00BC08A3"/>
    <w:rsid w:val="00BC1D9D"/>
    <w:rsid w:val="00BC23CC"/>
    <w:rsid w:val="00BC2927"/>
    <w:rsid w:val="00BC39F6"/>
    <w:rsid w:val="00BC3E99"/>
    <w:rsid w:val="00BC4D5F"/>
    <w:rsid w:val="00BC4FB4"/>
    <w:rsid w:val="00BC5352"/>
    <w:rsid w:val="00BC669F"/>
    <w:rsid w:val="00BC6D77"/>
    <w:rsid w:val="00BC6D91"/>
    <w:rsid w:val="00BC7693"/>
    <w:rsid w:val="00BD006A"/>
    <w:rsid w:val="00BD0EC6"/>
    <w:rsid w:val="00BD0FBC"/>
    <w:rsid w:val="00BD196A"/>
    <w:rsid w:val="00BD2336"/>
    <w:rsid w:val="00BD26CD"/>
    <w:rsid w:val="00BD2AB1"/>
    <w:rsid w:val="00BD3134"/>
    <w:rsid w:val="00BD36F8"/>
    <w:rsid w:val="00BD3B23"/>
    <w:rsid w:val="00BD422F"/>
    <w:rsid w:val="00BD4884"/>
    <w:rsid w:val="00BD53D3"/>
    <w:rsid w:val="00BD5A0E"/>
    <w:rsid w:val="00BD5C35"/>
    <w:rsid w:val="00BD6098"/>
    <w:rsid w:val="00BD671B"/>
    <w:rsid w:val="00BD720C"/>
    <w:rsid w:val="00BD794C"/>
    <w:rsid w:val="00BE1536"/>
    <w:rsid w:val="00BE18B8"/>
    <w:rsid w:val="00BE19F6"/>
    <w:rsid w:val="00BE25F7"/>
    <w:rsid w:val="00BE3DC9"/>
    <w:rsid w:val="00BE5CED"/>
    <w:rsid w:val="00BE5FB4"/>
    <w:rsid w:val="00BF03EF"/>
    <w:rsid w:val="00BF0F9D"/>
    <w:rsid w:val="00BF2FB0"/>
    <w:rsid w:val="00BF3FFC"/>
    <w:rsid w:val="00BF4215"/>
    <w:rsid w:val="00BF46C3"/>
    <w:rsid w:val="00BF5E1E"/>
    <w:rsid w:val="00BF5F4A"/>
    <w:rsid w:val="00BF719C"/>
    <w:rsid w:val="00BF7615"/>
    <w:rsid w:val="00C01C61"/>
    <w:rsid w:val="00C021A7"/>
    <w:rsid w:val="00C0287E"/>
    <w:rsid w:val="00C04AB2"/>
    <w:rsid w:val="00C04CF1"/>
    <w:rsid w:val="00C1001B"/>
    <w:rsid w:val="00C10DEA"/>
    <w:rsid w:val="00C1147F"/>
    <w:rsid w:val="00C11CBB"/>
    <w:rsid w:val="00C11D86"/>
    <w:rsid w:val="00C121C1"/>
    <w:rsid w:val="00C1287E"/>
    <w:rsid w:val="00C132CB"/>
    <w:rsid w:val="00C13E30"/>
    <w:rsid w:val="00C14205"/>
    <w:rsid w:val="00C17E20"/>
    <w:rsid w:val="00C2063B"/>
    <w:rsid w:val="00C20C59"/>
    <w:rsid w:val="00C215CA"/>
    <w:rsid w:val="00C21FBA"/>
    <w:rsid w:val="00C2409D"/>
    <w:rsid w:val="00C24545"/>
    <w:rsid w:val="00C2498E"/>
    <w:rsid w:val="00C258F7"/>
    <w:rsid w:val="00C25CFC"/>
    <w:rsid w:val="00C325FD"/>
    <w:rsid w:val="00C32EA3"/>
    <w:rsid w:val="00C34F33"/>
    <w:rsid w:val="00C3570A"/>
    <w:rsid w:val="00C36013"/>
    <w:rsid w:val="00C363ED"/>
    <w:rsid w:val="00C36F41"/>
    <w:rsid w:val="00C4191D"/>
    <w:rsid w:val="00C41DB2"/>
    <w:rsid w:val="00C41E3F"/>
    <w:rsid w:val="00C42378"/>
    <w:rsid w:val="00C425D2"/>
    <w:rsid w:val="00C42C96"/>
    <w:rsid w:val="00C431B1"/>
    <w:rsid w:val="00C44361"/>
    <w:rsid w:val="00C44A80"/>
    <w:rsid w:val="00C45287"/>
    <w:rsid w:val="00C47798"/>
    <w:rsid w:val="00C50BFD"/>
    <w:rsid w:val="00C51F04"/>
    <w:rsid w:val="00C534D5"/>
    <w:rsid w:val="00C53F1B"/>
    <w:rsid w:val="00C53F6D"/>
    <w:rsid w:val="00C5432F"/>
    <w:rsid w:val="00C5448A"/>
    <w:rsid w:val="00C546A1"/>
    <w:rsid w:val="00C54A80"/>
    <w:rsid w:val="00C54C60"/>
    <w:rsid w:val="00C55716"/>
    <w:rsid w:val="00C557EA"/>
    <w:rsid w:val="00C55805"/>
    <w:rsid w:val="00C55C23"/>
    <w:rsid w:val="00C56072"/>
    <w:rsid w:val="00C561E0"/>
    <w:rsid w:val="00C56A01"/>
    <w:rsid w:val="00C56AA3"/>
    <w:rsid w:val="00C56F1A"/>
    <w:rsid w:val="00C61919"/>
    <w:rsid w:val="00C628BA"/>
    <w:rsid w:val="00C63F2E"/>
    <w:rsid w:val="00C6547B"/>
    <w:rsid w:val="00C65B88"/>
    <w:rsid w:val="00C67015"/>
    <w:rsid w:val="00C67D8E"/>
    <w:rsid w:val="00C67F3C"/>
    <w:rsid w:val="00C7096A"/>
    <w:rsid w:val="00C71854"/>
    <w:rsid w:val="00C720BA"/>
    <w:rsid w:val="00C7297C"/>
    <w:rsid w:val="00C72EAD"/>
    <w:rsid w:val="00C730C3"/>
    <w:rsid w:val="00C73279"/>
    <w:rsid w:val="00C73E57"/>
    <w:rsid w:val="00C73EDE"/>
    <w:rsid w:val="00C7546F"/>
    <w:rsid w:val="00C75875"/>
    <w:rsid w:val="00C76854"/>
    <w:rsid w:val="00C773F6"/>
    <w:rsid w:val="00C7773E"/>
    <w:rsid w:val="00C81318"/>
    <w:rsid w:val="00C813E5"/>
    <w:rsid w:val="00C82D84"/>
    <w:rsid w:val="00C83D2F"/>
    <w:rsid w:val="00C83D68"/>
    <w:rsid w:val="00C85EB4"/>
    <w:rsid w:val="00C87207"/>
    <w:rsid w:val="00C8771B"/>
    <w:rsid w:val="00C87F93"/>
    <w:rsid w:val="00C90B15"/>
    <w:rsid w:val="00C91660"/>
    <w:rsid w:val="00C92CBE"/>
    <w:rsid w:val="00C93749"/>
    <w:rsid w:val="00C94902"/>
    <w:rsid w:val="00C95A9A"/>
    <w:rsid w:val="00C96619"/>
    <w:rsid w:val="00C96E9A"/>
    <w:rsid w:val="00C97320"/>
    <w:rsid w:val="00C9748F"/>
    <w:rsid w:val="00CA24BE"/>
    <w:rsid w:val="00CA2F10"/>
    <w:rsid w:val="00CA4E98"/>
    <w:rsid w:val="00CA5987"/>
    <w:rsid w:val="00CA622D"/>
    <w:rsid w:val="00CA6366"/>
    <w:rsid w:val="00CA64C8"/>
    <w:rsid w:val="00CA7120"/>
    <w:rsid w:val="00CA7D9A"/>
    <w:rsid w:val="00CA7FAC"/>
    <w:rsid w:val="00CB051B"/>
    <w:rsid w:val="00CB0E9B"/>
    <w:rsid w:val="00CB1274"/>
    <w:rsid w:val="00CB14C0"/>
    <w:rsid w:val="00CB2895"/>
    <w:rsid w:val="00CB32F2"/>
    <w:rsid w:val="00CB3758"/>
    <w:rsid w:val="00CB3BB2"/>
    <w:rsid w:val="00CB3F92"/>
    <w:rsid w:val="00CB580C"/>
    <w:rsid w:val="00CB5F84"/>
    <w:rsid w:val="00CB6157"/>
    <w:rsid w:val="00CB618A"/>
    <w:rsid w:val="00CB618D"/>
    <w:rsid w:val="00CB69BC"/>
    <w:rsid w:val="00CB69D0"/>
    <w:rsid w:val="00CB7408"/>
    <w:rsid w:val="00CB7B82"/>
    <w:rsid w:val="00CB7EA6"/>
    <w:rsid w:val="00CC1344"/>
    <w:rsid w:val="00CC236F"/>
    <w:rsid w:val="00CC2878"/>
    <w:rsid w:val="00CC37FC"/>
    <w:rsid w:val="00CC3C1A"/>
    <w:rsid w:val="00CC3DEA"/>
    <w:rsid w:val="00CC466C"/>
    <w:rsid w:val="00CC4C5A"/>
    <w:rsid w:val="00CC4D1C"/>
    <w:rsid w:val="00CC4F28"/>
    <w:rsid w:val="00CC5F15"/>
    <w:rsid w:val="00CC67AD"/>
    <w:rsid w:val="00CC6BBE"/>
    <w:rsid w:val="00CC78F5"/>
    <w:rsid w:val="00CD0365"/>
    <w:rsid w:val="00CD1382"/>
    <w:rsid w:val="00CD365A"/>
    <w:rsid w:val="00CD39EF"/>
    <w:rsid w:val="00CD3A77"/>
    <w:rsid w:val="00CD505A"/>
    <w:rsid w:val="00CD51D2"/>
    <w:rsid w:val="00CD5522"/>
    <w:rsid w:val="00CD5DB8"/>
    <w:rsid w:val="00CD6F2F"/>
    <w:rsid w:val="00CD7A7B"/>
    <w:rsid w:val="00CE0F37"/>
    <w:rsid w:val="00CE12DA"/>
    <w:rsid w:val="00CE1975"/>
    <w:rsid w:val="00CE293E"/>
    <w:rsid w:val="00CE3290"/>
    <w:rsid w:val="00CE3B02"/>
    <w:rsid w:val="00CE3FE1"/>
    <w:rsid w:val="00CE410F"/>
    <w:rsid w:val="00CE4315"/>
    <w:rsid w:val="00CE4435"/>
    <w:rsid w:val="00CE5B85"/>
    <w:rsid w:val="00CE7466"/>
    <w:rsid w:val="00CE7491"/>
    <w:rsid w:val="00CE761B"/>
    <w:rsid w:val="00CE7CF7"/>
    <w:rsid w:val="00CF04CB"/>
    <w:rsid w:val="00CF06C4"/>
    <w:rsid w:val="00CF0DAF"/>
    <w:rsid w:val="00CF125F"/>
    <w:rsid w:val="00CF16D8"/>
    <w:rsid w:val="00CF3221"/>
    <w:rsid w:val="00CF334A"/>
    <w:rsid w:val="00CF361C"/>
    <w:rsid w:val="00CF3748"/>
    <w:rsid w:val="00CF5DB3"/>
    <w:rsid w:val="00CF6C0A"/>
    <w:rsid w:val="00CF6C29"/>
    <w:rsid w:val="00CF6D68"/>
    <w:rsid w:val="00CF7172"/>
    <w:rsid w:val="00CF7B61"/>
    <w:rsid w:val="00D00623"/>
    <w:rsid w:val="00D015D1"/>
    <w:rsid w:val="00D037EB"/>
    <w:rsid w:val="00D05195"/>
    <w:rsid w:val="00D059DD"/>
    <w:rsid w:val="00D0659D"/>
    <w:rsid w:val="00D06AC0"/>
    <w:rsid w:val="00D070F3"/>
    <w:rsid w:val="00D105E1"/>
    <w:rsid w:val="00D11033"/>
    <w:rsid w:val="00D11AC3"/>
    <w:rsid w:val="00D12000"/>
    <w:rsid w:val="00D120E5"/>
    <w:rsid w:val="00D137CE"/>
    <w:rsid w:val="00D13D67"/>
    <w:rsid w:val="00D1428C"/>
    <w:rsid w:val="00D14960"/>
    <w:rsid w:val="00D14E57"/>
    <w:rsid w:val="00D15D05"/>
    <w:rsid w:val="00D16586"/>
    <w:rsid w:val="00D172B1"/>
    <w:rsid w:val="00D17672"/>
    <w:rsid w:val="00D17934"/>
    <w:rsid w:val="00D2002F"/>
    <w:rsid w:val="00D21346"/>
    <w:rsid w:val="00D21558"/>
    <w:rsid w:val="00D234C6"/>
    <w:rsid w:val="00D239B9"/>
    <w:rsid w:val="00D23B08"/>
    <w:rsid w:val="00D24D44"/>
    <w:rsid w:val="00D26479"/>
    <w:rsid w:val="00D2651A"/>
    <w:rsid w:val="00D26DF6"/>
    <w:rsid w:val="00D27B26"/>
    <w:rsid w:val="00D27F2C"/>
    <w:rsid w:val="00D30BB8"/>
    <w:rsid w:val="00D31724"/>
    <w:rsid w:val="00D31E6A"/>
    <w:rsid w:val="00D3238F"/>
    <w:rsid w:val="00D32B5C"/>
    <w:rsid w:val="00D32F73"/>
    <w:rsid w:val="00D34618"/>
    <w:rsid w:val="00D346C5"/>
    <w:rsid w:val="00D36458"/>
    <w:rsid w:val="00D368BD"/>
    <w:rsid w:val="00D36BF9"/>
    <w:rsid w:val="00D36C06"/>
    <w:rsid w:val="00D37F1E"/>
    <w:rsid w:val="00D41F27"/>
    <w:rsid w:val="00D423A7"/>
    <w:rsid w:val="00D42F84"/>
    <w:rsid w:val="00D43116"/>
    <w:rsid w:val="00D43AD9"/>
    <w:rsid w:val="00D44274"/>
    <w:rsid w:val="00D4546A"/>
    <w:rsid w:val="00D45BEA"/>
    <w:rsid w:val="00D45F7A"/>
    <w:rsid w:val="00D46653"/>
    <w:rsid w:val="00D46CB8"/>
    <w:rsid w:val="00D47A83"/>
    <w:rsid w:val="00D50BB5"/>
    <w:rsid w:val="00D50BD2"/>
    <w:rsid w:val="00D50D3E"/>
    <w:rsid w:val="00D51572"/>
    <w:rsid w:val="00D517B3"/>
    <w:rsid w:val="00D53939"/>
    <w:rsid w:val="00D55412"/>
    <w:rsid w:val="00D557E7"/>
    <w:rsid w:val="00D55C3A"/>
    <w:rsid w:val="00D56FA8"/>
    <w:rsid w:val="00D5712C"/>
    <w:rsid w:val="00D60E27"/>
    <w:rsid w:val="00D60EA2"/>
    <w:rsid w:val="00D60F8A"/>
    <w:rsid w:val="00D62107"/>
    <w:rsid w:val="00D62F50"/>
    <w:rsid w:val="00D63097"/>
    <w:rsid w:val="00D6486A"/>
    <w:rsid w:val="00D64F9D"/>
    <w:rsid w:val="00D65155"/>
    <w:rsid w:val="00D659E4"/>
    <w:rsid w:val="00D67807"/>
    <w:rsid w:val="00D71426"/>
    <w:rsid w:val="00D72B5C"/>
    <w:rsid w:val="00D748E2"/>
    <w:rsid w:val="00D749B0"/>
    <w:rsid w:val="00D75BE9"/>
    <w:rsid w:val="00D80158"/>
    <w:rsid w:val="00D832FA"/>
    <w:rsid w:val="00D841C2"/>
    <w:rsid w:val="00D85943"/>
    <w:rsid w:val="00D85DF0"/>
    <w:rsid w:val="00D8600A"/>
    <w:rsid w:val="00D8613C"/>
    <w:rsid w:val="00D8626F"/>
    <w:rsid w:val="00D871CF"/>
    <w:rsid w:val="00D87EE6"/>
    <w:rsid w:val="00D90161"/>
    <w:rsid w:val="00D901CD"/>
    <w:rsid w:val="00D90AD0"/>
    <w:rsid w:val="00D910AF"/>
    <w:rsid w:val="00D91695"/>
    <w:rsid w:val="00D91CFB"/>
    <w:rsid w:val="00D92296"/>
    <w:rsid w:val="00D9469A"/>
    <w:rsid w:val="00D964D3"/>
    <w:rsid w:val="00D96B9E"/>
    <w:rsid w:val="00D97159"/>
    <w:rsid w:val="00DA0469"/>
    <w:rsid w:val="00DA0606"/>
    <w:rsid w:val="00DA08A5"/>
    <w:rsid w:val="00DA0C6C"/>
    <w:rsid w:val="00DA1654"/>
    <w:rsid w:val="00DA379D"/>
    <w:rsid w:val="00DA3CC5"/>
    <w:rsid w:val="00DA52EC"/>
    <w:rsid w:val="00DA5861"/>
    <w:rsid w:val="00DA79B3"/>
    <w:rsid w:val="00DB0C66"/>
    <w:rsid w:val="00DB1A6E"/>
    <w:rsid w:val="00DB2C82"/>
    <w:rsid w:val="00DB335A"/>
    <w:rsid w:val="00DB450A"/>
    <w:rsid w:val="00DB5751"/>
    <w:rsid w:val="00DB68C3"/>
    <w:rsid w:val="00DB6BE9"/>
    <w:rsid w:val="00DB729B"/>
    <w:rsid w:val="00DC000E"/>
    <w:rsid w:val="00DC04D8"/>
    <w:rsid w:val="00DC107F"/>
    <w:rsid w:val="00DC1440"/>
    <w:rsid w:val="00DC22CA"/>
    <w:rsid w:val="00DC2E2A"/>
    <w:rsid w:val="00DC31BE"/>
    <w:rsid w:val="00DC38ED"/>
    <w:rsid w:val="00DC3F16"/>
    <w:rsid w:val="00DC53B0"/>
    <w:rsid w:val="00DC5F76"/>
    <w:rsid w:val="00DC70A4"/>
    <w:rsid w:val="00DC763D"/>
    <w:rsid w:val="00DC7A8E"/>
    <w:rsid w:val="00DD019F"/>
    <w:rsid w:val="00DD0AAD"/>
    <w:rsid w:val="00DD1422"/>
    <w:rsid w:val="00DD190A"/>
    <w:rsid w:val="00DD2089"/>
    <w:rsid w:val="00DD219C"/>
    <w:rsid w:val="00DD2F08"/>
    <w:rsid w:val="00DD3618"/>
    <w:rsid w:val="00DD3AC0"/>
    <w:rsid w:val="00DD3B14"/>
    <w:rsid w:val="00DD43B6"/>
    <w:rsid w:val="00DD4FB4"/>
    <w:rsid w:val="00DD65B6"/>
    <w:rsid w:val="00DD6CC2"/>
    <w:rsid w:val="00DE027A"/>
    <w:rsid w:val="00DE18DD"/>
    <w:rsid w:val="00DE1F7D"/>
    <w:rsid w:val="00DE2012"/>
    <w:rsid w:val="00DE208F"/>
    <w:rsid w:val="00DE36BE"/>
    <w:rsid w:val="00DE4410"/>
    <w:rsid w:val="00DE4638"/>
    <w:rsid w:val="00DE4701"/>
    <w:rsid w:val="00DE486F"/>
    <w:rsid w:val="00DE4A5D"/>
    <w:rsid w:val="00DE5AEA"/>
    <w:rsid w:val="00DE60E3"/>
    <w:rsid w:val="00DF11BD"/>
    <w:rsid w:val="00DF24F6"/>
    <w:rsid w:val="00DF36C2"/>
    <w:rsid w:val="00DF3BAC"/>
    <w:rsid w:val="00DF4224"/>
    <w:rsid w:val="00DF4B9A"/>
    <w:rsid w:val="00DF6419"/>
    <w:rsid w:val="00DF677B"/>
    <w:rsid w:val="00DF67B8"/>
    <w:rsid w:val="00DF67E2"/>
    <w:rsid w:val="00DF6976"/>
    <w:rsid w:val="00DF6C79"/>
    <w:rsid w:val="00DF714E"/>
    <w:rsid w:val="00DF71B7"/>
    <w:rsid w:val="00E00927"/>
    <w:rsid w:val="00E01761"/>
    <w:rsid w:val="00E025D6"/>
    <w:rsid w:val="00E026D2"/>
    <w:rsid w:val="00E030D4"/>
    <w:rsid w:val="00E05F6D"/>
    <w:rsid w:val="00E06DA1"/>
    <w:rsid w:val="00E07357"/>
    <w:rsid w:val="00E11332"/>
    <w:rsid w:val="00E1218E"/>
    <w:rsid w:val="00E124ED"/>
    <w:rsid w:val="00E12649"/>
    <w:rsid w:val="00E12F6C"/>
    <w:rsid w:val="00E14729"/>
    <w:rsid w:val="00E14B86"/>
    <w:rsid w:val="00E14ED4"/>
    <w:rsid w:val="00E154CF"/>
    <w:rsid w:val="00E157CD"/>
    <w:rsid w:val="00E159E4"/>
    <w:rsid w:val="00E15B78"/>
    <w:rsid w:val="00E15BC4"/>
    <w:rsid w:val="00E16D16"/>
    <w:rsid w:val="00E17AB7"/>
    <w:rsid w:val="00E20807"/>
    <w:rsid w:val="00E21823"/>
    <w:rsid w:val="00E22553"/>
    <w:rsid w:val="00E234FA"/>
    <w:rsid w:val="00E24F5C"/>
    <w:rsid w:val="00E25DC5"/>
    <w:rsid w:val="00E2740A"/>
    <w:rsid w:val="00E30DF8"/>
    <w:rsid w:val="00E3152D"/>
    <w:rsid w:val="00E31AF3"/>
    <w:rsid w:val="00E33694"/>
    <w:rsid w:val="00E336EE"/>
    <w:rsid w:val="00E340D4"/>
    <w:rsid w:val="00E35695"/>
    <w:rsid w:val="00E36AE7"/>
    <w:rsid w:val="00E3783D"/>
    <w:rsid w:val="00E37CEA"/>
    <w:rsid w:val="00E37D15"/>
    <w:rsid w:val="00E404FA"/>
    <w:rsid w:val="00E40946"/>
    <w:rsid w:val="00E40C93"/>
    <w:rsid w:val="00E42F1D"/>
    <w:rsid w:val="00E4372E"/>
    <w:rsid w:val="00E43751"/>
    <w:rsid w:val="00E43D00"/>
    <w:rsid w:val="00E447E5"/>
    <w:rsid w:val="00E450D9"/>
    <w:rsid w:val="00E45C7E"/>
    <w:rsid w:val="00E46393"/>
    <w:rsid w:val="00E4760B"/>
    <w:rsid w:val="00E506BE"/>
    <w:rsid w:val="00E511C3"/>
    <w:rsid w:val="00E51DDB"/>
    <w:rsid w:val="00E52CE3"/>
    <w:rsid w:val="00E53ABA"/>
    <w:rsid w:val="00E54249"/>
    <w:rsid w:val="00E55AF9"/>
    <w:rsid w:val="00E56DC7"/>
    <w:rsid w:val="00E56EAA"/>
    <w:rsid w:val="00E574D1"/>
    <w:rsid w:val="00E57688"/>
    <w:rsid w:val="00E57B5F"/>
    <w:rsid w:val="00E6027A"/>
    <w:rsid w:val="00E607E3"/>
    <w:rsid w:val="00E60EC1"/>
    <w:rsid w:val="00E62297"/>
    <w:rsid w:val="00E646AC"/>
    <w:rsid w:val="00E64914"/>
    <w:rsid w:val="00E652C4"/>
    <w:rsid w:val="00E65874"/>
    <w:rsid w:val="00E66B46"/>
    <w:rsid w:val="00E67263"/>
    <w:rsid w:val="00E67DAE"/>
    <w:rsid w:val="00E67F2D"/>
    <w:rsid w:val="00E72555"/>
    <w:rsid w:val="00E7273F"/>
    <w:rsid w:val="00E740AC"/>
    <w:rsid w:val="00E740B9"/>
    <w:rsid w:val="00E767E8"/>
    <w:rsid w:val="00E77FCF"/>
    <w:rsid w:val="00E80C66"/>
    <w:rsid w:val="00E86469"/>
    <w:rsid w:val="00E87198"/>
    <w:rsid w:val="00E87206"/>
    <w:rsid w:val="00E91539"/>
    <w:rsid w:val="00E91FF4"/>
    <w:rsid w:val="00E922CB"/>
    <w:rsid w:val="00E94838"/>
    <w:rsid w:val="00E9485A"/>
    <w:rsid w:val="00E96470"/>
    <w:rsid w:val="00E964BB"/>
    <w:rsid w:val="00E96F91"/>
    <w:rsid w:val="00E97B5C"/>
    <w:rsid w:val="00EA0815"/>
    <w:rsid w:val="00EA17CF"/>
    <w:rsid w:val="00EA2317"/>
    <w:rsid w:val="00EA27AD"/>
    <w:rsid w:val="00EA439F"/>
    <w:rsid w:val="00EA43F7"/>
    <w:rsid w:val="00EA5B2B"/>
    <w:rsid w:val="00EA5BD0"/>
    <w:rsid w:val="00EA61A4"/>
    <w:rsid w:val="00EA6DAE"/>
    <w:rsid w:val="00EA72A7"/>
    <w:rsid w:val="00EA7AF8"/>
    <w:rsid w:val="00EA7F8D"/>
    <w:rsid w:val="00EB237D"/>
    <w:rsid w:val="00EB2B87"/>
    <w:rsid w:val="00EB3342"/>
    <w:rsid w:val="00EB483C"/>
    <w:rsid w:val="00EB5CC8"/>
    <w:rsid w:val="00EB759A"/>
    <w:rsid w:val="00EB75DA"/>
    <w:rsid w:val="00EC07BF"/>
    <w:rsid w:val="00EC0CBF"/>
    <w:rsid w:val="00EC1349"/>
    <w:rsid w:val="00EC1EB7"/>
    <w:rsid w:val="00EC21E9"/>
    <w:rsid w:val="00EC2204"/>
    <w:rsid w:val="00EC31DB"/>
    <w:rsid w:val="00EC3E4D"/>
    <w:rsid w:val="00EC4134"/>
    <w:rsid w:val="00EC52F7"/>
    <w:rsid w:val="00EC67B3"/>
    <w:rsid w:val="00EC6F48"/>
    <w:rsid w:val="00ED1486"/>
    <w:rsid w:val="00ED15AE"/>
    <w:rsid w:val="00ED1FB2"/>
    <w:rsid w:val="00ED23BA"/>
    <w:rsid w:val="00ED4877"/>
    <w:rsid w:val="00ED4951"/>
    <w:rsid w:val="00ED543D"/>
    <w:rsid w:val="00ED5924"/>
    <w:rsid w:val="00ED597E"/>
    <w:rsid w:val="00ED5AF3"/>
    <w:rsid w:val="00ED6201"/>
    <w:rsid w:val="00ED76BA"/>
    <w:rsid w:val="00ED7B3B"/>
    <w:rsid w:val="00EE0494"/>
    <w:rsid w:val="00EE092C"/>
    <w:rsid w:val="00EE0A85"/>
    <w:rsid w:val="00EE0E6C"/>
    <w:rsid w:val="00EE1C64"/>
    <w:rsid w:val="00EE2CC1"/>
    <w:rsid w:val="00EE49F8"/>
    <w:rsid w:val="00EE548E"/>
    <w:rsid w:val="00EE5D56"/>
    <w:rsid w:val="00EE7199"/>
    <w:rsid w:val="00EF1ADD"/>
    <w:rsid w:val="00EF1BF0"/>
    <w:rsid w:val="00EF2289"/>
    <w:rsid w:val="00EF24EB"/>
    <w:rsid w:val="00EF2A76"/>
    <w:rsid w:val="00EF2B7E"/>
    <w:rsid w:val="00EF30A8"/>
    <w:rsid w:val="00EF437A"/>
    <w:rsid w:val="00EF5124"/>
    <w:rsid w:val="00EF6951"/>
    <w:rsid w:val="00EF7A2F"/>
    <w:rsid w:val="00EF7D16"/>
    <w:rsid w:val="00F00153"/>
    <w:rsid w:val="00F00A22"/>
    <w:rsid w:val="00F01219"/>
    <w:rsid w:val="00F0370E"/>
    <w:rsid w:val="00F042BB"/>
    <w:rsid w:val="00F053AB"/>
    <w:rsid w:val="00F05A8E"/>
    <w:rsid w:val="00F05E31"/>
    <w:rsid w:val="00F0683A"/>
    <w:rsid w:val="00F06986"/>
    <w:rsid w:val="00F06C72"/>
    <w:rsid w:val="00F075F0"/>
    <w:rsid w:val="00F07828"/>
    <w:rsid w:val="00F07D9D"/>
    <w:rsid w:val="00F07F47"/>
    <w:rsid w:val="00F11DDF"/>
    <w:rsid w:val="00F1255D"/>
    <w:rsid w:val="00F131C9"/>
    <w:rsid w:val="00F13ECB"/>
    <w:rsid w:val="00F152E3"/>
    <w:rsid w:val="00F15531"/>
    <w:rsid w:val="00F1618B"/>
    <w:rsid w:val="00F1646B"/>
    <w:rsid w:val="00F16506"/>
    <w:rsid w:val="00F16D06"/>
    <w:rsid w:val="00F17D76"/>
    <w:rsid w:val="00F208C4"/>
    <w:rsid w:val="00F21107"/>
    <w:rsid w:val="00F236D1"/>
    <w:rsid w:val="00F24200"/>
    <w:rsid w:val="00F2437C"/>
    <w:rsid w:val="00F25077"/>
    <w:rsid w:val="00F25BEB"/>
    <w:rsid w:val="00F25FF9"/>
    <w:rsid w:val="00F2603E"/>
    <w:rsid w:val="00F26803"/>
    <w:rsid w:val="00F27C46"/>
    <w:rsid w:val="00F3018E"/>
    <w:rsid w:val="00F31E80"/>
    <w:rsid w:val="00F33239"/>
    <w:rsid w:val="00F33A81"/>
    <w:rsid w:val="00F34476"/>
    <w:rsid w:val="00F34842"/>
    <w:rsid w:val="00F35720"/>
    <w:rsid w:val="00F359D0"/>
    <w:rsid w:val="00F373B3"/>
    <w:rsid w:val="00F4037F"/>
    <w:rsid w:val="00F406F5"/>
    <w:rsid w:val="00F41072"/>
    <w:rsid w:val="00F4256E"/>
    <w:rsid w:val="00F42659"/>
    <w:rsid w:val="00F431F1"/>
    <w:rsid w:val="00F4340C"/>
    <w:rsid w:val="00F43E6F"/>
    <w:rsid w:val="00F455C7"/>
    <w:rsid w:val="00F503C4"/>
    <w:rsid w:val="00F50D75"/>
    <w:rsid w:val="00F511F4"/>
    <w:rsid w:val="00F51A76"/>
    <w:rsid w:val="00F52300"/>
    <w:rsid w:val="00F528CA"/>
    <w:rsid w:val="00F53A83"/>
    <w:rsid w:val="00F54BC5"/>
    <w:rsid w:val="00F551E6"/>
    <w:rsid w:val="00F554BE"/>
    <w:rsid w:val="00F55F6C"/>
    <w:rsid w:val="00F57AC6"/>
    <w:rsid w:val="00F605A6"/>
    <w:rsid w:val="00F60C18"/>
    <w:rsid w:val="00F6124D"/>
    <w:rsid w:val="00F61563"/>
    <w:rsid w:val="00F61813"/>
    <w:rsid w:val="00F62564"/>
    <w:rsid w:val="00F6543A"/>
    <w:rsid w:val="00F65BB9"/>
    <w:rsid w:val="00F70B53"/>
    <w:rsid w:val="00F71A73"/>
    <w:rsid w:val="00F72517"/>
    <w:rsid w:val="00F757D5"/>
    <w:rsid w:val="00F75B70"/>
    <w:rsid w:val="00F76409"/>
    <w:rsid w:val="00F7753F"/>
    <w:rsid w:val="00F7776D"/>
    <w:rsid w:val="00F812A1"/>
    <w:rsid w:val="00F81765"/>
    <w:rsid w:val="00F81960"/>
    <w:rsid w:val="00F819AB"/>
    <w:rsid w:val="00F828B1"/>
    <w:rsid w:val="00F836CF"/>
    <w:rsid w:val="00F85792"/>
    <w:rsid w:val="00F86AA4"/>
    <w:rsid w:val="00F902D7"/>
    <w:rsid w:val="00F91B36"/>
    <w:rsid w:val="00F92AFB"/>
    <w:rsid w:val="00F92EB3"/>
    <w:rsid w:val="00F93610"/>
    <w:rsid w:val="00F94546"/>
    <w:rsid w:val="00F9510F"/>
    <w:rsid w:val="00F95230"/>
    <w:rsid w:val="00F962C5"/>
    <w:rsid w:val="00F97E01"/>
    <w:rsid w:val="00FA0B2A"/>
    <w:rsid w:val="00FA18BE"/>
    <w:rsid w:val="00FA1979"/>
    <w:rsid w:val="00FA3681"/>
    <w:rsid w:val="00FA38D9"/>
    <w:rsid w:val="00FA3D7B"/>
    <w:rsid w:val="00FA527A"/>
    <w:rsid w:val="00FA5716"/>
    <w:rsid w:val="00FA6AE1"/>
    <w:rsid w:val="00FA6E2A"/>
    <w:rsid w:val="00FB13C3"/>
    <w:rsid w:val="00FB18DE"/>
    <w:rsid w:val="00FB217A"/>
    <w:rsid w:val="00FB2A76"/>
    <w:rsid w:val="00FB3588"/>
    <w:rsid w:val="00FB5E80"/>
    <w:rsid w:val="00FB65C5"/>
    <w:rsid w:val="00FB67F9"/>
    <w:rsid w:val="00FB6C3A"/>
    <w:rsid w:val="00FB707A"/>
    <w:rsid w:val="00FB77F3"/>
    <w:rsid w:val="00FC1AEA"/>
    <w:rsid w:val="00FC1E7D"/>
    <w:rsid w:val="00FC293F"/>
    <w:rsid w:val="00FC339E"/>
    <w:rsid w:val="00FC5EA1"/>
    <w:rsid w:val="00FC646D"/>
    <w:rsid w:val="00FC7487"/>
    <w:rsid w:val="00FC79EC"/>
    <w:rsid w:val="00FD0D22"/>
    <w:rsid w:val="00FD0EE0"/>
    <w:rsid w:val="00FD1D41"/>
    <w:rsid w:val="00FD21C3"/>
    <w:rsid w:val="00FD2672"/>
    <w:rsid w:val="00FD2EB1"/>
    <w:rsid w:val="00FD4487"/>
    <w:rsid w:val="00FD6C5D"/>
    <w:rsid w:val="00FD7113"/>
    <w:rsid w:val="00FD7AF1"/>
    <w:rsid w:val="00FD7DA7"/>
    <w:rsid w:val="00FD7EA5"/>
    <w:rsid w:val="00FE02F4"/>
    <w:rsid w:val="00FE0F84"/>
    <w:rsid w:val="00FE11A3"/>
    <w:rsid w:val="00FE2784"/>
    <w:rsid w:val="00FE3777"/>
    <w:rsid w:val="00FE38B7"/>
    <w:rsid w:val="00FE41B5"/>
    <w:rsid w:val="00FE4E53"/>
    <w:rsid w:val="00FE597B"/>
    <w:rsid w:val="00FE68D1"/>
    <w:rsid w:val="00FE7E0F"/>
    <w:rsid w:val="00FF186E"/>
    <w:rsid w:val="00FF18EA"/>
    <w:rsid w:val="00FF1CFE"/>
    <w:rsid w:val="00FF1DBB"/>
    <w:rsid w:val="00FF2AAA"/>
    <w:rsid w:val="00FF3734"/>
    <w:rsid w:val="00FF4396"/>
    <w:rsid w:val="00FF5507"/>
    <w:rsid w:val="00FF5858"/>
    <w:rsid w:val="00FF5CC4"/>
    <w:rsid w:val="00FF67B4"/>
    <w:rsid w:val="00FF78D4"/>
    <w:rsid w:val="013DB25F"/>
    <w:rsid w:val="017EB393"/>
    <w:rsid w:val="018F22E5"/>
    <w:rsid w:val="027252A3"/>
    <w:rsid w:val="02A4D715"/>
    <w:rsid w:val="02C056F6"/>
    <w:rsid w:val="02CFF806"/>
    <w:rsid w:val="02FE430A"/>
    <w:rsid w:val="031BAA32"/>
    <w:rsid w:val="037D6D88"/>
    <w:rsid w:val="03C649B4"/>
    <w:rsid w:val="03C7F42E"/>
    <w:rsid w:val="042DD758"/>
    <w:rsid w:val="04353149"/>
    <w:rsid w:val="047DCA2E"/>
    <w:rsid w:val="0540081E"/>
    <w:rsid w:val="057C2F89"/>
    <w:rsid w:val="05DE68A1"/>
    <w:rsid w:val="06572B58"/>
    <w:rsid w:val="06648C46"/>
    <w:rsid w:val="06BBDFD0"/>
    <w:rsid w:val="06D0464A"/>
    <w:rsid w:val="06E24CD0"/>
    <w:rsid w:val="06FFA3E8"/>
    <w:rsid w:val="072E6234"/>
    <w:rsid w:val="08AABA12"/>
    <w:rsid w:val="08E1EF1F"/>
    <w:rsid w:val="08FA8722"/>
    <w:rsid w:val="098E8A42"/>
    <w:rsid w:val="09931F81"/>
    <w:rsid w:val="09AC1F28"/>
    <w:rsid w:val="09FE7C6F"/>
    <w:rsid w:val="0A07F6DD"/>
    <w:rsid w:val="0A35B8E5"/>
    <w:rsid w:val="0A4AEA98"/>
    <w:rsid w:val="0A4DF2F4"/>
    <w:rsid w:val="0A9B62DB"/>
    <w:rsid w:val="0AA5B38E"/>
    <w:rsid w:val="0B8F05A7"/>
    <w:rsid w:val="0B9254D5"/>
    <w:rsid w:val="0BB767E0"/>
    <w:rsid w:val="0C723378"/>
    <w:rsid w:val="0C956741"/>
    <w:rsid w:val="0CB1EF9A"/>
    <w:rsid w:val="0CC736A4"/>
    <w:rsid w:val="0CF9AE7C"/>
    <w:rsid w:val="0D3B6150"/>
    <w:rsid w:val="0D5C7968"/>
    <w:rsid w:val="0E2C99FA"/>
    <w:rsid w:val="0E5269A7"/>
    <w:rsid w:val="0E88E32E"/>
    <w:rsid w:val="0EC74C01"/>
    <w:rsid w:val="0EE35702"/>
    <w:rsid w:val="0F0A9A32"/>
    <w:rsid w:val="0F689E32"/>
    <w:rsid w:val="0F7AE6AF"/>
    <w:rsid w:val="0F932179"/>
    <w:rsid w:val="0FC86A5B"/>
    <w:rsid w:val="0FFF18D1"/>
    <w:rsid w:val="102F18B5"/>
    <w:rsid w:val="105E1004"/>
    <w:rsid w:val="1087D869"/>
    <w:rsid w:val="10A245BF"/>
    <w:rsid w:val="112AF100"/>
    <w:rsid w:val="115B27C8"/>
    <w:rsid w:val="11C083F0"/>
    <w:rsid w:val="121D897C"/>
    <w:rsid w:val="1280D857"/>
    <w:rsid w:val="1290EA6F"/>
    <w:rsid w:val="129CCCD8"/>
    <w:rsid w:val="129D73D1"/>
    <w:rsid w:val="12E54BB5"/>
    <w:rsid w:val="131B3EA4"/>
    <w:rsid w:val="1396F5B6"/>
    <w:rsid w:val="139FF083"/>
    <w:rsid w:val="13D92FF3"/>
    <w:rsid w:val="14769F30"/>
    <w:rsid w:val="14840DD1"/>
    <w:rsid w:val="1492802D"/>
    <w:rsid w:val="14B2FAF2"/>
    <w:rsid w:val="14D8AF46"/>
    <w:rsid w:val="14E6CD35"/>
    <w:rsid w:val="1500C474"/>
    <w:rsid w:val="1501FB5A"/>
    <w:rsid w:val="158010CB"/>
    <w:rsid w:val="159E5846"/>
    <w:rsid w:val="16105D70"/>
    <w:rsid w:val="161A131C"/>
    <w:rsid w:val="16327F59"/>
    <w:rsid w:val="166F91BF"/>
    <w:rsid w:val="1682BA3C"/>
    <w:rsid w:val="16905C41"/>
    <w:rsid w:val="16906D42"/>
    <w:rsid w:val="16D5A411"/>
    <w:rsid w:val="16EC30C9"/>
    <w:rsid w:val="1729B526"/>
    <w:rsid w:val="172EEAF7"/>
    <w:rsid w:val="17B5E37D"/>
    <w:rsid w:val="17D37C40"/>
    <w:rsid w:val="1818B603"/>
    <w:rsid w:val="181C75B9"/>
    <w:rsid w:val="183AA757"/>
    <w:rsid w:val="19680B59"/>
    <w:rsid w:val="19A115FB"/>
    <w:rsid w:val="19D9BFA9"/>
    <w:rsid w:val="19F44D5C"/>
    <w:rsid w:val="1A18B8FE"/>
    <w:rsid w:val="1A2F1F1F"/>
    <w:rsid w:val="1ABF58C8"/>
    <w:rsid w:val="1AC0C35F"/>
    <w:rsid w:val="1AD39901"/>
    <w:rsid w:val="1AE661FD"/>
    <w:rsid w:val="1B44CAB0"/>
    <w:rsid w:val="1B4E3DD9"/>
    <w:rsid w:val="1B724819"/>
    <w:rsid w:val="1B9205D8"/>
    <w:rsid w:val="1B938A31"/>
    <w:rsid w:val="1BAB59C4"/>
    <w:rsid w:val="1C37DD5E"/>
    <w:rsid w:val="1C3AEF9D"/>
    <w:rsid w:val="1C82325E"/>
    <w:rsid w:val="1C9F4721"/>
    <w:rsid w:val="1CEBA6A0"/>
    <w:rsid w:val="1CF5FBF4"/>
    <w:rsid w:val="1CF890C9"/>
    <w:rsid w:val="1D0C3AF7"/>
    <w:rsid w:val="1D3F0A77"/>
    <w:rsid w:val="1D64C49E"/>
    <w:rsid w:val="1D74E11C"/>
    <w:rsid w:val="1DD43048"/>
    <w:rsid w:val="1E56D79F"/>
    <w:rsid w:val="1E919FF7"/>
    <w:rsid w:val="1ECBC711"/>
    <w:rsid w:val="1F338D61"/>
    <w:rsid w:val="1F79A18E"/>
    <w:rsid w:val="1F9930C8"/>
    <w:rsid w:val="1FACE2D4"/>
    <w:rsid w:val="2023EB29"/>
    <w:rsid w:val="20299C82"/>
    <w:rsid w:val="2040A662"/>
    <w:rsid w:val="204113A7"/>
    <w:rsid w:val="20A7E251"/>
    <w:rsid w:val="20A9B5AF"/>
    <w:rsid w:val="20B0B1AE"/>
    <w:rsid w:val="20B63AD9"/>
    <w:rsid w:val="20CDF43C"/>
    <w:rsid w:val="211CF3D2"/>
    <w:rsid w:val="21339097"/>
    <w:rsid w:val="21441658"/>
    <w:rsid w:val="22458610"/>
    <w:rsid w:val="2273B69F"/>
    <w:rsid w:val="22793BAD"/>
    <w:rsid w:val="229F8159"/>
    <w:rsid w:val="22FE2C7C"/>
    <w:rsid w:val="230E9B98"/>
    <w:rsid w:val="23277039"/>
    <w:rsid w:val="233314EF"/>
    <w:rsid w:val="2342607F"/>
    <w:rsid w:val="2347F841"/>
    <w:rsid w:val="23622CBA"/>
    <w:rsid w:val="239AFEBC"/>
    <w:rsid w:val="23C420F2"/>
    <w:rsid w:val="23DF8313"/>
    <w:rsid w:val="2412B9C1"/>
    <w:rsid w:val="244D12B1"/>
    <w:rsid w:val="248E81E8"/>
    <w:rsid w:val="24CC19F2"/>
    <w:rsid w:val="24CEE550"/>
    <w:rsid w:val="24D0BCCB"/>
    <w:rsid w:val="24D8AA51"/>
    <w:rsid w:val="25174CDC"/>
    <w:rsid w:val="2566CAA4"/>
    <w:rsid w:val="258B9E5F"/>
    <w:rsid w:val="25ADD604"/>
    <w:rsid w:val="25AE73F7"/>
    <w:rsid w:val="25C666E9"/>
    <w:rsid w:val="2620CC45"/>
    <w:rsid w:val="2621D951"/>
    <w:rsid w:val="26237DBA"/>
    <w:rsid w:val="264F42DE"/>
    <w:rsid w:val="266AB5B1"/>
    <w:rsid w:val="26799516"/>
    <w:rsid w:val="2681CCE5"/>
    <w:rsid w:val="26BDB099"/>
    <w:rsid w:val="26BDC6D3"/>
    <w:rsid w:val="26E7A393"/>
    <w:rsid w:val="2725F1DE"/>
    <w:rsid w:val="2746706D"/>
    <w:rsid w:val="2749A665"/>
    <w:rsid w:val="278FDA37"/>
    <w:rsid w:val="27989947"/>
    <w:rsid w:val="279AE60C"/>
    <w:rsid w:val="27A88A95"/>
    <w:rsid w:val="27AADD2F"/>
    <w:rsid w:val="2808CC3E"/>
    <w:rsid w:val="28661A1A"/>
    <w:rsid w:val="28873339"/>
    <w:rsid w:val="2892B59D"/>
    <w:rsid w:val="28985077"/>
    <w:rsid w:val="28C4E32B"/>
    <w:rsid w:val="28C6FB62"/>
    <w:rsid w:val="2915874F"/>
    <w:rsid w:val="291C60CD"/>
    <w:rsid w:val="2922E528"/>
    <w:rsid w:val="2946AD90"/>
    <w:rsid w:val="295B1309"/>
    <w:rsid w:val="2961F30B"/>
    <w:rsid w:val="29925883"/>
    <w:rsid w:val="29A25673"/>
    <w:rsid w:val="29A94C44"/>
    <w:rsid w:val="29A98448"/>
    <w:rsid w:val="29AC1B74"/>
    <w:rsid w:val="29DFC161"/>
    <w:rsid w:val="2A230931"/>
    <w:rsid w:val="2A47880D"/>
    <w:rsid w:val="2A6EB503"/>
    <w:rsid w:val="2AB0B451"/>
    <w:rsid w:val="2B4554A9"/>
    <w:rsid w:val="2B52D8A2"/>
    <w:rsid w:val="2B8217D9"/>
    <w:rsid w:val="2BC38335"/>
    <w:rsid w:val="2BE27D12"/>
    <w:rsid w:val="2C0DEB8D"/>
    <w:rsid w:val="2C44CED3"/>
    <w:rsid w:val="2C4981DE"/>
    <w:rsid w:val="2C5AC93F"/>
    <w:rsid w:val="2C66348A"/>
    <w:rsid w:val="2C7F2DCB"/>
    <w:rsid w:val="2C92BCC0"/>
    <w:rsid w:val="2CAE8AE5"/>
    <w:rsid w:val="2CF6C80D"/>
    <w:rsid w:val="2D760C59"/>
    <w:rsid w:val="2D7774B2"/>
    <w:rsid w:val="2DCF91A3"/>
    <w:rsid w:val="2E6980D0"/>
    <w:rsid w:val="2E7CF56B"/>
    <w:rsid w:val="2E85548E"/>
    <w:rsid w:val="2EC6ECBB"/>
    <w:rsid w:val="2ED7BCBA"/>
    <w:rsid w:val="2F1E8F0E"/>
    <w:rsid w:val="2F337C24"/>
    <w:rsid w:val="2F817588"/>
    <w:rsid w:val="2FDACECF"/>
    <w:rsid w:val="2FF58743"/>
    <w:rsid w:val="30470DB2"/>
    <w:rsid w:val="307230CE"/>
    <w:rsid w:val="30ABB7B9"/>
    <w:rsid w:val="30C178A3"/>
    <w:rsid w:val="31403ADD"/>
    <w:rsid w:val="314A7AB0"/>
    <w:rsid w:val="315DC459"/>
    <w:rsid w:val="31627DA7"/>
    <w:rsid w:val="31826AE7"/>
    <w:rsid w:val="31A0839F"/>
    <w:rsid w:val="3214ED22"/>
    <w:rsid w:val="322B138D"/>
    <w:rsid w:val="324971F9"/>
    <w:rsid w:val="324F9AB5"/>
    <w:rsid w:val="3272F741"/>
    <w:rsid w:val="32B62B43"/>
    <w:rsid w:val="3308D551"/>
    <w:rsid w:val="3323C996"/>
    <w:rsid w:val="333C6A9E"/>
    <w:rsid w:val="334C01BB"/>
    <w:rsid w:val="33660991"/>
    <w:rsid w:val="339AAB9D"/>
    <w:rsid w:val="33D238DA"/>
    <w:rsid w:val="345CC571"/>
    <w:rsid w:val="34944EF6"/>
    <w:rsid w:val="34CB695D"/>
    <w:rsid w:val="351EF2CB"/>
    <w:rsid w:val="353C806E"/>
    <w:rsid w:val="354EC1FC"/>
    <w:rsid w:val="3555DA8F"/>
    <w:rsid w:val="3589954B"/>
    <w:rsid w:val="359868A5"/>
    <w:rsid w:val="35C17B2B"/>
    <w:rsid w:val="35EDCC05"/>
    <w:rsid w:val="35F3E74D"/>
    <w:rsid w:val="36759185"/>
    <w:rsid w:val="369301BC"/>
    <w:rsid w:val="36A07A47"/>
    <w:rsid w:val="36E7E27F"/>
    <w:rsid w:val="36EE0431"/>
    <w:rsid w:val="370CE2B8"/>
    <w:rsid w:val="371791CA"/>
    <w:rsid w:val="371CEE9F"/>
    <w:rsid w:val="3732FF7E"/>
    <w:rsid w:val="374E51F0"/>
    <w:rsid w:val="374F848D"/>
    <w:rsid w:val="375D4B8C"/>
    <w:rsid w:val="37643823"/>
    <w:rsid w:val="37A244C7"/>
    <w:rsid w:val="37A248F6"/>
    <w:rsid w:val="37A8DBA8"/>
    <w:rsid w:val="37B1099A"/>
    <w:rsid w:val="37F48A73"/>
    <w:rsid w:val="38303943"/>
    <w:rsid w:val="3832C70A"/>
    <w:rsid w:val="383D6B30"/>
    <w:rsid w:val="384D6C7F"/>
    <w:rsid w:val="385DA7CA"/>
    <w:rsid w:val="38830E8B"/>
    <w:rsid w:val="38E48963"/>
    <w:rsid w:val="38EC2621"/>
    <w:rsid w:val="38FAA909"/>
    <w:rsid w:val="39076F07"/>
    <w:rsid w:val="396367B7"/>
    <w:rsid w:val="39CE215D"/>
    <w:rsid w:val="39F32894"/>
    <w:rsid w:val="39F78A43"/>
    <w:rsid w:val="39FB22D2"/>
    <w:rsid w:val="3A114234"/>
    <w:rsid w:val="3A1CEC95"/>
    <w:rsid w:val="3A38BF6F"/>
    <w:rsid w:val="3A3D55A5"/>
    <w:rsid w:val="3A83B177"/>
    <w:rsid w:val="3A9314D3"/>
    <w:rsid w:val="3AB171CE"/>
    <w:rsid w:val="3B4C4995"/>
    <w:rsid w:val="3B72E66E"/>
    <w:rsid w:val="3BD33C51"/>
    <w:rsid w:val="3BE3EB43"/>
    <w:rsid w:val="3C1F81D8"/>
    <w:rsid w:val="3C2CF9EC"/>
    <w:rsid w:val="3C834E17"/>
    <w:rsid w:val="3C989FA0"/>
    <w:rsid w:val="3CCB312D"/>
    <w:rsid w:val="3D7FBBA4"/>
    <w:rsid w:val="3D941DA9"/>
    <w:rsid w:val="3DF7E4E8"/>
    <w:rsid w:val="3DFBD247"/>
    <w:rsid w:val="3E098CDC"/>
    <w:rsid w:val="3E0F382D"/>
    <w:rsid w:val="3E735947"/>
    <w:rsid w:val="3F0ADD13"/>
    <w:rsid w:val="3F2FEE0A"/>
    <w:rsid w:val="3F3336DE"/>
    <w:rsid w:val="3F357735"/>
    <w:rsid w:val="3F639D9F"/>
    <w:rsid w:val="3FBE10A7"/>
    <w:rsid w:val="3FBEA0D4"/>
    <w:rsid w:val="3FCBE42A"/>
    <w:rsid w:val="3FDC2E59"/>
    <w:rsid w:val="3FDC87EC"/>
    <w:rsid w:val="4003217F"/>
    <w:rsid w:val="40115C66"/>
    <w:rsid w:val="404AF703"/>
    <w:rsid w:val="4097F7BB"/>
    <w:rsid w:val="40AEE3A6"/>
    <w:rsid w:val="40C0B54A"/>
    <w:rsid w:val="40C37A21"/>
    <w:rsid w:val="40F2F2FB"/>
    <w:rsid w:val="410C1B58"/>
    <w:rsid w:val="414BEDC3"/>
    <w:rsid w:val="419EF1E0"/>
    <w:rsid w:val="41AD2CC7"/>
    <w:rsid w:val="420AFC9C"/>
    <w:rsid w:val="422D6ECC"/>
    <w:rsid w:val="42CE3A77"/>
    <w:rsid w:val="42D5BB60"/>
    <w:rsid w:val="42F88870"/>
    <w:rsid w:val="42FCF9B5"/>
    <w:rsid w:val="4308E506"/>
    <w:rsid w:val="4315CDB7"/>
    <w:rsid w:val="434E0764"/>
    <w:rsid w:val="43909B86"/>
    <w:rsid w:val="43ACCB85"/>
    <w:rsid w:val="43BDAA8D"/>
    <w:rsid w:val="43CB0F8E"/>
    <w:rsid w:val="43DB7643"/>
    <w:rsid w:val="43ED9555"/>
    <w:rsid w:val="43F001AD"/>
    <w:rsid w:val="44985D92"/>
    <w:rsid w:val="44ECCAAB"/>
    <w:rsid w:val="44F81B85"/>
    <w:rsid w:val="44FE2A76"/>
    <w:rsid w:val="4557DFFC"/>
    <w:rsid w:val="4571A52C"/>
    <w:rsid w:val="45C6641E"/>
    <w:rsid w:val="45D6F601"/>
    <w:rsid w:val="461D38EF"/>
    <w:rsid w:val="463AE5CC"/>
    <w:rsid w:val="466B0EC1"/>
    <w:rsid w:val="469A74F2"/>
    <w:rsid w:val="46AE77C3"/>
    <w:rsid w:val="46B4F070"/>
    <w:rsid w:val="46CC3D44"/>
    <w:rsid w:val="47078549"/>
    <w:rsid w:val="474C28B8"/>
    <w:rsid w:val="474D4817"/>
    <w:rsid w:val="4791919A"/>
    <w:rsid w:val="47999912"/>
    <w:rsid w:val="47D926F0"/>
    <w:rsid w:val="47FC23AC"/>
    <w:rsid w:val="48415C94"/>
    <w:rsid w:val="487FC7BE"/>
    <w:rsid w:val="48938323"/>
    <w:rsid w:val="48B29ED2"/>
    <w:rsid w:val="48FD4022"/>
    <w:rsid w:val="49ACE2F2"/>
    <w:rsid w:val="49B0E73D"/>
    <w:rsid w:val="4A0F1D43"/>
    <w:rsid w:val="4A162B27"/>
    <w:rsid w:val="4A2A1DB4"/>
    <w:rsid w:val="4A31CB24"/>
    <w:rsid w:val="4A45164F"/>
    <w:rsid w:val="4A72488F"/>
    <w:rsid w:val="4B48B353"/>
    <w:rsid w:val="4B78B4E2"/>
    <w:rsid w:val="4BA185B8"/>
    <w:rsid w:val="4BC35722"/>
    <w:rsid w:val="4C1E13B1"/>
    <w:rsid w:val="4C4B3AC9"/>
    <w:rsid w:val="4C733153"/>
    <w:rsid w:val="4CD036DF"/>
    <w:rsid w:val="4CFB3806"/>
    <w:rsid w:val="4D296895"/>
    <w:rsid w:val="4DFBB1F9"/>
    <w:rsid w:val="4E298425"/>
    <w:rsid w:val="4E2BC34A"/>
    <w:rsid w:val="4E53E08D"/>
    <w:rsid w:val="4E939D55"/>
    <w:rsid w:val="4E9506C0"/>
    <w:rsid w:val="4EEA0C84"/>
    <w:rsid w:val="4F0C7746"/>
    <w:rsid w:val="4F10B52F"/>
    <w:rsid w:val="4F43AD65"/>
    <w:rsid w:val="4F573A9D"/>
    <w:rsid w:val="4F92118B"/>
    <w:rsid w:val="4F9E8CBB"/>
    <w:rsid w:val="4FB5B3F8"/>
    <w:rsid w:val="4FCF30B4"/>
    <w:rsid w:val="50073591"/>
    <w:rsid w:val="5031056A"/>
    <w:rsid w:val="504C2605"/>
    <w:rsid w:val="5055464A"/>
    <w:rsid w:val="5085D064"/>
    <w:rsid w:val="50CA890B"/>
    <w:rsid w:val="50D5A6FA"/>
    <w:rsid w:val="50DD3E7B"/>
    <w:rsid w:val="50E5BC0C"/>
    <w:rsid w:val="511B79C5"/>
    <w:rsid w:val="514C1A06"/>
    <w:rsid w:val="5164EA3F"/>
    <w:rsid w:val="51BC7CCB"/>
    <w:rsid w:val="51D40C08"/>
    <w:rsid w:val="51E80B8E"/>
    <w:rsid w:val="52179C27"/>
    <w:rsid w:val="5265237A"/>
    <w:rsid w:val="5295D927"/>
    <w:rsid w:val="52ACD4AC"/>
    <w:rsid w:val="52AEAC27"/>
    <w:rsid w:val="52C7EEBB"/>
    <w:rsid w:val="52D11B5A"/>
    <w:rsid w:val="52D90DEE"/>
    <w:rsid w:val="52F1A00E"/>
    <w:rsid w:val="52F68CDB"/>
    <w:rsid w:val="5318CD5A"/>
    <w:rsid w:val="535099FF"/>
    <w:rsid w:val="53584D2C"/>
    <w:rsid w:val="53662789"/>
    <w:rsid w:val="53D1CD0E"/>
    <w:rsid w:val="53D3BE04"/>
    <w:rsid w:val="5417A501"/>
    <w:rsid w:val="542AAC4B"/>
    <w:rsid w:val="546E89EA"/>
    <w:rsid w:val="54722614"/>
    <w:rsid w:val="54866244"/>
    <w:rsid w:val="54925D3C"/>
    <w:rsid w:val="54A08271"/>
    <w:rsid w:val="54E299D3"/>
    <w:rsid w:val="54F41D8D"/>
    <w:rsid w:val="55004BE3"/>
    <w:rsid w:val="5501F7EA"/>
    <w:rsid w:val="55037E52"/>
    <w:rsid w:val="550A11D0"/>
    <w:rsid w:val="558FB67C"/>
    <w:rsid w:val="55C4D347"/>
    <w:rsid w:val="55C67C21"/>
    <w:rsid w:val="5608BC1C"/>
    <w:rsid w:val="560A8714"/>
    <w:rsid w:val="562E2D9D"/>
    <w:rsid w:val="563A53A0"/>
    <w:rsid w:val="5646D3B2"/>
    <w:rsid w:val="56E17EC5"/>
    <w:rsid w:val="571DB4BA"/>
    <w:rsid w:val="5734DFC1"/>
    <w:rsid w:val="5820B52E"/>
    <w:rsid w:val="583E0F8D"/>
    <w:rsid w:val="584F2326"/>
    <w:rsid w:val="5877C66D"/>
    <w:rsid w:val="58914623"/>
    <w:rsid w:val="58C7573E"/>
    <w:rsid w:val="58D74881"/>
    <w:rsid w:val="58E4AB88"/>
    <w:rsid w:val="58E5CEF2"/>
    <w:rsid w:val="59060A69"/>
    <w:rsid w:val="591E47BA"/>
    <w:rsid w:val="597469C6"/>
    <w:rsid w:val="59D9DFEE"/>
    <w:rsid w:val="5A237EEF"/>
    <w:rsid w:val="5A4647DA"/>
    <w:rsid w:val="5A543E06"/>
    <w:rsid w:val="5ACE77C2"/>
    <w:rsid w:val="5B58F800"/>
    <w:rsid w:val="5B6A9E66"/>
    <w:rsid w:val="5B7C811B"/>
    <w:rsid w:val="5B7C876E"/>
    <w:rsid w:val="5B7EE268"/>
    <w:rsid w:val="5B9EDC69"/>
    <w:rsid w:val="5BA17024"/>
    <w:rsid w:val="5BD00CD8"/>
    <w:rsid w:val="5BDF9355"/>
    <w:rsid w:val="5BE7EB23"/>
    <w:rsid w:val="5BE80B9D"/>
    <w:rsid w:val="5C4BC0D6"/>
    <w:rsid w:val="5C88EB3C"/>
    <w:rsid w:val="5C908F90"/>
    <w:rsid w:val="5CE00575"/>
    <w:rsid w:val="5CE28AF0"/>
    <w:rsid w:val="5CEC8858"/>
    <w:rsid w:val="5CF4C861"/>
    <w:rsid w:val="5D8F51D5"/>
    <w:rsid w:val="5DBD5A25"/>
    <w:rsid w:val="5DC15466"/>
    <w:rsid w:val="5DF1113D"/>
    <w:rsid w:val="5E42FA12"/>
    <w:rsid w:val="5E8A2748"/>
    <w:rsid w:val="5E9AFFD3"/>
    <w:rsid w:val="5F19B950"/>
    <w:rsid w:val="5F5A57A8"/>
    <w:rsid w:val="5F754BED"/>
    <w:rsid w:val="5F7AA618"/>
    <w:rsid w:val="5F806004"/>
    <w:rsid w:val="5F81786B"/>
    <w:rsid w:val="5FA3AF41"/>
    <w:rsid w:val="5FEBD90F"/>
    <w:rsid w:val="5FF4CC91"/>
    <w:rsid w:val="5FF67764"/>
    <w:rsid w:val="602D04B8"/>
    <w:rsid w:val="6036D034"/>
    <w:rsid w:val="603C39D7"/>
    <w:rsid w:val="6078C733"/>
    <w:rsid w:val="608A559E"/>
    <w:rsid w:val="60A42FEE"/>
    <w:rsid w:val="60A52E6A"/>
    <w:rsid w:val="61005882"/>
    <w:rsid w:val="6185B188"/>
    <w:rsid w:val="61C294AE"/>
    <w:rsid w:val="61E15946"/>
    <w:rsid w:val="61FC53C8"/>
    <w:rsid w:val="61FD240F"/>
    <w:rsid w:val="6212FD82"/>
    <w:rsid w:val="62470D2E"/>
    <w:rsid w:val="62487AA1"/>
    <w:rsid w:val="62551127"/>
    <w:rsid w:val="6291F86A"/>
    <w:rsid w:val="62ACECAF"/>
    <w:rsid w:val="62C233B8"/>
    <w:rsid w:val="62D8B96F"/>
    <w:rsid w:val="62E4DB39"/>
    <w:rsid w:val="6352CA87"/>
    <w:rsid w:val="636E70F6"/>
    <w:rsid w:val="63A3054F"/>
    <w:rsid w:val="63B238F5"/>
    <w:rsid w:val="640A3B8F"/>
    <w:rsid w:val="6432BBE1"/>
    <w:rsid w:val="64E36E91"/>
    <w:rsid w:val="64F8B1FA"/>
    <w:rsid w:val="651F8C9B"/>
    <w:rsid w:val="65319E55"/>
    <w:rsid w:val="654C3856"/>
    <w:rsid w:val="6553FA36"/>
    <w:rsid w:val="6576EF1E"/>
    <w:rsid w:val="65985A67"/>
    <w:rsid w:val="65AA9B42"/>
    <w:rsid w:val="65BE3900"/>
    <w:rsid w:val="65E053F9"/>
    <w:rsid w:val="65F9D47A"/>
    <w:rsid w:val="660EA169"/>
    <w:rsid w:val="6618D56E"/>
    <w:rsid w:val="66344485"/>
    <w:rsid w:val="665922AB"/>
    <w:rsid w:val="66D0F3DB"/>
    <w:rsid w:val="672B97C9"/>
    <w:rsid w:val="67C15156"/>
    <w:rsid w:val="67D6F4C2"/>
    <w:rsid w:val="680B734C"/>
    <w:rsid w:val="681C3A68"/>
    <w:rsid w:val="6824BEA8"/>
    <w:rsid w:val="6831D632"/>
    <w:rsid w:val="683C8544"/>
    <w:rsid w:val="68B688D9"/>
    <w:rsid w:val="68CE5FAD"/>
    <w:rsid w:val="69095B69"/>
    <w:rsid w:val="691C2E33"/>
    <w:rsid w:val="6936F4BF"/>
    <w:rsid w:val="69779C0B"/>
    <w:rsid w:val="6978268D"/>
    <w:rsid w:val="69C418F3"/>
    <w:rsid w:val="69F2D0D7"/>
    <w:rsid w:val="6A1E0F67"/>
    <w:rsid w:val="6A38F6B6"/>
    <w:rsid w:val="6A54B80B"/>
    <w:rsid w:val="6A9BBC24"/>
    <w:rsid w:val="6ADE867C"/>
    <w:rsid w:val="6AE43021"/>
    <w:rsid w:val="6AE4C76D"/>
    <w:rsid w:val="6AFE2F0B"/>
    <w:rsid w:val="6B345491"/>
    <w:rsid w:val="6B374C88"/>
    <w:rsid w:val="6B4073EE"/>
    <w:rsid w:val="6B4AAB11"/>
    <w:rsid w:val="6BA098FF"/>
    <w:rsid w:val="6BA60C10"/>
    <w:rsid w:val="6BCC7478"/>
    <w:rsid w:val="6BD4C717"/>
    <w:rsid w:val="6C0B0335"/>
    <w:rsid w:val="6C1FF21A"/>
    <w:rsid w:val="6C69ED92"/>
    <w:rsid w:val="6CEC9B34"/>
    <w:rsid w:val="6D5DD210"/>
    <w:rsid w:val="6D883D51"/>
    <w:rsid w:val="6E7E68BC"/>
    <w:rsid w:val="6EB8F1E9"/>
    <w:rsid w:val="6EC7BC64"/>
    <w:rsid w:val="6F39940F"/>
    <w:rsid w:val="6FF86BFA"/>
    <w:rsid w:val="7061B9BA"/>
    <w:rsid w:val="706D1B92"/>
    <w:rsid w:val="70C5CE43"/>
    <w:rsid w:val="70D56470"/>
    <w:rsid w:val="71364FE0"/>
    <w:rsid w:val="718B7FE9"/>
    <w:rsid w:val="71AA1BB4"/>
    <w:rsid w:val="71E6E669"/>
    <w:rsid w:val="71EF24F2"/>
    <w:rsid w:val="7217E675"/>
    <w:rsid w:val="72760B41"/>
    <w:rsid w:val="729B8B71"/>
    <w:rsid w:val="72BA9D1D"/>
    <w:rsid w:val="731DBF9B"/>
    <w:rsid w:val="7332026B"/>
    <w:rsid w:val="733E21ED"/>
    <w:rsid w:val="733F9339"/>
    <w:rsid w:val="73C4E1B9"/>
    <w:rsid w:val="73CE7945"/>
    <w:rsid w:val="73D56DCE"/>
    <w:rsid w:val="73EBDA13"/>
    <w:rsid w:val="7408B9AC"/>
    <w:rsid w:val="7410A732"/>
    <w:rsid w:val="743DB37A"/>
    <w:rsid w:val="74556FDA"/>
    <w:rsid w:val="74937DAD"/>
    <w:rsid w:val="74E35442"/>
    <w:rsid w:val="74E5E919"/>
    <w:rsid w:val="7598D444"/>
    <w:rsid w:val="75DB772D"/>
    <w:rsid w:val="75FC4F6A"/>
    <w:rsid w:val="762AC1CB"/>
    <w:rsid w:val="764AAE56"/>
    <w:rsid w:val="7685E9B4"/>
    <w:rsid w:val="76BA578C"/>
    <w:rsid w:val="7713627F"/>
    <w:rsid w:val="77786629"/>
    <w:rsid w:val="778546C5"/>
    <w:rsid w:val="7785E8D5"/>
    <w:rsid w:val="782E90D6"/>
    <w:rsid w:val="7850B8A8"/>
    <w:rsid w:val="786FC539"/>
    <w:rsid w:val="78A1EA68"/>
    <w:rsid w:val="78AFAE9A"/>
    <w:rsid w:val="78B35C2D"/>
    <w:rsid w:val="79229492"/>
    <w:rsid w:val="792F84DE"/>
    <w:rsid w:val="794A8BC5"/>
    <w:rsid w:val="7980F9CD"/>
    <w:rsid w:val="79963433"/>
    <w:rsid w:val="79B1740C"/>
    <w:rsid w:val="7A059BA5"/>
    <w:rsid w:val="7A0C8456"/>
    <w:rsid w:val="7A193359"/>
    <w:rsid w:val="7A604946"/>
    <w:rsid w:val="7ABCE787"/>
    <w:rsid w:val="7ACE70DA"/>
    <w:rsid w:val="7AFEF831"/>
    <w:rsid w:val="7B3B1EA1"/>
    <w:rsid w:val="7B485DF4"/>
    <w:rsid w:val="7B889713"/>
    <w:rsid w:val="7BA7F237"/>
    <w:rsid w:val="7BB901C1"/>
    <w:rsid w:val="7BC43C6A"/>
    <w:rsid w:val="7BC64D9E"/>
    <w:rsid w:val="7BC97D58"/>
    <w:rsid w:val="7BFED07D"/>
    <w:rsid w:val="7CADC05C"/>
    <w:rsid w:val="7CBE6794"/>
    <w:rsid w:val="7CDEADD4"/>
    <w:rsid w:val="7D5A991C"/>
    <w:rsid w:val="7D6DA4F3"/>
    <w:rsid w:val="7D86CD50"/>
    <w:rsid w:val="7D8ABDCC"/>
    <w:rsid w:val="7DDB5FEC"/>
    <w:rsid w:val="7DE7FA05"/>
    <w:rsid w:val="7E4D1BAC"/>
    <w:rsid w:val="7E599706"/>
    <w:rsid w:val="7E72A2BD"/>
    <w:rsid w:val="7E99680E"/>
    <w:rsid w:val="7EAC4114"/>
    <w:rsid w:val="7EDC0127"/>
    <w:rsid w:val="7EEC07D4"/>
    <w:rsid w:val="7EF3AE33"/>
    <w:rsid w:val="7EF6697D"/>
    <w:rsid w:val="7F32AB83"/>
    <w:rsid w:val="7F543535"/>
    <w:rsid w:val="7F62C5BD"/>
    <w:rsid w:val="7F77304D"/>
    <w:rsid w:val="7F89B72B"/>
    <w:rsid w:val="7FAA590A"/>
    <w:rsid w:val="7FB227D5"/>
    <w:rsid w:val="7FFF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  <o:colormru v:ext="edit" colors="#fd000d,#1e1284,#324099,#2a289d"/>
    </o:shapedefaults>
    <o:shapelayout v:ext="edit">
      <o:idmap v:ext="edit" data="2"/>
    </o:shapelayout>
  </w:shapeDefaults>
  <w:doNotEmbedSmartTags/>
  <w:decimalSymbol w:val="."/>
  <w:listSeparator w:val=","/>
  <w14:docId w14:val="1626DD9E"/>
  <w15:docId w15:val="{3434145A-F1C6-4526-88B4-0CF6806D9E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entury" w:hAnsi="Century" w:eastAsia="MS Mincho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uiPriority="99" w:semiHidden="1" w:unhideWhenUsed="1"/>
    <w:lsdException w:name="Strong" w:qFormat="1"/>
    <w:lsdException w:name="Emphasis" w:qFormat="1"/>
    <w:lsdException w:name="Document Map" w:semiHidden="1" w:unhideWhenUsed="1"/>
    <w:lsdException w:name="Plain Text" w:uiPriority="99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8A71F0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link w:val="Heading1Char"/>
    <w:qFormat/>
    <w:rsid w:val="00BA39D1"/>
    <w:pPr>
      <w:keepNext/>
      <w:pageBreakBefore/>
      <w:widowControl/>
      <w:numPr>
        <w:numId w:val="11"/>
      </w:numPr>
      <w:wordWrap w:val="0"/>
      <w:overflowPunct/>
      <w:autoSpaceDE/>
      <w:autoSpaceDN/>
      <w:spacing w:before="240" w:after="60" w:line="300" w:lineRule="exact"/>
      <w:textAlignment w:val="center"/>
      <w:outlineLvl w:val="0"/>
    </w:pPr>
    <w:rPr>
      <w:rFonts w:ascii="Arial" w:hAnsi="Arial" w:eastAsia="MS Gothic"/>
      <w:sz w:val="28"/>
    </w:rPr>
  </w:style>
  <w:style w:type="paragraph" w:styleId="Heading2">
    <w:name w:val="heading 2"/>
    <w:basedOn w:val="Normal"/>
    <w:next w:val="BodyText"/>
    <w:link w:val="Heading2Char"/>
    <w:qFormat/>
    <w:rsid w:val="00BA39D1"/>
    <w:pPr>
      <w:keepNext/>
      <w:widowControl/>
      <w:numPr>
        <w:ilvl w:val="1"/>
        <w:numId w:val="11"/>
      </w:numPr>
      <w:overflowPunct/>
      <w:autoSpaceDE/>
      <w:autoSpaceDN/>
      <w:spacing w:before="200" w:after="100" w:line="300" w:lineRule="exact"/>
      <w:outlineLvl w:val="1"/>
    </w:pPr>
    <w:rPr>
      <w:rFonts w:ascii="Arial" w:hAnsi="Arial" w:eastAsia="MS Gothic"/>
      <w:sz w:val="24"/>
    </w:rPr>
  </w:style>
  <w:style w:type="paragraph" w:styleId="Heading3">
    <w:name w:val="heading 3"/>
    <w:next w:val="BodyText"/>
    <w:link w:val="Heading3Char"/>
    <w:qFormat/>
    <w:rsid w:val="00BA39D1"/>
    <w:pPr>
      <w:keepNext/>
      <w:numPr>
        <w:ilvl w:val="2"/>
        <w:numId w:val="11"/>
      </w:numPr>
      <w:spacing w:before="200" w:after="100" w:line="300" w:lineRule="exact"/>
      <w:outlineLvl w:val="2"/>
    </w:pPr>
    <w:rPr>
      <w:rFonts w:ascii="Arial" w:hAnsi="Arial" w:eastAsia="MS Gothic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11"/>
      </w:numPr>
      <w:spacing w:before="200" w:after="100" w:line="300" w:lineRule="exact"/>
      <w:outlineLvl w:val="3"/>
    </w:pPr>
    <w:rPr>
      <w:rFonts w:ascii="Arial" w:hAnsi="Arial" w:eastAsia="MS Gothic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11"/>
      </w:numPr>
      <w:overflowPunct/>
      <w:autoSpaceDE/>
      <w:autoSpaceDN/>
      <w:spacing w:before="200" w:after="100" w:line="300" w:lineRule="exact"/>
      <w:outlineLvl w:val="4"/>
    </w:pPr>
    <w:rPr>
      <w:rFonts w:ascii="Arial" w:hAnsi="Arial" w:eastAsia="MS Gothic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11"/>
      </w:numPr>
      <w:overflowPunct/>
      <w:autoSpaceDE/>
      <w:autoSpaceDN/>
      <w:spacing w:before="200" w:after="100" w:line="300" w:lineRule="exact"/>
      <w:outlineLvl w:val="5"/>
    </w:pPr>
    <w:rPr>
      <w:rFonts w:ascii="Arial" w:hAnsi="Arial" w:eastAsia="MS Gothic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12"/>
      </w:numPr>
      <w:overflowPunct/>
      <w:autoSpaceDE/>
      <w:autoSpaceDN/>
      <w:spacing w:before="100" w:after="100" w:line="300" w:lineRule="exact"/>
      <w:outlineLvl w:val="6"/>
    </w:pPr>
    <w:rPr>
      <w:rFonts w:ascii="Arial" w:hAnsi="Arial" w:eastAsia="MS Gothic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hAnsi="Arial" w:eastAsia="MS Gothic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character" w:styleId="BodyTextChar" w:customStyle="1">
    <w:name w:val="Body Text Char"/>
    <w:basedOn w:val="DefaultParagraphFont"/>
    <w:link w:val="BodyText"/>
    <w:rsid w:val="007879D5"/>
    <w:rPr>
      <w:rFonts w:ascii="Times New Roman" w:hAnsi="Times New Roman"/>
    </w:rPr>
  </w:style>
  <w:style w:type="character" w:styleId="Heading1Char" w:customStyle="1">
    <w:name w:val="Heading 1 Char"/>
    <w:basedOn w:val="DefaultParagraphFont"/>
    <w:link w:val="Heading1"/>
    <w:rsid w:val="00EF7D16"/>
    <w:rPr>
      <w:rFonts w:ascii="Arial" w:hAnsi="Arial" w:eastAsia="MS Gothic"/>
      <w:sz w:val="28"/>
    </w:rPr>
  </w:style>
  <w:style w:type="character" w:styleId="Heading2Char" w:customStyle="1">
    <w:name w:val="Heading 2 Char"/>
    <w:basedOn w:val="DefaultParagraphFont"/>
    <w:link w:val="Heading2"/>
    <w:rsid w:val="00A42764"/>
    <w:rPr>
      <w:rFonts w:ascii="Arial" w:hAnsi="Arial" w:eastAsia="MS Gothic"/>
      <w:sz w:val="24"/>
    </w:rPr>
  </w:style>
  <w:style w:type="character" w:styleId="Heading3Char" w:customStyle="1">
    <w:name w:val="Heading 3 Char"/>
    <w:basedOn w:val="DefaultParagraphFont"/>
    <w:link w:val="Heading3"/>
    <w:rsid w:val="001227BE"/>
    <w:rPr>
      <w:rFonts w:ascii="Arial" w:hAnsi="Arial" w:eastAsia="MS Gothic"/>
      <w:sz w:val="24"/>
    </w:rPr>
  </w:style>
  <w:style w:type="paragraph" w:styleId="a1" w:customStyle="1">
    <w:name w:val="標準(ゴシック)"/>
    <w:rsid w:val="00BA39D1"/>
    <w:pPr>
      <w:spacing w:line="320" w:lineRule="exact"/>
    </w:pPr>
    <w:rPr>
      <w:rFonts w:ascii="Arial" w:hAnsi="Arial" w:eastAsia="MS Gothic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hAnsi="Arial" w:eastAsia="MS Gothic"/>
      <w:sz w:val="18"/>
    </w:rPr>
  </w:style>
  <w:style w:type="character" w:styleId="FooterChar" w:customStyle="1">
    <w:name w:val="Footer Char"/>
    <w:basedOn w:val="DefaultParagraphFont"/>
    <w:link w:val="Footer"/>
    <w:uiPriority w:val="99"/>
    <w:rsid w:val="000C1479"/>
    <w:rPr>
      <w:rFonts w:ascii="Arial" w:hAnsi="Arial" w:eastAsia="MS Gothic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hAnsi="Arial" w:eastAsia="MS Gothic"/>
    </w:rPr>
  </w:style>
  <w:style w:type="character" w:styleId="HeaderChar" w:customStyle="1">
    <w:name w:val="Header Char"/>
    <w:basedOn w:val="DefaultParagraphFont"/>
    <w:link w:val="Header"/>
    <w:rsid w:val="00201D9C"/>
    <w:rPr>
      <w:rFonts w:ascii="Arial" w:hAnsi="Arial" w:eastAsia="MS Gothic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styleId="a2" w:customStyle="1">
    <w:name w:val="図枠なし"/>
    <w:basedOn w:val="a3"/>
    <w:next w:val="BodyText"/>
    <w:rsid w:val="00BA39D1"/>
    <w:pPr>
      <w:keepNext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/>
    </w:pPr>
  </w:style>
  <w:style w:type="paragraph" w:styleId="a3" w:customStyle="1">
    <w:name w:val="図枠"/>
    <w:next w:val="a4"/>
    <w:rsid w:val="00BA39D1"/>
    <w:pPr>
      <w:keepNext/>
      <w:widowControl w:val="0"/>
      <w:pBdr>
        <w:top w:val="single" w:color="auto" w:sz="4" w:space="8"/>
        <w:left w:val="single" w:color="auto" w:sz="4" w:space="8"/>
        <w:bottom w:val="single" w:color="auto" w:sz="4" w:space="8"/>
        <w:right w:val="single" w:color="auto" w:sz="4" w:space="8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hAnsi="Arial" w:eastAsia="MS Gothic"/>
      <w:sz w:val="18"/>
    </w:rPr>
  </w:style>
  <w:style w:type="paragraph" w:styleId="a4" w:customStyle="1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hAnsi="Arial" w:eastAsia="MS Gothic"/>
    </w:rPr>
  </w:style>
  <w:style w:type="paragraph" w:styleId="a5" w:customStyle="1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styleId="a6" w:customStyle="1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hAnsi="Arial" w:eastAsia="MS Gothic"/>
      <w:sz w:val="18"/>
    </w:rPr>
  </w:style>
  <w:style w:type="paragraph" w:styleId="a7" w:customStyle="1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paragraph" w:styleId="a8" w:customStyle="1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character" w:styleId="SubtleReference">
    <w:name w:val="Subtle Reference"/>
    <w:qFormat/>
    <w:rsid w:val="00BA39D1"/>
    <w:rPr>
      <w:rFonts w:ascii="Arial" w:hAnsi="Arial" w:eastAsia="MS Gothic"/>
      <w:color w:val="000000"/>
      <w:spacing w:val="0"/>
      <w:sz w:val="20"/>
      <w:u w:val="none"/>
    </w:r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hAnsi="Arial" w:eastAsia="MS Gothic"/>
      <w:noProof/>
    </w:rPr>
  </w:style>
  <w:style w:type="paragraph" w:styleId="a9" w:customStyle="1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styleId="aa" w:customStyle="1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hAnsi="Arial" w:eastAsia="MS Gothic"/>
      <w:sz w:val="18"/>
    </w:rPr>
  </w:style>
  <w:style w:type="character" w:styleId="ab" w:customStyle="1">
    <w:name w:val="表本文 (文字)"/>
    <w:basedOn w:val="DefaultParagraphFont"/>
    <w:link w:val="aa"/>
    <w:rsid w:val="00C132CB"/>
    <w:rPr>
      <w:rFonts w:ascii="Arial" w:hAnsi="Arial" w:eastAsia="MS Gothic"/>
      <w:sz w:val="18"/>
    </w:rPr>
  </w:style>
  <w:style w:type="paragraph" w:styleId="ac" w:customStyle="1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styleId="ad" w:customStyle="1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hAnsi="Arial" w:eastAsia="MS Gothic"/>
      <w:sz w:val="40"/>
    </w:rPr>
  </w:style>
  <w:style w:type="paragraph" w:styleId="ae" w:customStyle="1">
    <w:name w:val="奥付"/>
    <w:rsid w:val="00BA39D1"/>
    <w:pPr>
      <w:widowControl w:val="0"/>
      <w:pBdr>
        <w:top w:val="single" w:color="auto" w:sz="6" w:space="1"/>
        <w:bottom w:val="single" w:color="auto" w:sz="6" w:space="1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hAnsi="Arial" w:eastAsia="MS Gothic"/>
    </w:rPr>
  </w:style>
  <w:style w:type="paragraph" w:styleId="af" w:customStyle="1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styleId="af0" w:customStyle="1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hAnsi="Arial" w:eastAsia="MS Gothic"/>
    </w:rPr>
  </w:style>
  <w:style w:type="character" w:styleId="af1" w:customStyle="1">
    <w:name w:val="表タイトル (文字)"/>
    <w:link w:val="af0"/>
    <w:rsid w:val="00747CF0"/>
    <w:rPr>
      <w:rFonts w:ascii="Arial" w:hAnsi="Arial" w:eastAsia="MS Gothic"/>
      <w:lang w:val="en-US" w:eastAsia="ja-JP" w:bidi="ar-SA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hAnsi="Arial" w:eastAsia="MS Gothic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hAnsi="Arial" w:eastAsia="MS Gothic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hAnsi="Arial" w:eastAsia="MS Gothic"/>
    </w:rPr>
  </w:style>
  <w:style w:type="paragraph" w:styleId="PlainText">
    <w:name w:val="Plain Text"/>
    <w:basedOn w:val="Normal"/>
    <w:link w:val="PlainTextChar"/>
    <w:uiPriority w:val="99"/>
    <w:rsid w:val="00BA39D1"/>
    <w:rPr>
      <w:sz w:val="21"/>
    </w:rPr>
  </w:style>
  <w:style w:type="character" w:styleId="PlainTextChar" w:customStyle="1">
    <w:name w:val="Plain Text Char"/>
    <w:basedOn w:val="DefaultParagraphFont"/>
    <w:link w:val="PlainText"/>
    <w:uiPriority w:val="99"/>
    <w:rsid w:val="00211735"/>
    <w:rPr>
      <w:rFonts w:ascii="Times New Roman" w:hAnsi="Times New Roman"/>
      <w:sz w:val="21"/>
    </w:rPr>
  </w:style>
  <w:style w:type="paragraph" w:styleId="ListBullet">
    <w:name w:val="List Bullet"/>
    <w:basedOn w:val="BodyText"/>
    <w:rsid w:val="00BA39D1"/>
    <w:pPr>
      <w:numPr>
        <w:numId w:val="10"/>
      </w:numPr>
      <w:tabs>
        <w:tab w:val="clear" w:pos="870"/>
        <w:tab w:val="left" w:pos="397"/>
      </w:tabs>
      <w:spacing w:before="40"/>
      <w:ind w:left="397" w:hanging="267"/>
    </w:pPr>
  </w:style>
  <w:style w:type="paragraph" w:styleId="SP" w:customStyle="1">
    <w:name w:val="SP"/>
    <w:basedOn w:val="Normal"/>
    <w:rsid w:val="00BA39D1"/>
    <w:pPr>
      <w:spacing w:line="300" w:lineRule="exact"/>
    </w:pPr>
  </w:style>
  <w:style w:type="paragraph" w:styleId="a0" w:customStyle="1">
    <w:name w:val="表中箇条書き"/>
    <w:basedOn w:val="aa"/>
    <w:next w:val="af2"/>
    <w:rsid w:val="00BA39D1"/>
    <w:pPr>
      <w:numPr>
        <w:numId w:val="9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styleId="af2" w:customStyle="1">
    <w:name w:val="表中箇条書き続き"/>
    <w:basedOn w:val="aa"/>
    <w:rsid w:val="00BA39D1"/>
    <w:pPr>
      <w:ind w:left="267"/>
    </w:pPr>
    <w:rPr>
      <w:noProof/>
    </w:rPr>
  </w:style>
  <w:style w:type="paragraph" w:styleId="af3" w:customStyle="1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styleId="af4" w:customStyle="1">
    <w:name w:val="表中注記"/>
    <w:rsid w:val="00BA39D1"/>
    <w:pPr>
      <w:spacing w:line="260" w:lineRule="exact"/>
      <w:ind w:left="652" w:right="57" w:hanging="595"/>
    </w:pPr>
    <w:rPr>
      <w:rFonts w:ascii="Arial" w:hAnsi="Arial" w:eastAsia="MS Gothic"/>
      <w:sz w:val="18"/>
    </w:rPr>
  </w:style>
  <w:style w:type="paragraph" w:styleId="af5" w:customStyle="1">
    <w:name w:val="番号無見出し"/>
    <w:basedOn w:val="Heading2"/>
    <w:next w:val="BodyText"/>
    <w:rsid w:val="00BA39D1"/>
    <w:pPr>
      <w:numPr>
        <w:ilvl w:val="0"/>
        <w:numId w:val="0"/>
      </w:num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491C25"/>
    <w:pPr>
      <w:spacing w:before="120" w:after="240"/>
      <w:jc w:val="center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styleId="af6" w:customStyle="1">
    <w:name w:val="本文インデントなし"/>
    <w:basedOn w:val="BodyText"/>
    <w:semiHidden/>
    <w:rsid w:val="00BA39D1"/>
  </w:style>
  <w:style w:type="paragraph" w:styleId="af7" w:customStyle="1">
    <w:name w:val="計算式"/>
    <w:basedOn w:val="BodyText"/>
    <w:rsid w:val="00BA39D1"/>
    <w:pPr>
      <w:spacing w:line="80" w:lineRule="atLeast"/>
      <w:ind w:left="1000" w:firstLine="0"/>
    </w:pPr>
  </w:style>
  <w:style w:type="paragraph" w:styleId="af8" w:customStyle="1">
    <w:name w:val="表中図罫無"/>
    <w:basedOn w:val="a2"/>
    <w:next w:val="BodyText"/>
    <w:rsid w:val="00BA39D1"/>
    <w:pPr>
      <w:spacing w:after="0" w:line="280" w:lineRule="atLeast"/>
    </w:pPr>
  </w:style>
  <w:style w:type="paragraph" w:styleId="af9" w:customStyle="1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hAnsi="Helvetica" w:eastAsia="平成角ゴシックW5"/>
      <w:sz w:val="18"/>
    </w:rPr>
  </w:style>
  <w:style w:type="paragraph" w:styleId="copyright" w:customStyle="1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styleId="afa" w:customStyle="1">
    <w:name w:val="改訂記録_タイトル"/>
    <w:semiHidden/>
    <w:rsid w:val="00BA39D1"/>
    <w:pPr>
      <w:spacing w:before="40"/>
      <w:ind w:left="113"/>
    </w:pPr>
    <w:rPr>
      <w:rFonts w:ascii="Arial" w:hAnsi="Arial" w:eastAsia="MS Gothic"/>
      <w:sz w:val="24"/>
    </w:rPr>
  </w:style>
  <w:style w:type="paragraph" w:styleId="afb" w:customStyle="1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hAnsi="Arial" w:eastAsia="MS Gothic"/>
      <w:sz w:val="24"/>
    </w:rPr>
  </w:style>
  <w:style w:type="paragraph" w:styleId="afc" w:customStyle="1">
    <w:name w:val="付録_タイトル"/>
    <w:basedOn w:val="Heading1"/>
    <w:semiHidden/>
    <w:rsid w:val="00BA39D1"/>
    <w:pPr>
      <w:numPr>
        <w:numId w:val="0"/>
      </w:numPr>
    </w:pPr>
  </w:style>
  <w:style w:type="paragraph" w:styleId="TOC4">
    <w:name w:val="toc 4"/>
    <w:basedOn w:val="Normal"/>
    <w:next w:val="Normal"/>
    <w:autoRedefine/>
    <w:uiPriority w:val="39"/>
    <w:rsid w:val="00BA39D1"/>
    <w:pPr>
      <w:ind w:left="540"/>
    </w:pPr>
  </w:style>
  <w:style w:type="paragraph" w:styleId="afd" w:customStyle="1">
    <w:name w:val="目次タイトル"/>
    <w:basedOn w:val="ad"/>
    <w:semiHidden/>
    <w:rsid w:val="00BA39D1"/>
    <w:rPr>
      <w:sz w:val="36"/>
    </w:rPr>
  </w:style>
  <w:style w:type="paragraph" w:styleId="afe" w:customStyle="1">
    <w:name w:val="暫定版"/>
    <w:next w:val="SP"/>
    <w:rsid w:val="0068035F"/>
    <w:pPr>
      <w:jc w:val="right"/>
    </w:pPr>
    <w:rPr>
      <w:rFonts w:ascii="Arial" w:hAnsi="Arial" w:eastAsia="MS Gothic"/>
      <w:color w:val="324099"/>
      <w:sz w:val="36"/>
    </w:rPr>
  </w:style>
  <w:style w:type="paragraph" w:styleId="a" w:customStyle="1">
    <w:name w:val="番号付きリスト"/>
    <w:basedOn w:val="ListNumber"/>
    <w:rsid w:val="00BA39D1"/>
    <w:pPr>
      <w:numPr>
        <w:numId w:val="13"/>
      </w:numPr>
    </w:pPr>
  </w:style>
  <w:style w:type="paragraph" w:styleId="aff" w:customStyle="1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styleId="aff0" w:customStyle="1">
    <w:name w:val="段落番号継続行"/>
    <w:basedOn w:val="ListContinue"/>
    <w:rsid w:val="00BA39D1"/>
  </w:style>
  <w:style w:type="paragraph" w:styleId="aff1" w:customStyle="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styleId="R" w:customStyle="1">
    <w:name w:val="R番号"/>
    <w:rsid w:val="00BF2FB0"/>
    <w:pPr>
      <w:spacing w:line="240" w:lineRule="atLeast"/>
      <w:jc w:val="right"/>
    </w:pPr>
    <w:rPr>
      <w:rFonts w:ascii="Arial" w:hAnsi="Arial" w:eastAsia="MS Gothic"/>
      <w:sz w:val="18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Space="142" w:wrap="auto" w:hAnchor="page" w:xAlign="center" w:yAlign="bottom" w:hRule="exact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hAnsi="Arial" w:eastAsia="MS Gothic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14"/>
      </w:numPr>
    </w:pPr>
  </w:style>
  <w:style w:type="paragraph" w:styleId="ListBullet3">
    <w:name w:val="List Bullet 3"/>
    <w:basedOn w:val="Normal"/>
    <w:rsid w:val="000C1D5D"/>
    <w:pPr>
      <w:numPr>
        <w:numId w:val="15"/>
      </w:numPr>
    </w:pPr>
  </w:style>
  <w:style w:type="paragraph" w:styleId="ListBullet4">
    <w:name w:val="List Bullet 4"/>
    <w:basedOn w:val="Normal"/>
    <w:rsid w:val="000C1D5D"/>
    <w:pPr>
      <w:numPr>
        <w:numId w:val="16"/>
      </w:numPr>
    </w:pPr>
  </w:style>
  <w:style w:type="paragraph" w:styleId="ListBullet5">
    <w:name w:val="List Bullet 5"/>
    <w:basedOn w:val="Normal"/>
    <w:rsid w:val="000C1D5D"/>
    <w:pPr>
      <w:numPr>
        <w:numId w:val="17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hAnsi="Arial" w:eastAsia="MS Gothic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hAnsi="Arial" w:eastAsia="MS Gothic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8"/>
      </w:numPr>
    </w:pPr>
  </w:style>
  <w:style w:type="paragraph" w:styleId="ListNumber3">
    <w:name w:val="List Number 3"/>
    <w:basedOn w:val="Normal"/>
    <w:rsid w:val="000C1D5D"/>
    <w:pPr>
      <w:numPr>
        <w:numId w:val="19"/>
      </w:numPr>
    </w:pPr>
  </w:style>
  <w:style w:type="paragraph" w:styleId="ListNumber4">
    <w:name w:val="List Number 4"/>
    <w:basedOn w:val="Normal"/>
    <w:rsid w:val="000C1D5D"/>
    <w:pPr>
      <w:numPr>
        <w:numId w:val="20"/>
      </w:numPr>
    </w:pPr>
  </w:style>
  <w:style w:type="paragraph" w:styleId="ListNumber5">
    <w:name w:val="List Number 5"/>
    <w:basedOn w:val="Normal"/>
    <w:rsid w:val="000C1D5D"/>
    <w:pPr>
      <w:numPr>
        <w:numId w:val="21"/>
      </w:numPr>
    </w:pPr>
  </w:style>
  <w:style w:type="paragraph" w:styleId="E-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hAnsi="Arial" w:eastAsia="MS Gothic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hAnsi="Arial" w:eastAsia="MS Gothic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uiPriority w:val="39"/>
    <w:rsid w:val="000C1D5D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0C1D5D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0C1D5D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C1D5D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C1D5D"/>
    <w:pPr>
      <w:ind w:left="1600"/>
    </w:pPr>
  </w:style>
  <w:style w:type="paragraph" w:styleId="aff2" w:customStyle="1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table" w:styleId="TableGrid">
    <w:name w:val="Table Grid"/>
    <w:basedOn w:val="TableNormal"/>
    <w:rsid w:val="006C19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f3" w:customStyle="1">
    <w:name w:val="レジスタ上"/>
    <w:basedOn w:val="Normal"/>
    <w:rsid w:val="00637B02"/>
    <w:pPr>
      <w:overflowPunct/>
      <w:jc w:val="center"/>
    </w:pPr>
    <w:rPr>
      <w:rFonts w:ascii="Arial" w:hAnsi="Arial" w:eastAsia="MS Gothic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styleId="aff4" w:customStyle="1">
    <w:name w:val="命令一覧表"/>
    <w:basedOn w:val="aa"/>
    <w:link w:val="aff5"/>
    <w:qFormat/>
    <w:rsid w:val="00C132CB"/>
  </w:style>
  <w:style w:type="character" w:styleId="aff5" w:customStyle="1">
    <w:name w:val="命令一覧表 (文字)"/>
    <w:basedOn w:val="ab"/>
    <w:link w:val="aff4"/>
    <w:rsid w:val="00C132CB"/>
    <w:rPr>
      <w:rFonts w:ascii="Arial" w:hAnsi="Arial" w:eastAsia="MS Gothic"/>
      <w:sz w:val="18"/>
    </w:rPr>
  </w:style>
  <w:style w:type="paragraph" w:styleId="8pt" w:customStyle="1">
    <w:name w:val="表本文_8pt"/>
    <w:basedOn w:val="aa"/>
    <w:link w:val="8pt0"/>
    <w:qFormat/>
    <w:rsid w:val="00572C2A"/>
    <w:rPr>
      <w:sz w:val="16"/>
      <w:szCs w:val="16"/>
    </w:rPr>
  </w:style>
  <w:style w:type="character" w:styleId="8pt0" w:customStyle="1">
    <w:name w:val="表本文_8pt (文字)"/>
    <w:basedOn w:val="ab"/>
    <w:link w:val="8pt"/>
    <w:rsid w:val="00572C2A"/>
    <w:rPr>
      <w:rFonts w:ascii="Arial" w:hAnsi="Arial" w:eastAsia="MS Gothic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styleId="font5" w:customStyle="1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12"/>
      <w:szCs w:val="12"/>
    </w:rPr>
  </w:style>
  <w:style w:type="paragraph" w:styleId="font6" w:customStyle="1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font7" w:customStyle="1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2"/>
      <w:szCs w:val="12"/>
    </w:rPr>
  </w:style>
  <w:style w:type="paragraph" w:styleId="font8" w:customStyle="1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74" w:customStyle="1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styleId="xl75" w:customStyle="1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styleId="xl76" w:customStyle="1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24"/>
      <w:szCs w:val="24"/>
    </w:rPr>
  </w:style>
  <w:style w:type="paragraph" w:styleId="xl77" w:customStyle="1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styleId="xl78" w:customStyle="1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24"/>
      <w:szCs w:val="24"/>
    </w:rPr>
  </w:style>
  <w:style w:type="paragraph" w:styleId="xl79" w:customStyle="1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24"/>
      <w:szCs w:val="24"/>
    </w:rPr>
  </w:style>
  <w:style w:type="paragraph" w:styleId="xl80" w:customStyle="1">
    <w:name w:val="xl80"/>
    <w:basedOn w:val="Normal"/>
    <w:rsid w:val="00E30DF8"/>
    <w:pPr>
      <w:widowControl/>
      <w:pBdr>
        <w:top w:val="single" w:color="auto" w:sz="8" w:space="0"/>
        <w:left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1" w:customStyle="1">
    <w:name w:val="xl81"/>
    <w:basedOn w:val="Normal"/>
    <w:rsid w:val="00E30DF8"/>
    <w:pPr>
      <w:widowControl/>
      <w:pBdr>
        <w:top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2" w:customStyle="1">
    <w:name w:val="xl82"/>
    <w:basedOn w:val="Normal"/>
    <w:rsid w:val="00E30DF8"/>
    <w:pPr>
      <w:widowControl/>
      <w:pBdr>
        <w:top w:val="single" w:color="auto" w:sz="8" w:space="0"/>
        <w:left w:val="single" w:color="auto" w:sz="4" w:space="0"/>
        <w:right w:val="dotted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3" w:customStyle="1">
    <w:name w:val="xl83"/>
    <w:basedOn w:val="Normal"/>
    <w:rsid w:val="00E30DF8"/>
    <w:pPr>
      <w:widowControl/>
      <w:pBdr>
        <w:top w:val="single" w:color="auto" w:sz="8" w:space="0"/>
        <w:left w:val="dotted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4" w:customStyle="1">
    <w:name w:val="xl84"/>
    <w:basedOn w:val="Normal"/>
    <w:rsid w:val="00E30DF8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5" w:customStyle="1">
    <w:name w:val="xl85"/>
    <w:basedOn w:val="Normal"/>
    <w:rsid w:val="00E30DF8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6" w:customStyle="1">
    <w:name w:val="xl86"/>
    <w:basedOn w:val="Normal"/>
    <w:rsid w:val="00E30DF8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7" w:customStyle="1">
    <w:name w:val="xl87"/>
    <w:basedOn w:val="Normal"/>
    <w:rsid w:val="00E30DF8"/>
    <w:pPr>
      <w:widowControl/>
      <w:pBdr>
        <w:left w:val="single" w:color="auto" w:sz="8" w:space="0"/>
        <w:bottom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8" w:customStyle="1">
    <w:name w:val="xl88"/>
    <w:basedOn w:val="Normal"/>
    <w:rsid w:val="00E30DF8"/>
    <w:pPr>
      <w:widowControl/>
      <w:pBdr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89" w:customStyle="1">
    <w:name w:val="xl89"/>
    <w:basedOn w:val="Normal"/>
    <w:rsid w:val="00E30DF8"/>
    <w:pPr>
      <w:widowControl/>
      <w:pBdr>
        <w:left w:val="single" w:color="auto" w:sz="4" w:space="0"/>
        <w:bottom w:val="single" w:color="auto" w:sz="8" w:space="0"/>
        <w:right w:val="dotted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0" w:customStyle="1">
    <w:name w:val="xl90"/>
    <w:basedOn w:val="Normal"/>
    <w:rsid w:val="00E30DF8"/>
    <w:pPr>
      <w:widowControl/>
      <w:pBdr>
        <w:left w:val="dotted" w:color="auto" w:sz="4" w:space="0"/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1" w:customStyle="1">
    <w:name w:val="xl91"/>
    <w:basedOn w:val="Normal"/>
    <w:rsid w:val="00E30DF8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2" w:customStyle="1">
    <w:name w:val="xl92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dotted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3" w:customStyle="1">
    <w:name w:val="xl93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dotted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4" w:customStyle="1">
    <w:name w:val="xl94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styleId="xl95" w:customStyle="1">
    <w:name w:val="xl95"/>
    <w:basedOn w:val="Normal"/>
    <w:rsid w:val="00E30DF8"/>
    <w:pPr>
      <w:widowControl/>
      <w:pBdr>
        <w:top w:val="single" w:color="auto" w:sz="8" w:space="0"/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96" w:customStyle="1">
    <w:name w:val="xl96"/>
    <w:basedOn w:val="Normal"/>
    <w:rsid w:val="00E30DF8"/>
    <w:pPr>
      <w:widowControl/>
      <w:pBdr>
        <w:top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97" w:customStyle="1">
    <w:name w:val="xl97"/>
    <w:basedOn w:val="Normal"/>
    <w:rsid w:val="00E30DF8"/>
    <w:pPr>
      <w:widowControl/>
      <w:pBdr>
        <w:top w:val="single" w:color="auto" w:sz="8" w:space="0"/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98" w:customStyle="1">
    <w:name w:val="xl98"/>
    <w:basedOn w:val="Normal"/>
    <w:rsid w:val="00E30DF8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99" w:customStyle="1">
    <w:name w:val="xl99"/>
    <w:basedOn w:val="Normal"/>
    <w:rsid w:val="00E30DF8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00" w:customStyle="1">
    <w:name w:val="xl100"/>
    <w:basedOn w:val="Normal"/>
    <w:rsid w:val="00E30DF8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1" w:customStyle="1">
    <w:name w:val="xl101"/>
    <w:basedOn w:val="Normal"/>
    <w:rsid w:val="00E30DF8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2" w:customStyle="1">
    <w:name w:val="xl102"/>
    <w:basedOn w:val="Normal"/>
    <w:rsid w:val="00E30DF8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3" w:customStyle="1">
    <w:name w:val="xl103"/>
    <w:basedOn w:val="Normal"/>
    <w:rsid w:val="00E30DF8"/>
    <w:pPr>
      <w:widowControl/>
      <w:pBdr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04" w:customStyle="1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05" w:customStyle="1">
    <w:name w:val="xl105"/>
    <w:basedOn w:val="Normal"/>
    <w:rsid w:val="00E30DF8"/>
    <w:pPr>
      <w:widowControl/>
      <w:pBdr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6" w:customStyle="1">
    <w:name w:val="xl106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7" w:customStyle="1">
    <w:name w:val="xl107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08" w:customStyle="1">
    <w:name w:val="xl108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09" w:customStyle="1">
    <w:name w:val="xl109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0" w:customStyle="1">
    <w:name w:val="xl110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1" w:customStyle="1">
    <w:name w:val="xl111"/>
    <w:basedOn w:val="Normal"/>
    <w:rsid w:val="00E30DF8"/>
    <w:pPr>
      <w:widowControl/>
      <w:pBdr>
        <w:top w:val="single" w:color="auto" w:sz="4" w:space="0"/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2" w:customStyle="1">
    <w:name w:val="xl112"/>
    <w:basedOn w:val="Normal"/>
    <w:rsid w:val="00E30DF8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13" w:customStyle="1">
    <w:name w:val="xl113"/>
    <w:basedOn w:val="Normal"/>
    <w:rsid w:val="00E30DF8"/>
    <w:pPr>
      <w:widowControl/>
      <w:pBdr>
        <w:left w:val="single" w:color="auto" w:sz="8" w:space="0"/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14" w:customStyle="1">
    <w:name w:val="xl114"/>
    <w:basedOn w:val="Normal"/>
    <w:rsid w:val="00E30DF8"/>
    <w:pPr>
      <w:widowControl/>
      <w:pBdr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15" w:customStyle="1">
    <w:name w:val="xl115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6" w:customStyle="1">
    <w:name w:val="xl116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7" w:customStyle="1">
    <w:name w:val="xl117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18" w:customStyle="1">
    <w:name w:val="xl118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19" w:customStyle="1">
    <w:name w:val="xl119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20" w:customStyle="1">
    <w:name w:val="xl120"/>
    <w:basedOn w:val="Normal"/>
    <w:rsid w:val="00E30DF8"/>
    <w:pPr>
      <w:widowControl/>
      <w:pBdr>
        <w:bottom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1" w:customStyle="1">
    <w:name w:val="xl121"/>
    <w:basedOn w:val="Normal"/>
    <w:rsid w:val="00E30DF8"/>
    <w:pPr>
      <w:widowControl/>
      <w:pBdr>
        <w:top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2" w:customStyle="1">
    <w:name w:val="xl122"/>
    <w:basedOn w:val="Normal"/>
    <w:rsid w:val="00E30DF8"/>
    <w:pPr>
      <w:widowControl/>
      <w:pBdr>
        <w:top w:val="single" w:color="auto" w:sz="8" w:space="0"/>
        <w:left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3" w:customStyle="1">
    <w:name w:val="xl123"/>
    <w:basedOn w:val="Normal"/>
    <w:rsid w:val="00E30DF8"/>
    <w:pPr>
      <w:widowControl/>
      <w:pBdr>
        <w:top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4" w:customStyle="1">
    <w:name w:val="xl124"/>
    <w:basedOn w:val="Normal"/>
    <w:rsid w:val="00E30DF8"/>
    <w:pPr>
      <w:widowControl/>
      <w:pBdr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5" w:customStyle="1">
    <w:name w:val="xl125"/>
    <w:basedOn w:val="Normal"/>
    <w:rsid w:val="00E30DF8"/>
    <w:pPr>
      <w:widowControl/>
      <w:pBdr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26" w:customStyle="1">
    <w:name w:val="xl126"/>
    <w:basedOn w:val="Normal"/>
    <w:rsid w:val="00E30DF8"/>
    <w:pPr>
      <w:widowControl/>
      <w:pBdr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7" w:customStyle="1">
    <w:name w:val="xl127"/>
    <w:basedOn w:val="Normal"/>
    <w:rsid w:val="00E30DF8"/>
    <w:pPr>
      <w:widowControl/>
      <w:pBdr>
        <w:bottom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28" w:customStyle="1">
    <w:name w:val="xl128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29" w:customStyle="1">
    <w:name w:val="xl129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30" w:customStyle="1">
    <w:name w:val="xl130"/>
    <w:basedOn w:val="Normal"/>
    <w:rsid w:val="00E30DF8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dotted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1" w:customStyle="1">
    <w:name w:val="xl131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dotted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2" w:customStyle="1">
    <w:name w:val="xl132"/>
    <w:basedOn w:val="Normal"/>
    <w:rsid w:val="00E30DF8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8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3" w:customStyle="1">
    <w:name w:val="xl133"/>
    <w:basedOn w:val="Normal"/>
    <w:rsid w:val="00E30DF8"/>
    <w:pPr>
      <w:widowControl/>
      <w:pBdr>
        <w:left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4" w:customStyle="1">
    <w:name w:val="xl134"/>
    <w:basedOn w:val="Normal"/>
    <w:rsid w:val="00E30DF8"/>
    <w:pPr>
      <w:widowControl/>
      <w:pBdr>
        <w:left w:val="single" w:color="auto" w:sz="8" w:space="0"/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FF"/>
      <w:sz w:val="16"/>
      <w:szCs w:val="16"/>
    </w:rPr>
  </w:style>
  <w:style w:type="paragraph" w:styleId="xl135" w:customStyle="1">
    <w:name w:val="xl135"/>
    <w:basedOn w:val="Normal"/>
    <w:rsid w:val="00E30DF8"/>
    <w:pPr>
      <w:widowControl/>
      <w:pBdr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FF"/>
      <w:sz w:val="16"/>
      <w:szCs w:val="16"/>
    </w:rPr>
  </w:style>
  <w:style w:type="paragraph" w:styleId="xl136" w:customStyle="1">
    <w:name w:val="xl136"/>
    <w:basedOn w:val="Normal"/>
    <w:rsid w:val="00E30DF8"/>
    <w:pPr>
      <w:widowControl/>
      <w:pBdr>
        <w:top w:val="single" w:color="auto" w:sz="8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7" w:customStyle="1">
    <w:name w:val="xl137"/>
    <w:basedOn w:val="Normal"/>
    <w:rsid w:val="00E30DF8"/>
    <w:pPr>
      <w:widowControl/>
      <w:pBdr>
        <w:top w:val="single" w:color="auto" w:sz="8" w:space="0"/>
        <w:left w:val="dotted" w:color="auto" w:sz="4" w:space="0"/>
        <w:bottom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38" w:customStyle="1">
    <w:name w:val="xl138"/>
    <w:basedOn w:val="Normal"/>
    <w:rsid w:val="00E30DF8"/>
    <w:pPr>
      <w:widowControl/>
      <w:pBdr>
        <w:top w:val="single" w:color="auto" w:sz="8" w:space="0"/>
        <w:bottom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39" w:customStyle="1">
    <w:name w:val="xl139"/>
    <w:basedOn w:val="Normal"/>
    <w:rsid w:val="00E30DF8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0" w:customStyle="1">
    <w:name w:val="xl140"/>
    <w:basedOn w:val="Normal"/>
    <w:rsid w:val="00E30DF8"/>
    <w:pPr>
      <w:widowControl/>
      <w:pBdr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styleId="xl141" w:customStyle="1">
    <w:name w:val="xl141"/>
    <w:basedOn w:val="Normal"/>
    <w:rsid w:val="00E30DF8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00"/>
      <w:sz w:val="16"/>
      <w:szCs w:val="16"/>
    </w:rPr>
  </w:style>
  <w:style w:type="paragraph" w:styleId="xl142" w:customStyle="1">
    <w:name w:val="xl142"/>
    <w:basedOn w:val="Normal"/>
    <w:rsid w:val="00E30DF8"/>
    <w:pPr>
      <w:widowControl/>
      <w:pBdr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3" w:customStyle="1">
    <w:name w:val="xl143"/>
    <w:basedOn w:val="Normal"/>
    <w:rsid w:val="00E30DF8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44" w:customStyle="1">
    <w:name w:val="xl144"/>
    <w:basedOn w:val="Normal"/>
    <w:rsid w:val="00E30DF8"/>
    <w:pPr>
      <w:widowControl/>
      <w:pBdr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5" w:customStyle="1">
    <w:name w:val="xl145"/>
    <w:basedOn w:val="Normal"/>
    <w:rsid w:val="00E30DF8"/>
    <w:pPr>
      <w:widowControl/>
      <w:pBdr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6" w:customStyle="1">
    <w:name w:val="xl146"/>
    <w:basedOn w:val="Normal"/>
    <w:rsid w:val="00E30DF8"/>
    <w:pPr>
      <w:widowControl/>
      <w:pBdr>
        <w:top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00"/>
      <w:sz w:val="16"/>
      <w:szCs w:val="16"/>
    </w:rPr>
  </w:style>
  <w:style w:type="paragraph" w:styleId="xl147" w:customStyle="1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8" w:customStyle="1">
    <w:name w:val="xl148"/>
    <w:basedOn w:val="Normal"/>
    <w:rsid w:val="00E30DF8"/>
    <w:pPr>
      <w:widowControl/>
      <w:pBdr>
        <w:top w:val="single" w:color="auto" w:sz="4" w:space="0"/>
        <w:left w:val="dotted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49" w:customStyle="1">
    <w:name w:val="xl149"/>
    <w:basedOn w:val="Normal"/>
    <w:rsid w:val="00E30DF8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styleId="xl150" w:customStyle="1">
    <w:name w:val="xl150"/>
    <w:basedOn w:val="Normal"/>
    <w:rsid w:val="00E30DF8"/>
    <w:pPr>
      <w:widowControl/>
      <w:pBdr>
        <w:top w:val="single" w:color="auto" w:sz="4" w:space="0"/>
        <w:left w:val="dotted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1" w:customStyle="1">
    <w:name w:val="xl151"/>
    <w:basedOn w:val="Normal"/>
    <w:rsid w:val="00E30DF8"/>
    <w:pPr>
      <w:widowControl/>
      <w:pBdr>
        <w:top w:val="single" w:color="auto" w:sz="4" w:space="0"/>
        <w:left w:val="dotted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2" w:customStyle="1">
    <w:name w:val="xl152"/>
    <w:basedOn w:val="Normal"/>
    <w:rsid w:val="00E30DF8"/>
    <w:pPr>
      <w:widowControl/>
      <w:pBdr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3" w:customStyle="1">
    <w:name w:val="xl153"/>
    <w:basedOn w:val="Normal"/>
    <w:rsid w:val="00E30DF8"/>
    <w:pPr>
      <w:widowControl/>
      <w:pBdr>
        <w:top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4" w:customStyle="1">
    <w:name w:val="xl154"/>
    <w:basedOn w:val="Normal"/>
    <w:rsid w:val="00E30DF8"/>
    <w:pPr>
      <w:widowControl/>
      <w:pBdr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5" w:customStyle="1">
    <w:name w:val="xl155"/>
    <w:basedOn w:val="Normal"/>
    <w:rsid w:val="00E30DF8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6" w:customStyle="1">
    <w:name w:val="xl156"/>
    <w:basedOn w:val="Normal"/>
    <w:rsid w:val="00E30DF8"/>
    <w:pPr>
      <w:widowControl/>
      <w:pBdr>
        <w:bottom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xl157" w:customStyle="1">
    <w:name w:val="xl157"/>
    <w:basedOn w:val="Normal"/>
    <w:rsid w:val="00E30DF8"/>
    <w:pPr>
      <w:widowControl/>
      <w:pBdr>
        <w:top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975"/>
    <w:pPr>
      <w:ind w:left="840" w:leftChars="400"/>
    </w:pPr>
  </w:style>
  <w:style w:type="character" w:styleId="CommentReference">
    <w:name w:val="annotation reference"/>
    <w:basedOn w:val="DefaultParagraphFont"/>
    <w:semiHidden/>
    <w:unhideWhenUsed/>
    <w:rsid w:val="00C54A80"/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6986"/>
    <w:pPr>
      <w:keepLines/>
      <w:pageBreakBefore w:val="0"/>
      <w:numPr>
        <w:numId w:val="0"/>
      </w:numPr>
      <w:wordWrap/>
      <w:adjustRightInd/>
      <w:spacing w:after="0" w:line="259" w:lineRule="auto"/>
      <w:textAlignment w:val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table" w:styleId="1" w:customStyle="1">
    <w:name w:val="表 (格子)1"/>
    <w:basedOn w:val="TableNormal"/>
    <w:next w:val="TableGrid"/>
    <w:rsid w:val="00203D6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xl65" w:customStyle="1">
    <w:name w:val="xl65"/>
    <w:basedOn w:val="Normal"/>
    <w:rsid w:val="00692A27"/>
    <w:pPr>
      <w:widowControl/>
      <w:pBdr>
        <w:left w:val="single" w:color="auto" w:sz="4" w:space="0"/>
        <w:bottom w:val="single" w:color="auto" w:sz="4" w:space="0"/>
        <w:right w:val="double" w:color="auto" w:sz="6" w:space="0"/>
      </w:pBd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color w:val="000000"/>
      <w:sz w:val="16"/>
      <w:szCs w:val="16"/>
    </w:rPr>
  </w:style>
  <w:style w:type="paragraph" w:styleId="xl66" w:customStyle="1">
    <w:name w:val="xl66"/>
    <w:basedOn w:val="Normal"/>
    <w:rsid w:val="00692A27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double" w:color="auto" w:sz="6" w:space="0"/>
      </w:pBd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color w:val="000000"/>
      <w:sz w:val="16"/>
      <w:szCs w:val="16"/>
    </w:rPr>
  </w:style>
  <w:style w:type="paragraph" w:styleId="xl67" w:customStyle="1">
    <w:name w:val="xl67"/>
    <w:basedOn w:val="Normal"/>
    <w:rsid w:val="00692A27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16"/>
      <w:szCs w:val="16"/>
    </w:rPr>
  </w:style>
  <w:style w:type="paragraph" w:styleId="xl68" w:customStyle="1">
    <w:name w:val="xl68"/>
    <w:basedOn w:val="Normal"/>
    <w:rsid w:val="00692A27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color w:val="000000"/>
      <w:sz w:val="16"/>
      <w:szCs w:val="16"/>
    </w:rPr>
  </w:style>
  <w:style w:type="paragraph" w:styleId="xl69" w:customStyle="1">
    <w:name w:val="xl69"/>
    <w:basedOn w:val="Normal"/>
    <w:rsid w:val="00692A27"/>
    <w:pPr>
      <w:widowControl/>
      <w:pBdr>
        <w:left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color w:val="000000"/>
      <w:sz w:val="16"/>
      <w:szCs w:val="16"/>
    </w:rPr>
  </w:style>
  <w:style w:type="paragraph" w:styleId="xl70" w:customStyle="1">
    <w:name w:val="xl70"/>
    <w:basedOn w:val="Normal"/>
    <w:rsid w:val="00692A27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16"/>
      <w:szCs w:val="16"/>
    </w:rPr>
  </w:style>
  <w:style w:type="paragraph" w:styleId="xl71" w:customStyle="1">
    <w:name w:val="xl71"/>
    <w:basedOn w:val="Normal"/>
    <w:rsid w:val="00692A27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color w:val="000000"/>
      <w:sz w:val="16"/>
      <w:szCs w:val="16"/>
    </w:rPr>
  </w:style>
  <w:style w:type="paragraph" w:styleId="xl72" w:customStyle="1">
    <w:name w:val="xl72"/>
    <w:basedOn w:val="Normal"/>
    <w:rsid w:val="00692A27"/>
    <w:pPr>
      <w:widowControl/>
      <w:pBdr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24"/>
      <w:szCs w:val="24"/>
    </w:rPr>
  </w:style>
  <w:style w:type="paragraph" w:styleId="xl73" w:customStyle="1">
    <w:name w:val="xl73"/>
    <w:basedOn w:val="Normal"/>
    <w:rsid w:val="00692A27"/>
    <w:pPr>
      <w:widowControl/>
      <w:pBdr>
        <w:left w:val="single" w:color="auto" w:sz="4" w:space="0"/>
        <w:right w:val="single" w:color="auto" w:sz="4" w:space="0"/>
      </w:pBdr>
      <w:shd w:val="clear" w:color="000000" w:fill="FFFFFF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24"/>
      <w:szCs w:val="24"/>
    </w:rPr>
  </w:style>
  <w:style w:type="table" w:styleId="2" w:customStyle="1">
    <w:name w:val="表 (格子)2"/>
    <w:basedOn w:val="TableNormal"/>
    <w:next w:val="TableGrid"/>
    <w:rsid w:val="001E440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3">
    <w:name w:val="Plain Table 3"/>
    <w:basedOn w:val="TableNormal"/>
    <w:uiPriority w:val="43"/>
    <w:rsid w:val="0008678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2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48747557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single" w:sz="6" w:space="5" w:color="D7D7D7"/>
                                <w:left w:val="single" w:sz="6" w:space="5" w:color="D7D7D7"/>
                                <w:bottom w:val="single" w:sz="6" w:space="5" w:color="D7D7D7"/>
                                <w:right w:val="single" w:sz="6" w:space="5" w:color="D7D7D7"/>
                              </w:divBdr>
                              <w:divsChild>
                                <w:div w:id="72379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7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6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1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9313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546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67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26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5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00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288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4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8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4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47524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1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2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30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1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651524805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single" w:sz="6" w:space="5" w:color="D7D7D7"/>
                                <w:left w:val="single" w:sz="6" w:space="5" w:color="D7D7D7"/>
                                <w:bottom w:val="single" w:sz="6" w:space="5" w:color="D7D7D7"/>
                                <w:right w:val="single" w:sz="6" w:space="5" w:color="D7D7D7"/>
                              </w:divBdr>
                              <w:divsChild>
                                <w:div w:id="191694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30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4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5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07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72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40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9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6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5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7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9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9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3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9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00717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06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243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76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github.com/u-boot/u-boot/blob/master/README" TargetMode="External" Id="rId18" /><Relationship Type="http://schemas.openxmlformats.org/officeDocument/2006/relationships/image" Target="media/image9.png" Id="rId26" /><Relationship Type="http://schemas.openxmlformats.org/officeDocument/2006/relationships/fontTable" Target="fontTable.xml" Id="rId39" /><Relationship Type="http://schemas.openxmlformats.org/officeDocument/2006/relationships/hyperlink" Target="https://github.com/renesas-rcar/u-boot/blob/v2020.10/rcar-5.1.1.rc9.2/arch/arm/dts/r8a779f0-s4sk.dts" TargetMode="External" Id="rId21" /><Relationship Type="http://schemas.openxmlformats.org/officeDocument/2006/relationships/header" Target="header2.xml" Id="rId34" /><Relationship Type="http://schemas.openxmlformats.org/officeDocument/2006/relationships/endnotes" Target="endnotes.xml" Id="rId7" /><Relationship Type="http://schemas.openxmlformats.org/officeDocument/2006/relationships/image" Target="media/image2.png" Id="rId12" /><Relationship Type="http://schemas.openxmlformats.org/officeDocument/2006/relationships/hyperlink" Target="https://github.com/u-boot/u-boot/blob/master/doc/README.pxe" TargetMode="External" Id="rId17" /><Relationship Type="http://schemas.openxmlformats.org/officeDocument/2006/relationships/image" Target="media/image8.png" Id="rId25" /><Relationship Type="http://schemas.openxmlformats.org/officeDocument/2006/relationships/header" Target="header1.xml" Id="rId33" /><Relationship Type="http://schemas.openxmlformats.org/officeDocument/2006/relationships/footer" Target="footer3.xml" Id="rId38" /><Relationship Type="http://schemas.openxmlformats.org/officeDocument/2006/relationships/numbering" Target="numbering.xml" Id="rId2" /><Relationship Type="http://schemas.openxmlformats.org/officeDocument/2006/relationships/image" Target="media/image4.png" Id="rId16" /><Relationship Type="http://schemas.openxmlformats.org/officeDocument/2006/relationships/image" Target="media/image5.png" Id="rId20" /><Relationship Type="http://schemas.openxmlformats.org/officeDocument/2006/relationships/image" Target="media/image1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git.yoctoproject.org/poky/plain/meta/classes/externalsrc.bbclass" TargetMode="External" Id="rId11" /><Relationship Type="http://schemas.openxmlformats.org/officeDocument/2006/relationships/image" Target="media/image7.png" Id="rId24" /><Relationship Type="http://schemas.openxmlformats.org/officeDocument/2006/relationships/image" Target="media/image14.png" Id="rId32" /><Relationship Type="http://schemas.openxmlformats.org/officeDocument/2006/relationships/header" Target="header3.xml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hyperlink" Target="https://developer.toradex.com/software/linux-resources/linux-features/contiguous-memory-allocator-cma-linux/" TargetMode="External" Id="rId15" /><Relationship Type="http://schemas.openxmlformats.org/officeDocument/2006/relationships/hyperlink" Target="https://github.com/renesas-rcar/u-boot/blob/v2020.10/rcar-5.1.1.rc9.2/include/configs/rcar-gen4-common.h" TargetMode="External" Id="rId23" /><Relationship Type="http://schemas.openxmlformats.org/officeDocument/2006/relationships/image" Target="media/image11.png" Id="rId28" /><Relationship Type="http://schemas.openxmlformats.org/officeDocument/2006/relationships/footer" Target="footer2.xml" Id="rId36" /><Relationship Type="http://schemas.openxmlformats.org/officeDocument/2006/relationships/image" Target="media/image1.png" Id="rId10" /><Relationship Type="http://schemas.openxmlformats.org/officeDocument/2006/relationships/hyperlink" Target="https://github.com/u-boot/u-boot/tree/master/doc" TargetMode="External" Id="rId19" /><Relationship Type="http://schemas.openxmlformats.org/officeDocument/2006/relationships/hyperlink" Target="https://docs.u-boot.org/en/latest/usage/cmd/bdinfo.html" TargetMode="External" Id="rId31" /><Relationship Type="http://schemas.openxmlformats.org/officeDocument/2006/relationships/settings" Target="settings.xml" Id="rId4" /><Relationship Type="http://schemas.openxmlformats.org/officeDocument/2006/relationships/hyperlink" Target="https://elinux.org/images/2/2a/Schulz-how-to-support-new-board-u-boot-linux.pdf" TargetMode="External" Id="rId9" /><Relationship Type="http://schemas.openxmlformats.org/officeDocument/2006/relationships/hyperlink" Target="https://github.com/renesas-rcar/u-boot/blob/v2020.10/rcar-5.1.1.rc9.2/configs/r8a779f0_s4sk_defconfig" TargetMode="External" Id="rId14" /><Relationship Type="http://schemas.openxmlformats.org/officeDocument/2006/relationships/image" Target="media/image6.png" Id="rId22" /><Relationship Type="http://schemas.openxmlformats.org/officeDocument/2006/relationships/image" Target="media/image10.png" Id="rId27" /><Relationship Type="http://schemas.openxmlformats.org/officeDocument/2006/relationships/image" Target="media/image13.png" Id="rId30" /><Relationship Type="http://schemas.openxmlformats.org/officeDocument/2006/relationships/footer" Target="footer1.xml" Id="rId35" /><Relationship Type="http://schemas.openxmlformats.org/officeDocument/2006/relationships/hyperlink" Target="https://github.com/satishkumar1221/Project-Garuda/blob/master/Embedded%20Linux%20Projects%20Using%20Yocto%20Project%20Cookbook.pdf" TargetMode="External" Id="rId8" /><Relationship Type="http://schemas.openxmlformats.org/officeDocument/2006/relationships/styles" Target="styles.xml" Id="rId3" /><Relationship Type="http://schemas.openxmlformats.org/officeDocument/2006/relationships/glossaryDocument" Target="glossary/document.xml" Id="R660ae86a08b84301" /><Relationship Type="http://schemas.openxmlformats.org/officeDocument/2006/relationships/hyperlink" Target="https://www.renesas.com/us/en/icumx-loader-and-flash-writer-package-r-car-s4-starter-kit" TargetMode="External" Id="Rdab667ccbbf44973" /><Relationship Type="http://schemas.openxmlformats.org/officeDocument/2006/relationships/image" Target="/media/image10.png" Id="Re736f50b004f4178" /><Relationship Type="http://schemas.openxmlformats.org/officeDocument/2006/relationships/image" Target="/media/image11.png" Id="R7ca39a105abd413c" /><Relationship Type="http://schemas.openxmlformats.org/officeDocument/2006/relationships/image" Target="/media/image12.png" Id="R282f32bfda394d2f" /><Relationship Type="http://schemas.openxmlformats.org/officeDocument/2006/relationships/image" Target="/media/image13.png" Id="R3d9a6c66b2cc40d8" /><Relationship Type="http://schemas.openxmlformats.org/officeDocument/2006/relationships/image" Target="/media/image14.png" Id="R73470eb9f2ca4b89" /><Relationship Type="http://schemas.openxmlformats.org/officeDocument/2006/relationships/image" Target="/media/image15.png" Id="R14b82108a24846a6" /><Relationship Type="http://schemas.openxmlformats.org/officeDocument/2006/relationships/image" Target="/media/image16.png" Id="R14e7b243d89b41d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epo\LnD\ADAS_Training\Document_Refer\TTP%20Training%20Plan\soc\Template\BV%20Word%20Templa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643d7-2e13-4286-9b6a-ef399036f643}"/>
      </w:docPartPr>
      <w:docPartBody>
        <w:p w14:paraId="6058C0AF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91C56-07B2-447F-A9A3-6B9BE34361A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BV Word Template.dotx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BV Word Template</dc:title>
  <dc:subject/>
  <dc:creator>Huynh Trung Bac</dc:creator>
  <keywords/>
  <dc:description>2021.05.09</dc:description>
  <lastModifiedBy>Tran Van Nguyen</lastModifiedBy>
  <revision>13</revision>
  <lastPrinted>2021-05-10T01:55:00.0000000Z</lastPrinted>
  <dcterms:created xsi:type="dcterms:W3CDTF">2022-05-16T10:50:00.0000000Z</dcterms:created>
  <dcterms:modified xsi:type="dcterms:W3CDTF">2024-05-06T10:30:37.2222777Z</dcterms:modified>
  <category>Rev. 1.00</category>
</coreProperties>
</file>